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9B91C" w14:textId="77777777" w:rsidR="00101097" w:rsidRDefault="005D5D35" w:rsidP="00EC5BF6">
      <w:pPr>
        <w:spacing w:line="276" w:lineRule="auto"/>
        <w:ind w:left="-284"/>
        <w:jc w:val="both"/>
        <w:rPr>
          <w:rFonts w:ascii="Calibri Light" w:hAnsi="Calibri Light"/>
          <w:b/>
          <w:color w:val="767171"/>
          <w:sz w:val="20"/>
          <w:u w:val="single" w:color="3D0179"/>
        </w:rPr>
      </w:pPr>
      <w:r>
        <w:rPr>
          <w:noProof/>
        </w:rPr>
        <w:drawing>
          <wp:inline distT="0" distB="0" distL="0" distR="0" wp14:anchorId="55D70DE7" wp14:editId="7DE39194">
            <wp:extent cx="5274310" cy="455930"/>
            <wp:effectExtent l="0" t="0" r="0" b="127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4A4E" w14:textId="77777777" w:rsidR="00D40ADE" w:rsidRDefault="00D40ADE" w:rsidP="00EC5BF6">
      <w:pPr>
        <w:spacing w:line="276" w:lineRule="auto"/>
        <w:jc w:val="both"/>
        <w:rPr>
          <w:rFonts w:ascii="Calibri Light" w:hAnsi="Calibri Light"/>
          <w:sz w:val="8"/>
          <w:szCs w:val="8"/>
        </w:rPr>
      </w:pPr>
      <w:bookmarkStart w:id="0" w:name="_Hlk85704082"/>
    </w:p>
    <w:p w14:paraId="6C2251B9" w14:textId="77777777" w:rsidR="00F137F1" w:rsidRPr="001E316D" w:rsidRDefault="00F137F1" w:rsidP="00F137F1">
      <w:pPr>
        <w:tabs>
          <w:tab w:val="left" w:pos="6225"/>
        </w:tabs>
        <w:spacing w:line="276" w:lineRule="auto"/>
        <w:jc w:val="both"/>
        <w:rPr>
          <w:rFonts w:ascii="Calibri Light" w:hAnsi="Calibri Light"/>
          <w:sz w:val="8"/>
          <w:szCs w:val="8"/>
        </w:rPr>
      </w:pPr>
    </w:p>
    <w:p w14:paraId="130BE6CA" w14:textId="77777777" w:rsidR="0010719C" w:rsidRPr="0010719C" w:rsidRDefault="0010719C" w:rsidP="004C1F53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Calibri Light" w:hAnsi="Calibri Light" w:cs="Calibri"/>
          <w:b/>
          <w:u w:val="single"/>
        </w:rPr>
      </w:pPr>
      <w:r w:rsidRPr="0010719C">
        <w:rPr>
          <w:rFonts w:ascii="Calibri Light" w:hAnsi="Calibri Light" w:cs="Calibri"/>
          <w:b/>
          <w:u w:val="single"/>
        </w:rPr>
        <w:t>Diagnostic</w:t>
      </w:r>
    </w:p>
    <w:p w14:paraId="47E3ED2F" w14:textId="77777777" w:rsidR="00F32AEF" w:rsidRDefault="00F32AEF" w:rsidP="00347805">
      <w:pPr>
        <w:pStyle w:val="TABPuce1"/>
        <w:spacing w:after="0" w:line="276" w:lineRule="auto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</w:p>
    <w:p w14:paraId="6F5AF06A" w14:textId="421F3EF6" w:rsidR="00347805" w:rsidRDefault="00347805" w:rsidP="00347805">
      <w:pPr>
        <w:pStyle w:val="TABPuce1"/>
        <w:spacing w:after="0" w:line="276" w:lineRule="auto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>
        <w:rPr>
          <w:rFonts w:ascii="Calibri Light" w:hAnsi="Calibri Light" w:cs="Arial"/>
          <w:sz w:val="22"/>
          <w:szCs w:val="22"/>
          <w:u w:val="single"/>
          <w:lang w:val="fr-CA"/>
        </w:rPr>
        <w:t>Préparation du mémo pour les employés</w:t>
      </w:r>
    </w:p>
    <w:p w14:paraId="1EC84B42" w14:textId="184D4773" w:rsidR="004B32C4" w:rsidRDefault="004B32C4" w:rsidP="00347805">
      <w:pPr>
        <w:pStyle w:val="TABPuce1"/>
        <w:spacing w:after="0" w:line="276" w:lineRule="auto"/>
        <w:jc w:val="both"/>
        <w:rPr>
          <w:rFonts w:ascii="Calibri Light" w:hAnsi="Calibri Light"/>
          <w:sz w:val="22"/>
          <w:szCs w:val="20"/>
          <w:lang w:val="fr-CA"/>
        </w:rPr>
      </w:pPr>
      <w:r w:rsidRPr="00217060">
        <w:rPr>
          <w:rFonts w:ascii="Calibri Light" w:hAnsi="Calibri Light"/>
          <w:sz w:val="22"/>
          <w:szCs w:val="20"/>
          <w:lang w:val="fr-CA"/>
        </w:rPr>
        <w:t xml:space="preserve">Un mémo sera </w:t>
      </w:r>
      <w:r w:rsidR="00217060">
        <w:rPr>
          <w:rFonts w:ascii="Calibri Light" w:hAnsi="Calibri Light"/>
          <w:sz w:val="22"/>
          <w:szCs w:val="20"/>
          <w:lang w:val="fr-CA"/>
        </w:rPr>
        <w:t xml:space="preserve">rédigé pour aviser les employés de la démarche, présenter les consultantes qui travailleront sur le dossier et </w:t>
      </w:r>
      <w:r w:rsidR="00F9109C">
        <w:rPr>
          <w:rFonts w:ascii="Calibri Light" w:hAnsi="Calibri Light"/>
          <w:sz w:val="22"/>
          <w:szCs w:val="20"/>
          <w:lang w:val="fr-CA"/>
        </w:rPr>
        <w:t xml:space="preserve">les rassurer sur l’impartialité de la Firme. </w:t>
      </w:r>
    </w:p>
    <w:p w14:paraId="3068856B" w14:textId="77777777" w:rsidR="00217060" w:rsidRPr="00217060" w:rsidRDefault="00217060" w:rsidP="00347805">
      <w:pPr>
        <w:pStyle w:val="TABPuce1"/>
        <w:spacing w:after="0" w:line="276" w:lineRule="auto"/>
        <w:jc w:val="both"/>
        <w:rPr>
          <w:rFonts w:ascii="Calibri Light" w:hAnsi="Calibri Light"/>
          <w:sz w:val="22"/>
          <w:szCs w:val="20"/>
          <w:lang w:val="fr-CA"/>
        </w:rPr>
      </w:pPr>
    </w:p>
    <w:p w14:paraId="61552E92" w14:textId="7ACDE555" w:rsidR="00F32AEF" w:rsidRDefault="00F32AEF" w:rsidP="00F32AEF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>
        <w:rPr>
          <w:rFonts w:ascii="Calibri Light" w:hAnsi="Calibri Light" w:cs="Arial"/>
          <w:sz w:val="22"/>
          <w:szCs w:val="22"/>
          <w:u w:val="single"/>
          <w:lang w:val="fr-CA"/>
        </w:rPr>
        <w:t xml:space="preserve">Entrevues avec les employés </w:t>
      </w:r>
    </w:p>
    <w:p w14:paraId="1BE88749" w14:textId="77777777" w:rsidR="00F32AEF" w:rsidRDefault="00F32AEF" w:rsidP="00F32AEF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lang w:val="fr-CA"/>
        </w:rPr>
      </w:pPr>
    </w:p>
    <w:p w14:paraId="429AB2BE" w14:textId="652FEE17" w:rsidR="00F32AEF" w:rsidRDefault="00F32AEF" w:rsidP="00F32AEF">
      <w:pPr>
        <w:spacing w:line="276" w:lineRule="auto"/>
        <w:jc w:val="both"/>
        <w:rPr>
          <w:rFonts w:ascii="Calibri Light" w:hAnsi="Calibri Light"/>
        </w:rPr>
      </w:pPr>
      <w:r w:rsidRPr="00A66DF7">
        <w:rPr>
          <w:rFonts w:ascii="Calibri Light" w:hAnsi="Calibri Light"/>
        </w:rPr>
        <w:t xml:space="preserve">Afin de bien cerner la situation et d’aligner les recommandations, chaque employé </w:t>
      </w:r>
      <w:r>
        <w:rPr>
          <w:rFonts w:ascii="Calibri Light" w:hAnsi="Calibri Light"/>
        </w:rPr>
        <w:t xml:space="preserve">sera </w:t>
      </w:r>
      <w:r w:rsidRPr="00A66DF7">
        <w:rPr>
          <w:rFonts w:ascii="Calibri Light" w:hAnsi="Calibri Light"/>
        </w:rPr>
        <w:t>rencontr</w:t>
      </w:r>
      <w:r>
        <w:rPr>
          <w:rFonts w:ascii="Calibri Light" w:hAnsi="Calibri Light"/>
        </w:rPr>
        <w:t>é.</w:t>
      </w:r>
      <w:r w:rsidRPr="00A66DF7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>Ces rencontres nous permettront d’obtenir les données qualitatives nous permettant de bien épauler VETA pour la suite.</w:t>
      </w:r>
    </w:p>
    <w:p w14:paraId="41BD182A" w14:textId="77777777" w:rsidR="00347805" w:rsidRDefault="00347805" w:rsidP="00F32AEF">
      <w:pPr>
        <w:spacing w:line="276" w:lineRule="auto"/>
        <w:jc w:val="both"/>
        <w:rPr>
          <w:rFonts w:ascii="Calibri Light" w:hAnsi="Calibri Light"/>
        </w:rPr>
      </w:pPr>
    </w:p>
    <w:p w14:paraId="788136C4" w14:textId="31E96A63" w:rsidR="0010719C" w:rsidRDefault="00347805" w:rsidP="00347805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 w:rsidRPr="00347805">
        <w:rPr>
          <w:rFonts w:ascii="Calibri Light" w:hAnsi="Calibri Light" w:cs="Arial"/>
          <w:sz w:val="22"/>
          <w:szCs w:val="22"/>
          <w:u w:val="single"/>
          <w:lang w:val="fr-CA"/>
        </w:rPr>
        <w:t xml:space="preserve">Questionnaire en ligne </w:t>
      </w:r>
    </w:p>
    <w:p w14:paraId="4A10A6BA" w14:textId="77777777" w:rsidR="004B32C4" w:rsidRDefault="004B32C4" w:rsidP="00347805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</w:p>
    <w:p w14:paraId="01AA9FBD" w14:textId="216C0BB9" w:rsidR="00F9109C" w:rsidRDefault="00F9109C" w:rsidP="00F9109C">
      <w:pPr>
        <w:spacing w:line="276" w:lineRule="auto"/>
        <w:jc w:val="both"/>
        <w:rPr>
          <w:rFonts w:ascii="Calibri Light" w:hAnsi="Calibri Light"/>
        </w:rPr>
      </w:pPr>
      <w:r w:rsidRPr="00F9109C">
        <w:rPr>
          <w:rFonts w:ascii="Calibri Light" w:hAnsi="Calibri Light"/>
        </w:rPr>
        <w:t xml:space="preserve">Un questionnaire en ligne servira à aller obtenir des données quantitatives et anonymes des employés pour bien confirmer ou infirmer les informations obtenues dans les entrevues. </w:t>
      </w:r>
    </w:p>
    <w:p w14:paraId="3D370163" w14:textId="77777777" w:rsidR="00F9109C" w:rsidRPr="00F9109C" w:rsidRDefault="00F9109C" w:rsidP="00F9109C">
      <w:pPr>
        <w:spacing w:line="276" w:lineRule="auto"/>
        <w:jc w:val="both"/>
        <w:rPr>
          <w:rFonts w:ascii="Calibri Light" w:hAnsi="Calibri Light"/>
        </w:rPr>
      </w:pPr>
    </w:p>
    <w:p w14:paraId="5737E772" w14:textId="3D30C6E4" w:rsidR="004B32C4" w:rsidRPr="00EB561E" w:rsidRDefault="004B32C4" w:rsidP="004B32C4">
      <w:pPr>
        <w:pStyle w:val="TABPuce1"/>
        <w:spacing w:line="276" w:lineRule="auto"/>
        <w:jc w:val="both"/>
        <w:rPr>
          <w:rFonts w:ascii="Calibri Light" w:hAnsi="Calibri Light" w:cs="Calibri"/>
          <w:sz w:val="22"/>
          <w:szCs w:val="22"/>
        </w:rPr>
      </w:pPr>
      <w:r w:rsidRPr="00F9109C">
        <w:rPr>
          <w:rFonts w:ascii="Calibri Light" w:hAnsi="Calibri Light" w:cs="Arial"/>
          <w:sz w:val="22"/>
          <w:szCs w:val="22"/>
          <w:u w:val="single"/>
          <w:lang w:val="fr-CA"/>
        </w:rPr>
        <w:t>Test psychométrique</w:t>
      </w:r>
      <w:r w:rsidRPr="00F9109C">
        <w:rPr>
          <w:rFonts w:ascii="Calibri Light" w:hAnsi="Calibri Light" w:cs="Arial"/>
          <w:sz w:val="22"/>
          <w:szCs w:val="22"/>
          <w:lang w:val="fr-CA"/>
        </w:rPr>
        <w:t xml:space="preserve"> :</w:t>
      </w:r>
    </w:p>
    <w:p w14:paraId="2962DCF5" w14:textId="6659882D" w:rsidR="00347805" w:rsidRPr="000B6FE7" w:rsidRDefault="004B32C4" w:rsidP="00BE1228">
      <w:pPr>
        <w:pStyle w:val="NormalWeb"/>
        <w:shd w:val="clear" w:color="auto" w:fill="FFFFFF"/>
        <w:spacing w:after="450" w:afterAutospacing="0" w:line="276" w:lineRule="auto"/>
        <w:jc w:val="both"/>
        <w:rPr>
          <w:rFonts w:ascii="Calibri Light" w:hAnsi="Calibri Light"/>
          <w:b/>
          <w:bCs/>
          <w:color w:val="767171"/>
          <w:sz w:val="20"/>
          <w:u w:val="single" w:color="3D0179"/>
        </w:rPr>
      </w:pPr>
      <w:r w:rsidRPr="00C11E04">
        <w:rPr>
          <w:rFonts w:ascii="Calibri Light" w:hAnsi="Calibri Light"/>
          <w:sz w:val="22"/>
          <w:szCs w:val="22"/>
        </w:rPr>
        <w:t xml:space="preserve">Le test psychométrique sert à valider certains </w:t>
      </w:r>
      <w:r w:rsidR="00217060" w:rsidRPr="00C11E04">
        <w:rPr>
          <w:rFonts w:ascii="Calibri Light" w:hAnsi="Calibri Light"/>
          <w:sz w:val="22"/>
          <w:szCs w:val="22"/>
        </w:rPr>
        <w:t xml:space="preserve">aspects </w:t>
      </w:r>
      <w:r w:rsidR="00217060">
        <w:rPr>
          <w:rFonts w:ascii="Calibri Light" w:hAnsi="Calibri Light"/>
          <w:sz w:val="22"/>
          <w:szCs w:val="22"/>
        </w:rPr>
        <w:t xml:space="preserve">et de les mettre en corrélation avec les compétences requises dans un poste de gestion. </w:t>
      </w:r>
      <w:r w:rsidRPr="00C11E04">
        <w:rPr>
          <w:rFonts w:ascii="Calibri Light" w:hAnsi="Calibri Light"/>
          <w:sz w:val="22"/>
          <w:szCs w:val="22"/>
        </w:rPr>
        <w:t xml:space="preserve">Le test permet d’identifier les forces du candidat et les opportunités d’amélioration sur lesquelles travailler au cours de l’intégration. </w:t>
      </w:r>
      <w:r w:rsidRPr="00C11E04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La </w:t>
      </w:r>
      <w:r>
        <w:rPr>
          <w:rFonts w:ascii="Calibri Light" w:eastAsia="Times New Roman" w:hAnsi="Calibri Light" w:cs="Calibri"/>
          <w:sz w:val="22"/>
          <w:szCs w:val="22"/>
          <w:lang w:eastAsia="fr-FR"/>
        </w:rPr>
        <w:t>f</w:t>
      </w:r>
      <w:r w:rsidRPr="00C11E04">
        <w:rPr>
          <w:rFonts w:ascii="Calibri Light" w:eastAsia="Times New Roman" w:hAnsi="Calibri Light" w:cs="Calibri"/>
          <w:sz w:val="22"/>
          <w:szCs w:val="22"/>
          <w:lang w:eastAsia="fr-FR"/>
        </w:rPr>
        <w:t>irme utilisera le test québécois ATMAN.CO</w:t>
      </w:r>
      <w:r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 </w:t>
      </w:r>
      <w:r w:rsidRPr="00C11E04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adapté pour des postes de haut niveau. Le test psychométrique Atman est validé scientifiquement, ce qui signifie qu’il est fiable et valide. </w:t>
      </w:r>
    </w:p>
    <w:p w14:paraId="18E7E357" w14:textId="4BF21BFF" w:rsidR="00F32AEF" w:rsidRPr="00BE7958" w:rsidRDefault="00F32AEF" w:rsidP="00BE7958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Calibri Light" w:hAnsi="Calibri Light" w:cs="Calibri"/>
          <w:b/>
          <w:u w:val="single"/>
        </w:rPr>
      </w:pPr>
      <w:r w:rsidRPr="00BE7958">
        <w:rPr>
          <w:rFonts w:ascii="Calibri Light" w:hAnsi="Calibri Light" w:cs="Calibri"/>
          <w:b/>
          <w:u w:val="single"/>
        </w:rPr>
        <w:t xml:space="preserve">Élaboration, présentation du rapport </w:t>
      </w:r>
    </w:p>
    <w:p w14:paraId="130952A8" w14:textId="77777777" w:rsidR="00F32AEF" w:rsidRPr="00DE2906" w:rsidRDefault="00F32AEF" w:rsidP="00F32AEF">
      <w:pPr>
        <w:spacing w:line="276" w:lineRule="auto"/>
        <w:jc w:val="both"/>
        <w:rPr>
          <w:rFonts w:ascii="Calibri Light" w:hAnsi="Calibri Light"/>
        </w:rPr>
      </w:pPr>
    </w:p>
    <w:p w14:paraId="67B4A689" w14:textId="5AE4639F" w:rsidR="00F32AEF" w:rsidRPr="00DE2906" w:rsidRDefault="00F32AEF" w:rsidP="00F32AEF">
      <w:pPr>
        <w:spacing w:line="276" w:lineRule="auto"/>
        <w:jc w:val="both"/>
        <w:rPr>
          <w:rFonts w:ascii="Calibri Light" w:hAnsi="Calibri Light" w:cs="Arial"/>
          <w:szCs w:val="22"/>
          <w:lang w:val="x-none"/>
        </w:rPr>
      </w:pPr>
      <w:r w:rsidRPr="00DE2906">
        <w:rPr>
          <w:rFonts w:ascii="Calibri Light" w:hAnsi="Calibri Light"/>
        </w:rPr>
        <w:t>Il s’agit ici d’analyser les conclusions dans un format articulé autour des améliorations aux mécanismes actuels, incluant des propositions complémentaires et des recommandations concrètes. Le rapport</w:t>
      </w:r>
      <w:r w:rsidRPr="00DE2906">
        <w:rPr>
          <w:rFonts w:ascii="Calibri Light" w:hAnsi="Calibri Light"/>
          <w:szCs w:val="22"/>
        </w:rPr>
        <w:t xml:space="preserve"> permettra </w:t>
      </w:r>
      <w:r>
        <w:rPr>
          <w:rFonts w:ascii="Calibri Light" w:hAnsi="Calibri Light"/>
          <w:szCs w:val="22"/>
        </w:rPr>
        <w:t xml:space="preserve">aux associés </w:t>
      </w:r>
      <w:r w:rsidRPr="00DE2906">
        <w:rPr>
          <w:rFonts w:ascii="Calibri Light" w:hAnsi="Calibri Light"/>
          <w:szCs w:val="22"/>
        </w:rPr>
        <w:t>de facilement connaître les actions à mettre en place</w:t>
      </w:r>
      <w:r>
        <w:rPr>
          <w:rFonts w:ascii="Calibri Light" w:hAnsi="Calibri Light"/>
          <w:szCs w:val="22"/>
        </w:rPr>
        <w:t>.</w:t>
      </w:r>
    </w:p>
    <w:p w14:paraId="1865B5C1" w14:textId="7B36B92E" w:rsidR="00BE7958" w:rsidRDefault="00BE7958">
      <w:pPr>
        <w:rPr>
          <w:rFonts w:ascii="Calibri Light" w:hAnsi="Calibri Light"/>
        </w:rPr>
      </w:pPr>
      <w:r>
        <w:rPr>
          <w:rFonts w:ascii="Calibri Light" w:hAnsi="Calibri Light"/>
        </w:rPr>
        <w:br w:type="page"/>
      </w:r>
    </w:p>
    <w:p w14:paraId="103BC8DA" w14:textId="2DA74002" w:rsidR="007D4F5B" w:rsidRDefault="00E91639" w:rsidP="00EC5BF6">
      <w:pPr>
        <w:pStyle w:val="Default"/>
        <w:spacing w:after="47" w:line="276" w:lineRule="auto"/>
        <w:jc w:val="both"/>
        <w:rPr>
          <w:rFonts w:asciiTheme="majorHAnsi" w:hAnsiTheme="majorHAnsi" w:cstheme="majorHAnsi"/>
          <w:b/>
          <w:color w:val="7F7F7F"/>
          <w:sz w:val="20"/>
          <w:szCs w:val="20"/>
          <w:u w:val="single" w:color="3D0179"/>
        </w:rPr>
      </w:pPr>
      <w:r>
        <w:rPr>
          <w:noProof/>
        </w:rPr>
        <w:drawing>
          <wp:anchor distT="0" distB="0" distL="114300" distR="114300" simplePos="0" relativeHeight="251667467" behindDoc="1" locked="0" layoutInCell="1" allowOverlap="1" wp14:anchorId="649B531D" wp14:editId="11E4497A">
            <wp:simplePos x="0" y="0"/>
            <wp:positionH relativeFrom="column">
              <wp:posOffset>-193675</wp:posOffset>
            </wp:positionH>
            <wp:positionV relativeFrom="paragraph">
              <wp:posOffset>10352</wp:posOffset>
            </wp:positionV>
            <wp:extent cx="4871093" cy="570230"/>
            <wp:effectExtent l="0" t="0" r="0" b="0"/>
            <wp:wrapTight wrapText="bothSides">
              <wp:wrapPolygon edited="0">
                <wp:start x="929" y="1443"/>
                <wp:lineTo x="507" y="6494"/>
                <wp:lineTo x="338" y="9381"/>
                <wp:lineTo x="507" y="14432"/>
                <wp:lineTo x="929" y="17318"/>
                <wp:lineTo x="1014" y="18762"/>
                <wp:lineTo x="1943" y="18762"/>
                <wp:lineTo x="2281" y="14432"/>
                <wp:lineTo x="20781" y="14432"/>
                <wp:lineTo x="20781" y="12267"/>
                <wp:lineTo x="1689" y="1443"/>
                <wp:lineTo x="929" y="1443"/>
              </wp:wrapPolygon>
            </wp:wrapTight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93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950AF1" w14:textId="77777777" w:rsidR="00102A3D" w:rsidRDefault="00102A3D" w:rsidP="00EC5BF6">
      <w:pPr>
        <w:pStyle w:val="Default"/>
        <w:spacing w:after="47" w:line="276" w:lineRule="auto"/>
        <w:jc w:val="both"/>
        <w:rPr>
          <w:rFonts w:asciiTheme="majorHAnsi" w:hAnsiTheme="majorHAnsi" w:cstheme="majorHAnsi"/>
          <w:b/>
          <w:color w:val="7F7F7F"/>
          <w:sz w:val="20"/>
          <w:szCs w:val="20"/>
          <w:u w:val="single" w:color="3D0179"/>
        </w:rPr>
      </w:pPr>
    </w:p>
    <w:p w14:paraId="4667F041" w14:textId="25EA6D99" w:rsidR="00D420BA" w:rsidRPr="00E1475B" w:rsidRDefault="00D420BA" w:rsidP="00177F7B">
      <w:pPr>
        <w:spacing w:line="276" w:lineRule="auto"/>
        <w:jc w:val="both"/>
        <w:rPr>
          <w:rFonts w:ascii="Calibri Light" w:hAnsi="Calibri Light"/>
          <w:caps/>
          <w:color w:val="2C5433"/>
          <w:szCs w:val="22"/>
        </w:rPr>
      </w:pPr>
      <w:bookmarkStart w:id="1" w:name="_Hlk85704120"/>
      <w:bookmarkEnd w:id="0"/>
    </w:p>
    <w:p w14:paraId="0BE657E9" w14:textId="7AD6EDC7" w:rsidR="00134858" w:rsidRPr="008B2081" w:rsidRDefault="00D420BA" w:rsidP="009B28CE">
      <w:pPr>
        <w:numPr>
          <w:ilvl w:val="0"/>
          <w:numId w:val="5"/>
        </w:numPr>
        <w:spacing w:line="276" w:lineRule="auto"/>
        <w:jc w:val="both"/>
        <w:rPr>
          <w:rFonts w:ascii="Calibri Light" w:hAnsi="Calibri Light"/>
          <w:caps/>
          <w:color w:val="2C5433"/>
          <w:szCs w:val="22"/>
        </w:rPr>
      </w:pPr>
      <w:r w:rsidRPr="00D420BA">
        <w:rPr>
          <w:rFonts w:ascii="Calibri Light" w:hAnsi="Calibri Light" w:cs="Calibri"/>
          <w:szCs w:val="22"/>
        </w:rPr>
        <w:t>Rapport incluant des pistes de travail concrète en format PDF</w:t>
      </w:r>
    </w:p>
    <w:p w14:paraId="48109106" w14:textId="67A226A4" w:rsidR="00C53B29" w:rsidRPr="004C1F53" w:rsidRDefault="00C53B29" w:rsidP="004C1F53">
      <w:pPr>
        <w:numPr>
          <w:ilvl w:val="0"/>
          <w:numId w:val="5"/>
        </w:numPr>
        <w:spacing w:line="276" w:lineRule="auto"/>
        <w:jc w:val="both"/>
        <w:rPr>
          <w:rFonts w:ascii="Calibri Light" w:hAnsi="Calibri Light"/>
          <w:caps/>
          <w:color w:val="2C5433"/>
          <w:szCs w:val="22"/>
        </w:rPr>
      </w:pPr>
      <w:r>
        <w:rPr>
          <w:rFonts w:ascii="Calibri Light" w:hAnsi="Calibri Light" w:cs="Calibri"/>
          <w:szCs w:val="22"/>
        </w:rPr>
        <w:t>Le</w:t>
      </w:r>
      <w:r w:rsidR="00177F7B">
        <w:rPr>
          <w:rFonts w:ascii="Calibri Light" w:hAnsi="Calibri Light" w:cs="Calibri"/>
          <w:szCs w:val="22"/>
        </w:rPr>
        <w:t xml:space="preserve"> </w:t>
      </w:r>
      <w:r>
        <w:rPr>
          <w:rFonts w:ascii="Calibri Light" w:hAnsi="Calibri Light" w:cs="Calibri"/>
          <w:szCs w:val="22"/>
        </w:rPr>
        <w:t>test</w:t>
      </w:r>
      <w:r w:rsidR="00177F7B">
        <w:rPr>
          <w:rFonts w:ascii="Calibri Light" w:hAnsi="Calibri Light" w:cs="Calibri"/>
          <w:szCs w:val="22"/>
        </w:rPr>
        <w:t xml:space="preserve"> psychométrique, son rapport complet en lien avec les compétences de gestion</w:t>
      </w:r>
      <w:r>
        <w:rPr>
          <w:rFonts w:ascii="Calibri Light" w:hAnsi="Calibri Light" w:cs="Calibri"/>
          <w:szCs w:val="22"/>
        </w:rPr>
        <w:t xml:space="preserve"> et </w:t>
      </w:r>
      <w:r w:rsidR="002325BB">
        <w:rPr>
          <w:rFonts w:ascii="Calibri Light" w:hAnsi="Calibri Light" w:cs="Calibri"/>
          <w:szCs w:val="22"/>
        </w:rPr>
        <w:t>son interprétation.</w:t>
      </w:r>
      <w:r>
        <w:rPr>
          <w:rFonts w:ascii="Calibri Light" w:hAnsi="Calibri Light" w:cs="Calibri"/>
          <w:szCs w:val="22"/>
        </w:rPr>
        <w:t xml:space="preserve"> </w:t>
      </w:r>
    </w:p>
    <w:bookmarkEnd w:id="1"/>
    <w:p w14:paraId="1EC737D9" w14:textId="77777777" w:rsidR="00134858" w:rsidRDefault="00134858" w:rsidP="00EC5BF6">
      <w:pPr>
        <w:spacing w:line="276" w:lineRule="auto"/>
        <w:ind w:left="720"/>
        <w:jc w:val="both"/>
        <w:rPr>
          <w:rFonts w:ascii="Calibri Light" w:hAnsi="Calibri Light"/>
          <w:caps/>
          <w:color w:val="2C5433"/>
          <w:sz w:val="20"/>
        </w:rPr>
      </w:pPr>
    </w:p>
    <w:p w14:paraId="5BB64E21" w14:textId="77777777" w:rsidR="00C62090" w:rsidRPr="00250412" w:rsidRDefault="00C467BF" w:rsidP="00C62090">
      <w:pPr>
        <w:spacing w:line="276" w:lineRule="auto"/>
        <w:jc w:val="both"/>
        <w:rPr>
          <w:rFonts w:ascii="Calibri Light" w:hAnsi="Calibri Light"/>
          <w:szCs w:val="22"/>
        </w:rPr>
      </w:pPr>
      <w:r w:rsidRPr="00250412">
        <w:rPr>
          <w:rFonts w:ascii="Calibri Light" w:hAnsi="Calibri Light"/>
          <w:szCs w:val="22"/>
        </w:rPr>
        <w:t>Le client est responsable de conserver et mettre à jour</w:t>
      </w:r>
      <w:r w:rsidR="00D436FF">
        <w:rPr>
          <w:rFonts w:ascii="Calibri Light" w:hAnsi="Calibri Light"/>
          <w:szCs w:val="22"/>
        </w:rPr>
        <w:t>, le cas échéant,</w:t>
      </w:r>
      <w:r w:rsidRPr="00250412">
        <w:rPr>
          <w:rFonts w:ascii="Calibri Light" w:hAnsi="Calibri Light"/>
          <w:szCs w:val="22"/>
        </w:rPr>
        <w:t xml:space="preserve"> les documents qui lui sont livrés dans le cadre de la présente offre de service. ALTERNATIVE RH n’est pas responsable de la conservation desdits documents ni de leur mise à jour.  </w:t>
      </w:r>
    </w:p>
    <w:p w14:paraId="7BE04112" w14:textId="77777777" w:rsidR="00134858" w:rsidRDefault="00134858" w:rsidP="00EC5BF6">
      <w:pPr>
        <w:pStyle w:val="Default"/>
        <w:spacing w:line="276" w:lineRule="auto"/>
        <w:ind w:left="720"/>
        <w:jc w:val="both"/>
        <w:rPr>
          <w:rFonts w:ascii="Calibri Light" w:hAnsi="Calibri Light"/>
          <w:sz w:val="22"/>
          <w:szCs w:val="22"/>
        </w:rPr>
      </w:pPr>
    </w:p>
    <w:p w14:paraId="652D3DC2" w14:textId="77777777" w:rsidR="007F236A" w:rsidRDefault="007F236A" w:rsidP="007F236A">
      <w:pPr>
        <w:spacing w:line="276" w:lineRule="auto"/>
        <w:jc w:val="both"/>
        <w:rPr>
          <w:rFonts w:ascii="Calibri Light" w:hAnsi="Calibri Light" w:cs="Calibri Light"/>
          <w:sz w:val="20"/>
        </w:rPr>
      </w:pPr>
      <w:r w:rsidRPr="0055764E">
        <w:rPr>
          <w:rFonts w:ascii="Calibri Light" w:hAnsi="Calibri Light"/>
          <w:b/>
          <w:bCs/>
          <w:szCs w:val="22"/>
        </w:rPr>
        <w:t>NOTE :</w:t>
      </w:r>
      <w:r w:rsidRPr="0055764E">
        <w:rPr>
          <w:rFonts w:ascii="Calibri Light" w:hAnsi="Calibri Light"/>
          <w:szCs w:val="22"/>
        </w:rPr>
        <w:t xml:space="preserve"> ALTERNATIVE RH remettra plusieurs fichiers et</w:t>
      </w:r>
      <w:r>
        <w:rPr>
          <w:rFonts w:ascii="Calibri Light" w:hAnsi="Calibri Light"/>
          <w:szCs w:val="22"/>
        </w:rPr>
        <w:t>/ou</w:t>
      </w:r>
      <w:r w:rsidRPr="0055764E">
        <w:rPr>
          <w:rFonts w:ascii="Calibri Light" w:hAnsi="Calibri Light"/>
          <w:szCs w:val="22"/>
        </w:rPr>
        <w:t xml:space="preserve"> outils au client, lui cédant ainsi une licence d’utilisation exclusive.</w:t>
      </w:r>
    </w:p>
    <w:p w14:paraId="13A71CD0" w14:textId="77777777" w:rsidR="007F236A" w:rsidRDefault="007F236A" w:rsidP="007F236A">
      <w:pPr>
        <w:spacing w:line="276" w:lineRule="auto"/>
        <w:jc w:val="both"/>
        <w:rPr>
          <w:rFonts w:asciiTheme="majorHAnsi" w:hAnsiTheme="majorHAnsi" w:cstheme="majorHAnsi"/>
          <w:b/>
          <w:bCs/>
          <w:color w:val="767171"/>
          <w:sz w:val="20"/>
          <w:u w:val="single" w:color="3D0179"/>
        </w:rPr>
      </w:pPr>
    </w:p>
    <w:p w14:paraId="0D09092B" w14:textId="77777777" w:rsidR="007F236A" w:rsidRPr="0055764E" w:rsidRDefault="007F236A" w:rsidP="007F236A">
      <w:pPr>
        <w:spacing w:line="276" w:lineRule="auto"/>
        <w:jc w:val="both"/>
        <w:rPr>
          <w:rFonts w:asciiTheme="majorHAnsi" w:hAnsiTheme="majorHAnsi" w:cstheme="majorHAnsi"/>
          <w:b/>
          <w:bCs/>
          <w:color w:val="767171"/>
          <w:szCs w:val="22"/>
          <w:u w:val="single" w:color="3D0179"/>
        </w:rPr>
      </w:pPr>
      <w:r w:rsidRPr="0055764E">
        <w:rPr>
          <w:rFonts w:asciiTheme="majorHAnsi" w:hAnsiTheme="majorHAnsi" w:cstheme="majorHAnsi"/>
          <w:b/>
          <w:bCs/>
          <w:color w:val="767171"/>
          <w:szCs w:val="22"/>
          <w:u w:val="single" w:color="3D0179"/>
        </w:rPr>
        <w:t>La transmission de ces documents à des tiers est interdite.</w:t>
      </w:r>
    </w:p>
    <w:p w14:paraId="68AA4275" w14:textId="77777777" w:rsidR="00457B46" w:rsidRPr="003E57AD" w:rsidRDefault="00457B46" w:rsidP="00EC5BF6">
      <w:pPr>
        <w:pStyle w:val="Default"/>
        <w:spacing w:line="276" w:lineRule="auto"/>
        <w:ind w:left="720"/>
        <w:jc w:val="both"/>
        <w:rPr>
          <w:rFonts w:ascii="Calibri Light" w:hAnsi="Calibri Light"/>
          <w:sz w:val="22"/>
          <w:szCs w:val="22"/>
        </w:rPr>
      </w:pPr>
    </w:p>
    <w:p w14:paraId="66C46DB9" w14:textId="77777777" w:rsidR="00F10200" w:rsidRPr="00943645" w:rsidRDefault="005D5D35" w:rsidP="00EC5BF6">
      <w:pPr>
        <w:spacing w:line="276" w:lineRule="auto"/>
        <w:ind w:hanging="284"/>
        <w:jc w:val="both"/>
        <w:rPr>
          <w:rFonts w:ascii="Calibri Light" w:hAnsi="Calibri Light" w:cs="Calibri"/>
          <w:szCs w:val="22"/>
        </w:rPr>
      </w:pPr>
      <w:r>
        <w:rPr>
          <w:noProof/>
        </w:rPr>
        <w:drawing>
          <wp:inline distT="0" distB="0" distL="0" distR="0" wp14:anchorId="15BF4104" wp14:editId="187D16E7">
            <wp:extent cx="4998720" cy="443542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62" cy="44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4FA4" w14:textId="77777777" w:rsidR="00D056A2" w:rsidRDefault="00D056A2" w:rsidP="0082765E">
      <w:pPr>
        <w:spacing w:line="276" w:lineRule="auto"/>
        <w:jc w:val="both"/>
        <w:rPr>
          <w:rFonts w:ascii="Calibri Light" w:hAnsi="Calibri Light" w:cs="Calibri"/>
          <w:szCs w:val="22"/>
        </w:rPr>
      </w:pPr>
      <w:bookmarkStart w:id="2" w:name="_Hlk85704137"/>
      <w:bookmarkStart w:id="3" w:name="_Hlk85703875"/>
    </w:p>
    <w:bookmarkEnd w:id="2"/>
    <w:bookmarkEnd w:id="3"/>
    <w:p w14:paraId="63D6A509" w14:textId="29464C6B" w:rsidR="009564D9" w:rsidRDefault="009564D9" w:rsidP="009564D9">
      <w:pPr>
        <w:pStyle w:val="TABPuce1"/>
        <w:spacing w:after="0" w:line="276" w:lineRule="auto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>
        <w:rPr>
          <w:rFonts w:ascii="Calibri Light" w:hAnsi="Calibri Light" w:cs="Arial"/>
          <w:sz w:val="22"/>
          <w:szCs w:val="22"/>
          <w:u w:val="single"/>
          <w:lang w:val="fr-CA"/>
        </w:rPr>
        <w:t>Préparation du mémo pour les employés</w:t>
      </w:r>
      <w:r w:rsidR="00DD5921" w:rsidRPr="00DD5921">
        <w:rPr>
          <w:rFonts w:ascii="Calibri Light" w:hAnsi="Calibri Light" w:cs="Arial"/>
          <w:sz w:val="22"/>
          <w:szCs w:val="22"/>
          <w:lang w:val="fr-CA"/>
        </w:rPr>
        <w:t xml:space="preserve"> </w:t>
      </w:r>
      <w:r>
        <w:rPr>
          <w:rFonts w:ascii="Calibri Light" w:hAnsi="Calibri Light"/>
          <w:color w:val="767171"/>
          <w:sz w:val="20"/>
        </w:rPr>
        <w:t xml:space="preserve">1 </w:t>
      </w:r>
      <w:r w:rsidRPr="000B6FE7">
        <w:rPr>
          <w:rFonts w:ascii="Calibri Light" w:hAnsi="Calibri Light"/>
          <w:color w:val="767171"/>
          <w:sz w:val="20"/>
        </w:rPr>
        <w:t>h</w:t>
      </w:r>
    </w:p>
    <w:p w14:paraId="3C863FAF" w14:textId="77777777" w:rsidR="009564D9" w:rsidRDefault="009564D9" w:rsidP="009564D9">
      <w:pPr>
        <w:pStyle w:val="TABPuce1"/>
        <w:spacing w:after="0" w:line="276" w:lineRule="auto"/>
        <w:jc w:val="both"/>
        <w:rPr>
          <w:rFonts w:ascii="Calibri Light" w:hAnsi="Calibri Light"/>
          <w:sz w:val="22"/>
          <w:szCs w:val="20"/>
          <w:lang w:val="fr-CA"/>
        </w:rPr>
      </w:pPr>
      <w:r w:rsidRPr="00217060">
        <w:rPr>
          <w:rFonts w:ascii="Calibri Light" w:hAnsi="Calibri Light"/>
          <w:sz w:val="22"/>
          <w:szCs w:val="20"/>
          <w:lang w:val="fr-CA"/>
        </w:rPr>
        <w:t xml:space="preserve">Un mémo sera </w:t>
      </w:r>
      <w:r>
        <w:rPr>
          <w:rFonts w:ascii="Calibri Light" w:hAnsi="Calibri Light"/>
          <w:sz w:val="22"/>
          <w:szCs w:val="20"/>
          <w:lang w:val="fr-CA"/>
        </w:rPr>
        <w:t xml:space="preserve">rédigé pour aviser les employés de la démarche, présenter les consultantes qui travailleront sur le dossier et les rassurer sur l’impartialité de la Firme. </w:t>
      </w:r>
    </w:p>
    <w:p w14:paraId="117035ED" w14:textId="129DE6D7" w:rsidR="009564D9" w:rsidRDefault="006B606E" w:rsidP="009564D9">
      <w:pPr>
        <w:pStyle w:val="TABPuce1"/>
        <w:spacing w:after="0" w:line="276" w:lineRule="auto"/>
        <w:jc w:val="both"/>
        <w:rPr>
          <w:rFonts w:ascii="Calibri Light" w:hAnsi="Calibri Light"/>
          <w:sz w:val="22"/>
          <w:szCs w:val="20"/>
          <w:lang w:val="fr-CA"/>
        </w:rPr>
      </w:pPr>
      <w:r>
        <w:rPr>
          <w:rFonts w:ascii="Calibri Light" w:hAnsi="Calibri Light"/>
          <w:sz w:val="22"/>
          <w:szCs w:val="20"/>
          <w:lang w:val="fr-CA"/>
        </w:rPr>
        <w:t>Date de livraison : 17 octobre 2024</w:t>
      </w:r>
    </w:p>
    <w:p w14:paraId="70190355" w14:textId="5AB1164D" w:rsidR="006B606E" w:rsidRDefault="006B606E" w:rsidP="009564D9">
      <w:pPr>
        <w:pStyle w:val="TABPuce1"/>
        <w:spacing w:after="0" w:line="276" w:lineRule="auto"/>
        <w:jc w:val="both"/>
        <w:rPr>
          <w:rFonts w:ascii="Calibri Light" w:hAnsi="Calibri Light"/>
          <w:sz w:val="22"/>
          <w:szCs w:val="20"/>
          <w:lang w:val="fr-CA"/>
        </w:rPr>
      </w:pPr>
      <w:r>
        <w:rPr>
          <w:rFonts w:ascii="Calibri Light" w:hAnsi="Calibri Light"/>
          <w:sz w:val="22"/>
          <w:szCs w:val="20"/>
          <w:lang w:val="fr-CA"/>
        </w:rPr>
        <w:t>Date d’envoi </w:t>
      </w:r>
      <w:r w:rsidR="00C87E83">
        <w:rPr>
          <w:rFonts w:ascii="Calibri Light" w:hAnsi="Calibri Light"/>
          <w:sz w:val="22"/>
          <w:szCs w:val="20"/>
          <w:lang w:val="fr-CA"/>
        </w:rPr>
        <w:t xml:space="preserve">par le client </w:t>
      </w:r>
      <w:r>
        <w:rPr>
          <w:rFonts w:ascii="Calibri Light" w:hAnsi="Calibri Light"/>
          <w:sz w:val="22"/>
          <w:szCs w:val="20"/>
          <w:lang w:val="fr-CA"/>
        </w:rPr>
        <w:t xml:space="preserve">: </w:t>
      </w:r>
      <w:r w:rsidR="00C34DCE">
        <w:rPr>
          <w:rFonts w:ascii="Calibri Light" w:hAnsi="Calibri Light"/>
          <w:sz w:val="22"/>
          <w:szCs w:val="20"/>
          <w:lang w:val="fr-CA"/>
        </w:rPr>
        <w:t>21 octobre 2024</w:t>
      </w:r>
    </w:p>
    <w:p w14:paraId="0545E841" w14:textId="77777777" w:rsidR="009564D9" w:rsidRPr="00217060" w:rsidRDefault="009564D9" w:rsidP="009564D9">
      <w:pPr>
        <w:pStyle w:val="TABPuce1"/>
        <w:spacing w:after="0" w:line="276" w:lineRule="auto"/>
        <w:jc w:val="both"/>
        <w:rPr>
          <w:rFonts w:ascii="Calibri Light" w:hAnsi="Calibri Light"/>
          <w:sz w:val="22"/>
          <w:szCs w:val="20"/>
          <w:lang w:val="fr-CA"/>
        </w:rPr>
      </w:pPr>
    </w:p>
    <w:p w14:paraId="65EBCA9F" w14:textId="78786DCE" w:rsidR="009564D9" w:rsidRDefault="009564D9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>
        <w:rPr>
          <w:rFonts w:ascii="Calibri Light" w:hAnsi="Calibri Light" w:cs="Arial"/>
          <w:sz w:val="22"/>
          <w:szCs w:val="22"/>
          <w:u w:val="single"/>
          <w:lang w:val="fr-CA"/>
        </w:rPr>
        <w:t>Entrevues avec les employés</w:t>
      </w:r>
      <w:r w:rsidRPr="00DD5921">
        <w:rPr>
          <w:rFonts w:ascii="Calibri Light" w:hAnsi="Calibri Light" w:cs="Arial"/>
          <w:sz w:val="22"/>
          <w:szCs w:val="22"/>
          <w:lang w:val="fr-CA"/>
        </w:rPr>
        <w:t xml:space="preserve"> </w:t>
      </w:r>
      <w:r w:rsidR="00C34DCE">
        <w:rPr>
          <w:rFonts w:ascii="Calibri Light" w:hAnsi="Calibri Light"/>
          <w:color w:val="767171"/>
          <w:sz w:val="20"/>
        </w:rPr>
        <w:t xml:space="preserve">19.5 </w:t>
      </w:r>
      <w:r w:rsidR="00C34DCE" w:rsidRPr="000B6FE7">
        <w:rPr>
          <w:rFonts w:ascii="Calibri Light" w:hAnsi="Calibri Light"/>
          <w:color w:val="767171"/>
          <w:sz w:val="20"/>
        </w:rPr>
        <w:t>h</w:t>
      </w:r>
    </w:p>
    <w:p w14:paraId="21C91AC4" w14:textId="77777777" w:rsidR="009564D9" w:rsidRDefault="009564D9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lang w:val="fr-CA"/>
        </w:rPr>
      </w:pPr>
    </w:p>
    <w:p w14:paraId="3B14A559" w14:textId="66C226F1" w:rsidR="009564D9" w:rsidRDefault="009564D9" w:rsidP="009564D9">
      <w:pPr>
        <w:spacing w:line="276" w:lineRule="auto"/>
        <w:jc w:val="both"/>
        <w:rPr>
          <w:rFonts w:ascii="Calibri Light" w:hAnsi="Calibri Light"/>
        </w:rPr>
      </w:pPr>
      <w:r w:rsidRPr="00A66DF7">
        <w:rPr>
          <w:rFonts w:ascii="Calibri Light" w:hAnsi="Calibri Light"/>
        </w:rPr>
        <w:t xml:space="preserve">Afin de bien cerner la situation et d’aligner les recommandations, chaque employé </w:t>
      </w:r>
      <w:r>
        <w:rPr>
          <w:rFonts w:ascii="Calibri Light" w:hAnsi="Calibri Light"/>
        </w:rPr>
        <w:t xml:space="preserve">sera </w:t>
      </w:r>
      <w:r w:rsidRPr="00A66DF7">
        <w:rPr>
          <w:rFonts w:ascii="Calibri Light" w:hAnsi="Calibri Light"/>
        </w:rPr>
        <w:t>rencontr</w:t>
      </w:r>
      <w:r>
        <w:rPr>
          <w:rFonts w:ascii="Calibri Light" w:hAnsi="Calibri Light"/>
        </w:rPr>
        <w:t>é.</w:t>
      </w:r>
      <w:r w:rsidRPr="00A66DF7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>Ces rencontres nous permettront d’obtenir les données qualitatives nous permettant de bien épauler VETA pour la suite.</w:t>
      </w:r>
      <w:r w:rsidR="008F1E9C">
        <w:rPr>
          <w:rFonts w:ascii="Calibri Light" w:hAnsi="Calibri Light"/>
        </w:rPr>
        <w:t xml:space="preserve">  </w:t>
      </w:r>
      <w:r w:rsidR="00CF62CE">
        <w:rPr>
          <w:rFonts w:ascii="Calibri Light" w:hAnsi="Calibri Light"/>
        </w:rPr>
        <w:t>Les rencontres</w:t>
      </w:r>
      <w:r w:rsidR="008F1E9C">
        <w:rPr>
          <w:rFonts w:ascii="Calibri Light" w:hAnsi="Calibri Light"/>
        </w:rPr>
        <w:t xml:space="preserve"> se feront en personne, sur place</w:t>
      </w:r>
      <w:r w:rsidR="00CF62CE">
        <w:rPr>
          <w:rFonts w:ascii="Calibri Light" w:hAnsi="Calibri Light"/>
        </w:rPr>
        <w:t xml:space="preserve"> à l’exception de la vétérinaire </w:t>
      </w:r>
      <w:r w:rsidR="00002D3F">
        <w:rPr>
          <w:rFonts w:ascii="Calibri Light" w:hAnsi="Calibri Light"/>
        </w:rPr>
        <w:t>qui a remis sa démission.</w:t>
      </w:r>
    </w:p>
    <w:p w14:paraId="6E165954" w14:textId="77777777" w:rsidR="00C87E83" w:rsidRDefault="00C87E83" w:rsidP="009564D9">
      <w:pPr>
        <w:spacing w:line="276" w:lineRule="auto"/>
        <w:jc w:val="both"/>
        <w:rPr>
          <w:rFonts w:ascii="Calibri Light" w:hAnsi="Calibri Light"/>
        </w:rPr>
      </w:pPr>
    </w:p>
    <w:p w14:paraId="22182080" w14:textId="35FDF0C6" w:rsidR="009564D9" w:rsidRDefault="00CB13C5" w:rsidP="009564D9">
      <w:pPr>
        <w:spacing w:line="276" w:lineRule="auto"/>
        <w:jc w:val="both"/>
        <w:rPr>
          <w:rFonts w:ascii="Calibri Light" w:hAnsi="Calibri Light"/>
        </w:rPr>
      </w:pPr>
      <w:r>
        <w:rPr>
          <w:rFonts w:ascii="Calibri Light" w:hAnsi="Calibri Light"/>
        </w:rPr>
        <w:t xml:space="preserve">Date de rencontre avec </w:t>
      </w:r>
      <w:r w:rsidR="000F5CB0">
        <w:rPr>
          <w:rFonts w:ascii="Calibri Light" w:hAnsi="Calibri Light"/>
        </w:rPr>
        <w:t>la vétérinaire</w:t>
      </w:r>
      <w:r>
        <w:rPr>
          <w:rFonts w:ascii="Calibri Light" w:hAnsi="Calibri Light"/>
        </w:rPr>
        <w:t xml:space="preserve"> qui</w:t>
      </w:r>
      <w:r w:rsidR="00712A1F">
        <w:rPr>
          <w:rFonts w:ascii="Calibri Light" w:hAnsi="Calibri Light"/>
        </w:rPr>
        <w:t xml:space="preserve"> </w:t>
      </w:r>
      <w:r>
        <w:rPr>
          <w:rFonts w:ascii="Calibri Light" w:hAnsi="Calibri Light"/>
        </w:rPr>
        <w:t>a remis sa démission</w:t>
      </w:r>
      <w:r w:rsidR="00CF62CE">
        <w:rPr>
          <w:rFonts w:ascii="Calibri Light" w:hAnsi="Calibri Light"/>
        </w:rPr>
        <w:t> </w:t>
      </w:r>
      <w:r w:rsidR="00002D3F">
        <w:rPr>
          <w:rFonts w:ascii="Calibri Light" w:hAnsi="Calibri Light"/>
        </w:rPr>
        <w:t xml:space="preserve">par vidéoconférence </w:t>
      </w:r>
      <w:r>
        <w:rPr>
          <w:rFonts w:ascii="Calibri Light" w:hAnsi="Calibri Light"/>
        </w:rPr>
        <w:t xml:space="preserve">: </w:t>
      </w:r>
      <w:r w:rsidR="009A21FF">
        <w:rPr>
          <w:rFonts w:ascii="Calibri Light" w:hAnsi="Calibri Light"/>
        </w:rPr>
        <w:t xml:space="preserve">21 octobre </w:t>
      </w:r>
      <w:r w:rsidR="00264F10">
        <w:rPr>
          <w:rFonts w:ascii="Calibri Light" w:hAnsi="Calibri Light"/>
        </w:rPr>
        <w:t>2024 (9h30</w:t>
      </w:r>
      <w:r w:rsidR="000F5CB0">
        <w:rPr>
          <w:rFonts w:ascii="Calibri Light" w:hAnsi="Calibri Light"/>
        </w:rPr>
        <w:t xml:space="preserve"> à confirmer</w:t>
      </w:r>
      <w:r w:rsidR="00264F10">
        <w:rPr>
          <w:rFonts w:ascii="Calibri Light" w:hAnsi="Calibri Light"/>
        </w:rPr>
        <w:t>)</w:t>
      </w:r>
    </w:p>
    <w:p w14:paraId="6ACAE872" w14:textId="35094F2C" w:rsidR="00CB13C5" w:rsidRDefault="00CB13C5" w:rsidP="009564D9">
      <w:pPr>
        <w:spacing w:line="276" w:lineRule="auto"/>
        <w:jc w:val="both"/>
        <w:rPr>
          <w:rFonts w:ascii="Calibri Light" w:hAnsi="Calibri Light"/>
        </w:rPr>
      </w:pPr>
      <w:r>
        <w:rPr>
          <w:rFonts w:ascii="Calibri Light" w:hAnsi="Calibri Light"/>
        </w:rPr>
        <w:t>Dates de rencontre avec l’</w:t>
      </w:r>
      <w:r w:rsidR="00712A1F">
        <w:rPr>
          <w:rFonts w:ascii="Calibri Light" w:hAnsi="Calibri Light"/>
        </w:rPr>
        <w:t>ensemble</w:t>
      </w:r>
      <w:r>
        <w:rPr>
          <w:rFonts w:ascii="Calibri Light" w:hAnsi="Calibri Light"/>
        </w:rPr>
        <w:t xml:space="preserve"> des </w:t>
      </w:r>
      <w:r w:rsidR="00712A1F">
        <w:rPr>
          <w:rFonts w:ascii="Calibri Light" w:hAnsi="Calibri Light"/>
        </w:rPr>
        <w:t>employées</w:t>
      </w:r>
      <w:r w:rsidR="00B06866">
        <w:rPr>
          <w:rFonts w:ascii="Calibri Light" w:hAnsi="Calibri Light"/>
        </w:rPr>
        <w:t>*</w:t>
      </w:r>
      <w:r w:rsidR="00CF62CE">
        <w:rPr>
          <w:rFonts w:ascii="Calibri Light" w:hAnsi="Calibri Light"/>
        </w:rPr>
        <w:t> </w:t>
      </w:r>
      <w:r w:rsidR="00712A1F">
        <w:rPr>
          <w:rFonts w:ascii="Calibri Light" w:hAnsi="Calibri Light"/>
        </w:rPr>
        <w:t xml:space="preserve">: </w:t>
      </w:r>
      <w:r w:rsidR="005C55F7">
        <w:rPr>
          <w:rFonts w:ascii="Calibri Light" w:hAnsi="Calibri Light"/>
        </w:rPr>
        <w:t>29 et 30 octobre 2024</w:t>
      </w:r>
    </w:p>
    <w:p w14:paraId="1194D616" w14:textId="1E1B0996" w:rsidR="00C87E83" w:rsidRPr="00CF62CE" w:rsidRDefault="00B06866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lang w:val="fr-CA"/>
        </w:rPr>
      </w:pPr>
      <w:r w:rsidRPr="00CF62CE">
        <w:rPr>
          <w:rFonts w:ascii="Calibri Light" w:hAnsi="Calibri Light" w:cs="Arial"/>
          <w:sz w:val="22"/>
          <w:szCs w:val="22"/>
          <w:lang w:val="fr-CA"/>
        </w:rPr>
        <w:t xml:space="preserve">*Voir document de </w:t>
      </w:r>
      <w:r w:rsidR="008F1E9C" w:rsidRPr="00CF62CE">
        <w:rPr>
          <w:rFonts w:ascii="Calibri Light" w:hAnsi="Calibri Light" w:cs="Arial"/>
          <w:sz w:val="22"/>
          <w:szCs w:val="22"/>
          <w:lang w:val="fr-CA"/>
        </w:rPr>
        <w:t>rencontres en annexe</w:t>
      </w:r>
    </w:p>
    <w:p w14:paraId="2509F1D4" w14:textId="77777777" w:rsidR="00CF62CE" w:rsidRDefault="00CF62CE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</w:p>
    <w:p w14:paraId="12A387D3" w14:textId="4CD1BB44" w:rsidR="009564D9" w:rsidRDefault="009564D9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 w:rsidRPr="00347805">
        <w:rPr>
          <w:rFonts w:ascii="Calibri Light" w:hAnsi="Calibri Light" w:cs="Arial"/>
          <w:sz w:val="22"/>
          <w:szCs w:val="22"/>
          <w:u w:val="single"/>
          <w:lang w:val="fr-CA"/>
        </w:rPr>
        <w:t>Questionnaire en ligne</w:t>
      </w:r>
      <w:r w:rsidRPr="00DD5921">
        <w:rPr>
          <w:rFonts w:ascii="Calibri Light" w:hAnsi="Calibri Light" w:cs="Arial"/>
          <w:sz w:val="22"/>
          <w:szCs w:val="22"/>
          <w:lang w:val="fr-CA"/>
        </w:rPr>
        <w:t xml:space="preserve"> </w:t>
      </w:r>
      <w:r w:rsidR="00712A1F">
        <w:rPr>
          <w:rFonts w:ascii="Calibri Light" w:hAnsi="Calibri Light"/>
          <w:color w:val="767171"/>
          <w:sz w:val="20"/>
        </w:rPr>
        <w:t>6.25h</w:t>
      </w:r>
    </w:p>
    <w:p w14:paraId="269E5B68" w14:textId="77777777" w:rsidR="009564D9" w:rsidRDefault="009564D9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</w:p>
    <w:p w14:paraId="37A76000" w14:textId="77777777" w:rsidR="00AD4506" w:rsidRDefault="009564D9" w:rsidP="009564D9">
      <w:pPr>
        <w:spacing w:line="276" w:lineRule="auto"/>
        <w:jc w:val="both"/>
        <w:rPr>
          <w:rFonts w:ascii="Calibri Light" w:hAnsi="Calibri Light"/>
        </w:rPr>
      </w:pPr>
      <w:r w:rsidRPr="00F9109C">
        <w:rPr>
          <w:rFonts w:ascii="Calibri Light" w:hAnsi="Calibri Light"/>
        </w:rPr>
        <w:t>Un questionnaire en ligne servira à aller obtenir des données quantitatives et anonymes des employés pour bien confirmer ou infirmer les informations obtenues dans les entrevues.</w:t>
      </w:r>
    </w:p>
    <w:p w14:paraId="5B81DB27" w14:textId="77777777" w:rsidR="00AD4506" w:rsidRDefault="00AD4506" w:rsidP="009564D9">
      <w:pPr>
        <w:spacing w:line="276" w:lineRule="auto"/>
        <w:jc w:val="both"/>
        <w:rPr>
          <w:rFonts w:ascii="Calibri Light" w:hAnsi="Calibri Light"/>
        </w:rPr>
      </w:pPr>
    </w:p>
    <w:p w14:paraId="24256FA3" w14:textId="6B1741DE" w:rsidR="009564D9" w:rsidRDefault="00AD4506" w:rsidP="009564D9">
      <w:pPr>
        <w:spacing w:line="276" w:lineRule="auto"/>
        <w:jc w:val="both"/>
        <w:rPr>
          <w:rFonts w:ascii="Calibri Light" w:hAnsi="Calibri Light"/>
        </w:rPr>
      </w:pPr>
      <w:r>
        <w:rPr>
          <w:rFonts w:ascii="Calibri Light" w:hAnsi="Calibri Light"/>
        </w:rPr>
        <w:t>Date</w:t>
      </w:r>
      <w:r w:rsidR="00A7010B">
        <w:rPr>
          <w:rFonts w:ascii="Calibri Light" w:hAnsi="Calibri Light"/>
        </w:rPr>
        <w:t>s</w:t>
      </w:r>
      <w:r>
        <w:rPr>
          <w:rFonts w:ascii="Calibri Light" w:hAnsi="Calibri Light"/>
        </w:rPr>
        <w:t xml:space="preserve"> </w:t>
      </w:r>
      <w:r w:rsidR="00A7010B">
        <w:rPr>
          <w:rFonts w:ascii="Calibri Light" w:hAnsi="Calibri Light"/>
        </w:rPr>
        <w:t>d</w:t>
      </w:r>
      <w:r w:rsidR="00134E6A">
        <w:rPr>
          <w:rFonts w:ascii="Calibri Light" w:hAnsi="Calibri Light"/>
        </w:rPr>
        <w:t>’</w:t>
      </w:r>
      <w:r w:rsidR="00B06866">
        <w:rPr>
          <w:rFonts w:ascii="Calibri Light" w:hAnsi="Calibri Light"/>
        </w:rPr>
        <w:t>exécution</w:t>
      </w:r>
      <w:r w:rsidR="00134E6A">
        <w:rPr>
          <w:rFonts w:ascii="Calibri Light" w:hAnsi="Calibri Light"/>
        </w:rPr>
        <w:t xml:space="preserve"> </w:t>
      </w:r>
      <w:r w:rsidR="00A7010B">
        <w:rPr>
          <w:rFonts w:ascii="Calibri Light" w:hAnsi="Calibri Light"/>
        </w:rPr>
        <w:t>d</w:t>
      </w:r>
      <w:r w:rsidR="00134E6A">
        <w:rPr>
          <w:rFonts w:ascii="Calibri Light" w:hAnsi="Calibri Light"/>
        </w:rPr>
        <w:t>u</w:t>
      </w:r>
      <w:r w:rsidR="00A7010B">
        <w:rPr>
          <w:rFonts w:ascii="Calibri Light" w:hAnsi="Calibri Light"/>
        </w:rPr>
        <w:t xml:space="preserve"> sondage</w:t>
      </w:r>
      <w:r w:rsidR="00134E6A">
        <w:rPr>
          <w:rFonts w:ascii="Calibri Light" w:hAnsi="Calibri Light"/>
        </w:rPr>
        <w:t xml:space="preserve"> en ligne </w:t>
      </w:r>
      <w:r w:rsidR="00A7010B">
        <w:rPr>
          <w:rFonts w:ascii="Calibri Light" w:hAnsi="Calibri Light"/>
        </w:rPr>
        <w:t xml:space="preserve">: </w:t>
      </w:r>
      <w:r w:rsidR="00FA2F49">
        <w:rPr>
          <w:rFonts w:ascii="Calibri Light" w:hAnsi="Calibri Light"/>
        </w:rPr>
        <w:t xml:space="preserve">21 au </w:t>
      </w:r>
      <w:r w:rsidR="00134E6A">
        <w:rPr>
          <w:rFonts w:ascii="Calibri Light" w:hAnsi="Calibri Light"/>
        </w:rPr>
        <w:t>25 octobre</w:t>
      </w:r>
      <w:r w:rsidR="009564D9" w:rsidRPr="00F9109C">
        <w:rPr>
          <w:rFonts w:ascii="Calibri Light" w:hAnsi="Calibri Light"/>
        </w:rPr>
        <w:t xml:space="preserve"> </w:t>
      </w:r>
      <w:r w:rsidR="00002D3F">
        <w:rPr>
          <w:rFonts w:ascii="Calibri Light" w:hAnsi="Calibri Light"/>
        </w:rPr>
        <w:t>2024</w:t>
      </w:r>
    </w:p>
    <w:p w14:paraId="525EA095" w14:textId="6256CB0D" w:rsidR="009564D9" w:rsidRPr="00EB561E" w:rsidRDefault="009564D9" w:rsidP="009564D9">
      <w:pPr>
        <w:pStyle w:val="TABPuce1"/>
        <w:spacing w:line="276" w:lineRule="auto"/>
        <w:jc w:val="both"/>
        <w:rPr>
          <w:rFonts w:ascii="Calibri Light" w:hAnsi="Calibri Light" w:cs="Calibri"/>
          <w:sz w:val="22"/>
          <w:szCs w:val="22"/>
        </w:rPr>
      </w:pPr>
      <w:r w:rsidRPr="00F9109C">
        <w:rPr>
          <w:rFonts w:ascii="Calibri Light" w:hAnsi="Calibri Light" w:cs="Arial"/>
          <w:sz w:val="22"/>
          <w:szCs w:val="22"/>
          <w:u w:val="single"/>
          <w:lang w:val="fr-CA"/>
        </w:rPr>
        <w:t>Test psychométrique</w:t>
      </w:r>
      <w:r w:rsidRPr="00F9109C">
        <w:rPr>
          <w:rFonts w:ascii="Calibri Light" w:hAnsi="Calibri Light" w:cs="Arial"/>
          <w:sz w:val="22"/>
          <w:szCs w:val="22"/>
          <w:lang w:val="fr-CA"/>
        </w:rPr>
        <w:t xml:space="preserve"> </w:t>
      </w:r>
    </w:p>
    <w:p w14:paraId="13434428" w14:textId="77777777" w:rsidR="009564D9" w:rsidRDefault="009564D9" w:rsidP="009564D9">
      <w:pPr>
        <w:pStyle w:val="NormalWeb"/>
        <w:shd w:val="clear" w:color="auto" w:fill="FFFFFF"/>
        <w:spacing w:after="450" w:afterAutospacing="0" w:line="276" w:lineRule="auto"/>
        <w:jc w:val="both"/>
        <w:rPr>
          <w:rFonts w:ascii="Calibri Light" w:eastAsia="Times New Roman" w:hAnsi="Calibri Light" w:cs="Calibri"/>
          <w:sz w:val="22"/>
          <w:szCs w:val="22"/>
          <w:lang w:eastAsia="fr-FR"/>
        </w:rPr>
      </w:pPr>
      <w:r w:rsidRPr="00C11E04">
        <w:rPr>
          <w:rFonts w:ascii="Calibri Light" w:hAnsi="Calibri Light"/>
          <w:sz w:val="22"/>
          <w:szCs w:val="22"/>
        </w:rPr>
        <w:t xml:space="preserve">Le test psychométrique sert à valider certains aspects </w:t>
      </w:r>
      <w:r>
        <w:rPr>
          <w:rFonts w:ascii="Calibri Light" w:hAnsi="Calibri Light"/>
          <w:sz w:val="22"/>
          <w:szCs w:val="22"/>
        </w:rPr>
        <w:t xml:space="preserve">et de les mettre en corrélation avec les compétences requises dans un poste de gestion. </w:t>
      </w:r>
      <w:r w:rsidRPr="00C11E04">
        <w:rPr>
          <w:rFonts w:ascii="Calibri Light" w:hAnsi="Calibri Light"/>
          <w:sz w:val="22"/>
          <w:szCs w:val="22"/>
        </w:rPr>
        <w:t xml:space="preserve">Le test permet d’identifier les forces du candidat et les opportunités d’amélioration sur lesquelles travailler au cours de l’intégration. </w:t>
      </w:r>
      <w:r w:rsidRPr="00C11E04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La </w:t>
      </w:r>
      <w:r>
        <w:rPr>
          <w:rFonts w:ascii="Calibri Light" w:eastAsia="Times New Roman" w:hAnsi="Calibri Light" w:cs="Calibri"/>
          <w:sz w:val="22"/>
          <w:szCs w:val="22"/>
          <w:lang w:eastAsia="fr-FR"/>
        </w:rPr>
        <w:t>f</w:t>
      </w:r>
      <w:r w:rsidRPr="00C11E04">
        <w:rPr>
          <w:rFonts w:ascii="Calibri Light" w:eastAsia="Times New Roman" w:hAnsi="Calibri Light" w:cs="Calibri"/>
          <w:sz w:val="22"/>
          <w:szCs w:val="22"/>
          <w:lang w:eastAsia="fr-FR"/>
        </w:rPr>
        <w:t>irme utilisera le test québécois ATMAN.CO</w:t>
      </w:r>
      <w:r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 </w:t>
      </w:r>
      <w:r w:rsidRPr="00C11E04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adapté pour des postes de haut niveau. Le test psychométrique Atman est validé scientifiquement, ce qui signifie qu’il est fiable et valide. </w:t>
      </w:r>
    </w:p>
    <w:p w14:paraId="4696667A" w14:textId="1FF1D3F0" w:rsidR="00953519" w:rsidRPr="00953519" w:rsidRDefault="00E610EC" w:rsidP="009564D9">
      <w:pPr>
        <w:pStyle w:val="NormalWeb"/>
        <w:shd w:val="clear" w:color="auto" w:fill="FFFFFF"/>
        <w:spacing w:after="450" w:afterAutospacing="0" w:line="276" w:lineRule="auto"/>
        <w:jc w:val="both"/>
        <w:rPr>
          <w:rFonts w:ascii="Calibri Light" w:eastAsia="Times New Roman" w:hAnsi="Calibri Light" w:cs="Calibri"/>
          <w:sz w:val="22"/>
          <w:szCs w:val="22"/>
          <w:lang w:eastAsia="fr-FR"/>
        </w:rPr>
      </w:pPr>
      <w:r>
        <w:rPr>
          <w:rFonts w:ascii="Calibri Light" w:eastAsia="Times New Roman" w:hAnsi="Calibri Light" w:cs="Calibri"/>
          <w:sz w:val="22"/>
          <w:szCs w:val="22"/>
          <w:lang w:eastAsia="fr-FR"/>
        </w:rPr>
        <w:t>Date </w:t>
      </w:r>
      <w:r w:rsidR="00C07A9F">
        <w:rPr>
          <w:rFonts w:ascii="Calibri Light" w:eastAsia="Times New Roman" w:hAnsi="Calibri Light" w:cs="Calibri"/>
          <w:sz w:val="22"/>
          <w:szCs w:val="22"/>
          <w:lang w:eastAsia="fr-FR"/>
        </w:rPr>
        <w:t>d</w:t>
      </w:r>
      <w:r w:rsidR="00953519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’envoie du lien pour le </w:t>
      </w:r>
      <w:r w:rsidR="00290B1E">
        <w:rPr>
          <w:rFonts w:ascii="Calibri Light" w:eastAsia="Times New Roman" w:hAnsi="Calibri Light" w:cs="Calibri"/>
          <w:sz w:val="22"/>
          <w:szCs w:val="22"/>
          <w:lang w:eastAsia="fr-FR"/>
        </w:rPr>
        <w:t>test :</w:t>
      </w:r>
      <w:r w:rsidR="00052EAE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 </w:t>
      </w:r>
      <w:r w:rsidR="00D23FD2">
        <w:rPr>
          <w:rFonts w:ascii="Calibri Light" w:eastAsia="Times New Roman" w:hAnsi="Calibri Light" w:cs="Calibri"/>
          <w:sz w:val="22"/>
          <w:szCs w:val="22"/>
          <w:lang w:eastAsia="fr-FR"/>
        </w:rPr>
        <w:t>2</w:t>
      </w:r>
      <w:r w:rsidR="00002D3F">
        <w:rPr>
          <w:rFonts w:ascii="Calibri Light" w:eastAsia="Times New Roman" w:hAnsi="Calibri Light" w:cs="Calibri"/>
          <w:sz w:val="22"/>
          <w:szCs w:val="22"/>
          <w:lang w:eastAsia="fr-FR"/>
        </w:rPr>
        <w:t>9</w:t>
      </w:r>
      <w:r w:rsidR="00D23FD2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 octobre 2024</w:t>
      </w:r>
      <w:r w:rsidR="00395A4F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, </w:t>
      </w:r>
      <w:r w:rsidR="0000798A">
        <w:rPr>
          <w:rFonts w:ascii="Calibri Light" w:eastAsia="Times New Roman" w:hAnsi="Calibri Light" w:cs="Calibri"/>
          <w:sz w:val="22"/>
          <w:szCs w:val="22"/>
          <w:lang w:eastAsia="fr-FR"/>
        </w:rPr>
        <w:t>à la suite de</w:t>
      </w:r>
      <w:r w:rsidR="00395A4F">
        <w:rPr>
          <w:rFonts w:ascii="Calibri Light" w:eastAsia="Times New Roman" w:hAnsi="Calibri Light" w:cs="Calibri"/>
          <w:sz w:val="22"/>
          <w:szCs w:val="22"/>
          <w:lang w:eastAsia="fr-FR"/>
        </w:rPr>
        <w:t xml:space="preserve"> la rencontre</w:t>
      </w:r>
    </w:p>
    <w:p w14:paraId="5AA31E95" w14:textId="79504609" w:rsidR="009564D9" w:rsidRPr="004338DA" w:rsidRDefault="009564D9" w:rsidP="009564D9">
      <w:pPr>
        <w:pStyle w:val="TABPuce1"/>
        <w:spacing w:after="0" w:line="276" w:lineRule="auto"/>
        <w:ind w:left="288" w:hanging="288"/>
        <w:jc w:val="both"/>
        <w:rPr>
          <w:rFonts w:ascii="Calibri Light" w:hAnsi="Calibri Light" w:cs="Arial"/>
          <w:sz w:val="22"/>
          <w:szCs w:val="22"/>
          <w:u w:val="single"/>
          <w:lang w:val="fr-CA"/>
        </w:rPr>
      </w:pPr>
      <w:r w:rsidRPr="004338DA">
        <w:rPr>
          <w:rFonts w:ascii="Calibri Light" w:hAnsi="Calibri Light" w:cs="Arial"/>
          <w:sz w:val="22"/>
          <w:szCs w:val="22"/>
          <w:u w:val="single"/>
          <w:lang w:val="fr-CA"/>
        </w:rPr>
        <w:t>Élaboration</w:t>
      </w:r>
      <w:r>
        <w:rPr>
          <w:rFonts w:ascii="Calibri Light" w:hAnsi="Calibri Light" w:cs="Arial"/>
          <w:sz w:val="22"/>
          <w:szCs w:val="22"/>
          <w:u w:val="single"/>
          <w:lang w:val="fr-CA"/>
        </w:rPr>
        <w:t xml:space="preserve">, </w:t>
      </w:r>
      <w:r w:rsidRPr="004338DA">
        <w:rPr>
          <w:rFonts w:ascii="Calibri Light" w:hAnsi="Calibri Light" w:cs="Arial"/>
          <w:sz w:val="22"/>
          <w:szCs w:val="22"/>
          <w:u w:val="single"/>
          <w:lang w:val="fr-CA"/>
        </w:rPr>
        <w:t>présentation du rapport</w:t>
      </w:r>
      <w:r w:rsidR="004560D6" w:rsidRPr="00052EAE">
        <w:rPr>
          <w:rFonts w:ascii="Calibri Light" w:hAnsi="Calibri Light" w:cs="Arial"/>
          <w:sz w:val="22"/>
          <w:szCs w:val="22"/>
          <w:lang w:val="fr-CA"/>
        </w:rPr>
        <w:t> </w:t>
      </w:r>
      <w:r w:rsidR="004560D6" w:rsidRPr="004560D6">
        <w:rPr>
          <w:rFonts w:ascii="Calibri Light" w:hAnsi="Calibri Light" w:cs="Arial"/>
          <w:sz w:val="22"/>
          <w:szCs w:val="22"/>
          <w:lang w:val="fr-CA"/>
        </w:rPr>
        <w:t xml:space="preserve">: </w:t>
      </w:r>
      <w:r w:rsidR="004560D6">
        <w:rPr>
          <w:rFonts w:ascii="Calibri Light" w:hAnsi="Calibri Light"/>
          <w:color w:val="767171"/>
          <w:sz w:val="20"/>
        </w:rPr>
        <w:t>21</w:t>
      </w:r>
      <w:r w:rsidR="004560D6" w:rsidRPr="00DE2906">
        <w:rPr>
          <w:rFonts w:ascii="Calibri Light" w:hAnsi="Calibri Light"/>
          <w:color w:val="767171"/>
          <w:sz w:val="20"/>
        </w:rPr>
        <w:t> h</w:t>
      </w:r>
    </w:p>
    <w:p w14:paraId="3ED9256D" w14:textId="77777777" w:rsidR="009564D9" w:rsidRPr="00DE2906" w:rsidRDefault="009564D9" w:rsidP="009564D9">
      <w:pPr>
        <w:spacing w:line="276" w:lineRule="auto"/>
        <w:jc w:val="both"/>
        <w:rPr>
          <w:rFonts w:ascii="Calibri Light" w:hAnsi="Calibri Light"/>
        </w:rPr>
      </w:pPr>
    </w:p>
    <w:p w14:paraId="2B7DA4A2" w14:textId="77777777" w:rsidR="009564D9" w:rsidRPr="00DE2906" w:rsidRDefault="009564D9" w:rsidP="009564D9">
      <w:pPr>
        <w:spacing w:line="276" w:lineRule="auto"/>
        <w:jc w:val="both"/>
        <w:rPr>
          <w:rFonts w:ascii="Calibri Light" w:hAnsi="Calibri Light" w:cs="Arial"/>
          <w:szCs w:val="22"/>
          <w:lang w:val="x-none"/>
        </w:rPr>
      </w:pPr>
      <w:r w:rsidRPr="00DE2906">
        <w:rPr>
          <w:rFonts w:ascii="Calibri Light" w:hAnsi="Calibri Light"/>
        </w:rPr>
        <w:t>Il s’agit ici d’analyser les conclusions dans un format articulé autour des améliorations aux mécanismes actuels, incluant des propositions complémentaires et des recommandations concrètes. Le rapport</w:t>
      </w:r>
      <w:r w:rsidRPr="00DE2906">
        <w:rPr>
          <w:rFonts w:ascii="Calibri Light" w:hAnsi="Calibri Light"/>
          <w:szCs w:val="22"/>
        </w:rPr>
        <w:t xml:space="preserve"> permettra </w:t>
      </w:r>
      <w:r>
        <w:rPr>
          <w:rFonts w:ascii="Calibri Light" w:hAnsi="Calibri Light"/>
          <w:szCs w:val="22"/>
        </w:rPr>
        <w:t xml:space="preserve">aux associés </w:t>
      </w:r>
      <w:r w:rsidRPr="00DE2906">
        <w:rPr>
          <w:rFonts w:ascii="Calibri Light" w:hAnsi="Calibri Light"/>
          <w:szCs w:val="22"/>
        </w:rPr>
        <w:t>de facilement connaître les actions à mettre en place</w:t>
      </w:r>
      <w:r>
        <w:rPr>
          <w:rFonts w:ascii="Calibri Light" w:hAnsi="Calibri Light"/>
          <w:szCs w:val="22"/>
        </w:rPr>
        <w:t>.</w:t>
      </w:r>
    </w:p>
    <w:p w14:paraId="23D28BF5" w14:textId="77777777" w:rsidR="00AD69C2" w:rsidRDefault="00AD69C2" w:rsidP="002B3A49">
      <w:pPr>
        <w:spacing w:line="276" w:lineRule="auto"/>
        <w:jc w:val="both"/>
        <w:rPr>
          <w:rFonts w:ascii="Calibri Light" w:hAnsi="Calibri Light" w:cs="Calibri"/>
          <w:szCs w:val="22"/>
        </w:rPr>
      </w:pPr>
    </w:p>
    <w:p w14:paraId="1A40C864" w14:textId="4451489D" w:rsidR="00AD69C2" w:rsidRDefault="00AD69C2" w:rsidP="002B3A49">
      <w:pPr>
        <w:spacing w:line="276" w:lineRule="auto"/>
        <w:jc w:val="both"/>
        <w:rPr>
          <w:rFonts w:ascii="Calibri Light" w:hAnsi="Calibri Light" w:cs="Calibri"/>
          <w:szCs w:val="22"/>
        </w:rPr>
      </w:pPr>
      <w:r>
        <w:rPr>
          <w:rFonts w:ascii="Calibri Light" w:hAnsi="Calibri Light" w:cs="Calibri"/>
          <w:szCs w:val="22"/>
        </w:rPr>
        <w:t xml:space="preserve">Date de présentation du rapport au client : </w:t>
      </w:r>
      <w:r w:rsidR="00290B1E">
        <w:rPr>
          <w:rFonts w:ascii="Calibri Light" w:hAnsi="Calibri Light" w:cs="Calibri"/>
          <w:szCs w:val="22"/>
        </w:rPr>
        <w:t>14 novembre 2024</w:t>
      </w:r>
    </w:p>
    <w:p w14:paraId="7B8336B1" w14:textId="1B5C7242" w:rsidR="0000798A" w:rsidRDefault="0000798A">
      <w:pPr>
        <w:rPr>
          <w:rFonts w:ascii="Calibri Light" w:hAnsi="Calibri Light" w:cs="Calibri"/>
          <w:szCs w:val="22"/>
        </w:rPr>
      </w:pPr>
      <w:r>
        <w:rPr>
          <w:rFonts w:ascii="Calibri Light" w:hAnsi="Calibri Light" w:cs="Calibri"/>
          <w:szCs w:val="22"/>
        </w:rPr>
        <w:br w:type="page"/>
      </w:r>
    </w:p>
    <w:p w14:paraId="4498202C" w14:textId="6E15253C" w:rsidR="007A6C3A" w:rsidRPr="00CE0E04" w:rsidRDefault="0000798A" w:rsidP="0098677A">
      <w:pPr>
        <w:spacing w:line="276" w:lineRule="auto"/>
        <w:jc w:val="center"/>
        <w:rPr>
          <w:rFonts w:ascii="Calibri Light" w:hAnsi="Calibri Light" w:cs="Calibri"/>
          <w:b/>
          <w:bCs/>
          <w:szCs w:val="22"/>
        </w:rPr>
      </w:pPr>
      <w:r w:rsidRPr="00CE0E04">
        <w:rPr>
          <w:rFonts w:ascii="Calibri Light" w:hAnsi="Calibri Light" w:cs="Calibri"/>
          <w:b/>
          <w:bCs/>
          <w:szCs w:val="22"/>
        </w:rPr>
        <w:t>ANNEXE</w:t>
      </w:r>
      <w:r w:rsidR="00CE0E04" w:rsidRPr="00CE0E04">
        <w:rPr>
          <w:rFonts w:ascii="Calibri Light" w:hAnsi="Calibri Light" w:cs="Calibri"/>
          <w:b/>
          <w:bCs/>
          <w:szCs w:val="22"/>
        </w:rPr>
        <w:t xml:space="preserve"> – Formulaire à remplir pour planification des entrevues</w:t>
      </w:r>
    </w:p>
    <w:p w14:paraId="22A8118E" w14:textId="77777777" w:rsidR="00CE0E04" w:rsidRPr="00F75C09" w:rsidRDefault="00CE0E04" w:rsidP="00CE0E04">
      <w:pPr>
        <w:pStyle w:val="Corpsdetexte2"/>
        <w:spacing w:line="276" w:lineRule="auto"/>
        <w:rPr>
          <w:rFonts w:ascii="Calibri Light" w:hAnsi="Calibri Light" w:cs="Calibri Light"/>
          <w:sz w:val="20"/>
          <w:u w:val="single"/>
          <w:lang w:val="fr-CA"/>
        </w:rPr>
      </w:pPr>
      <w:r w:rsidRPr="00F75C09">
        <w:rPr>
          <w:rFonts w:ascii="Calibri Light" w:hAnsi="Calibri Light" w:cs="Calibri Light"/>
          <w:sz w:val="20"/>
          <w:u w:val="single"/>
          <w:lang w:val="fr-CA"/>
        </w:rPr>
        <w:t>Entrevues</w:t>
      </w: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CE0E04" w:rsidRPr="00F75C09" w14:paraId="74F61F90" w14:textId="77777777" w:rsidTr="00DE1F64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24B649EE" w14:textId="77777777" w:rsidR="00CE0E04" w:rsidRPr="00F75C09" w:rsidRDefault="00CE0E0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Genevieve C.-M.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003F0509" w14:textId="77777777" w:rsidR="00CE0E04" w:rsidRPr="00F75C09" w:rsidRDefault="00CE0E0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29 octobre 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0CB0C805" w14:textId="77777777" w:rsidR="00CE0E04" w:rsidRPr="00F75C09" w:rsidRDefault="00CE0E0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30 octobre – sur place</w:t>
            </w:r>
          </w:p>
        </w:tc>
      </w:tr>
      <w:tr w:rsidR="00CE0E04" w:rsidRPr="00F75C09" w14:paraId="79984412" w14:textId="77777777" w:rsidTr="00DE1F64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25C4ED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078C3" w14:textId="081D04D4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1</w:t>
            </w:r>
            <w:r w:rsidR="008F6030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A25A150" w14:textId="1489F378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8F6030">
              <w:rPr>
                <w:rFonts w:ascii="Calibri Light" w:hAnsi="Calibri Light" w:cs="Calibri Light"/>
                <w:sz w:val="16"/>
                <w:szCs w:val="16"/>
              </w:rPr>
              <w:t>Myriam</w:t>
            </w:r>
          </w:p>
          <w:p w14:paraId="20AA570D" w14:textId="037EF2C1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8F6030">
              <w:rPr>
                <w:rFonts w:ascii="Calibri Light" w:hAnsi="Calibri Light" w:cs="Calibri Light"/>
                <w:sz w:val="16"/>
                <w:szCs w:val="16"/>
              </w:rPr>
              <w:t>Coordonnatrice</w:t>
            </w:r>
          </w:p>
          <w:p w14:paraId="41DA5129" w14:textId="77777777" w:rsidR="00CE0E04" w:rsidRPr="00F75C09" w:rsidRDefault="00CE0E04" w:rsidP="00DE1F6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57A6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9</w:t>
            </w:r>
          </w:p>
          <w:p w14:paraId="10F77FA2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1E814F0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3F77FFAC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CE0E04" w:rsidRPr="00F75C09" w14:paraId="7BA18998" w14:textId="77777777" w:rsidTr="00DE1F64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86E88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4B52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2</w:t>
            </w:r>
          </w:p>
          <w:p w14:paraId="6B97628D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9ACAC4B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05A7077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806B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10</w:t>
            </w:r>
          </w:p>
          <w:p w14:paraId="03E02DAA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A448D5A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2EF912F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CE0E04" w:rsidRPr="00F75C09" w14:paraId="2AC8A6BF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87E08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F5D0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3</w:t>
            </w:r>
          </w:p>
          <w:p w14:paraId="481DFE9C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1BD7C8A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1D5F9A1E" w14:textId="77777777" w:rsidR="00CE0E04" w:rsidRPr="00F75C09" w:rsidRDefault="00CE0E04" w:rsidP="00DE1F6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83E85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11</w:t>
            </w:r>
          </w:p>
          <w:p w14:paraId="0C737B6A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552582A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30D281E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CE0E04" w:rsidRPr="00F75C09" w14:paraId="430B6892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B1A86E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779E6" w14:textId="77777777" w:rsidR="00CE0E04" w:rsidRDefault="00CE0E04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LUNCH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C42CC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LUNCH</w:t>
            </w:r>
          </w:p>
        </w:tc>
      </w:tr>
      <w:tr w:rsidR="00CE0E04" w:rsidRPr="00F75C09" w14:paraId="582F759B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B7886D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79D7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4</w:t>
            </w:r>
          </w:p>
          <w:p w14:paraId="6BC40871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5A84C100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31ECF0D9" w14:textId="77777777" w:rsidR="00CE0E04" w:rsidRPr="00F75C09" w:rsidRDefault="00CE0E04" w:rsidP="00DE1F6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0721F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12</w:t>
            </w:r>
          </w:p>
          <w:p w14:paraId="6286FF6D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001F593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163707B5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CE0E04" w:rsidRPr="00F75C09" w14:paraId="3F81DD41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FA6C2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2615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14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15h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5</w:t>
            </w:r>
          </w:p>
          <w:p w14:paraId="045AEA05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ED074FE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E251070" w14:textId="77777777" w:rsidR="00CE0E04" w:rsidRPr="00F75C09" w:rsidRDefault="00CE0E04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45C33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CE0E04" w:rsidRPr="00F75C09" w14:paraId="24C23E05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11E073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93CF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15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16h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6</w:t>
            </w:r>
          </w:p>
          <w:p w14:paraId="651F6C1A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182FDB0" w14:textId="77777777" w:rsidR="00CE0E04" w:rsidRPr="00F75C09" w:rsidRDefault="00CE0E04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194AED0E" w14:textId="77777777" w:rsidR="00CE0E04" w:rsidRPr="00F75C09" w:rsidRDefault="00CE0E04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74FAB1" w14:textId="77777777" w:rsidR="00CE0E04" w:rsidRPr="00F75C09" w:rsidRDefault="00CE0E04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4AD1FC37" w14:textId="77777777" w:rsidR="00CE0E04" w:rsidRPr="00F75C09" w:rsidRDefault="00CE0E04" w:rsidP="00CE0E04">
      <w:pPr>
        <w:jc w:val="both"/>
        <w:rPr>
          <w:rFonts w:ascii="Calibri Light" w:hAnsi="Calibri Light" w:cs="Calibri Light"/>
          <w:b/>
          <w:caps/>
          <w:color w:val="808080"/>
          <w:sz w:val="12"/>
        </w:rPr>
      </w:pPr>
    </w:p>
    <w:p w14:paraId="74C59EDF" w14:textId="77777777" w:rsidR="00CE0E04" w:rsidRPr="00F75C09" w:rsidRDefault="00CE0E04" w:rsidP="00CE0E04">
      <w:pPr>
        <w:rPr>
          <w:rFonts w:ascii="Calibri Light" w:hAnsi="Calibri Light" w:cs="Calibri Light"/>
          <w:sz w:val="12"/>
          <w:szCs w:val="16"/>
        </w:rPr>
      </w:pPr>
    </w:p>
    <w:p w14:paraId="5C6CC97F" w14:textId="77777777" w:rsidR="00CE0E04" w:rsidRDefault="00CE0E04" w:rsidP="00CE0E04">
      <w:pPr>
        <w:rPr>
          <w:rFonts w:ascii="Calibri Light" w:hAnsi="Calibri Light" w:cs="Calibri Light"/>
          <w:sz w:val="16"/>
          <w:szCs w:val="16"/>
        </w:rPr>
      </w:pPr>
    </w:p>
    <w:p w14:paraId="547AE9F9" w14:textId="77777777" w:rsidR="00CE0E04" w:rsidRDefault="00CE0E04" w:rsidP="00CE0E04">
      <w:pPr>
        <w:rPr>
          <w:rFonts w:ascii="Calibri Light" w:hAnsi="Calibri Light" w:cs="Calibri Light"/>
          <w:sz w:val="16"/>
          <w:szCs w:val="16"/>
        </w:rPr>
      </w:pP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CC383E" w:rsidRPr="00F75C09" w14:paraId="3BCA01DA" w14:textId="77777777" w:rsidTr="00DE1F64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16A9FED5" w14:textId="77777777" w:rsidR="00CC383E" w:rsidRPr="00F75C09" w:rsidRDefault="00CC383E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Valérie V.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12A1FD82" w14:textId="77777777" w:rsidR="00CC383E" w:rsidRPr="00F75C09" w:rsidRDefault="00CC383E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29 octobre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B872CAE" w14:textId="77777777" w:rsidR="00CC383E" w:rsidRPr="00F75C09" w:rsidRDefault="00CC383E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30 octobre – sur place</w:t>
            </w:r>
          </w:p>
        </w:tc>
      </w:tr>
      <w:tr w:rsidR="00CC383E" w:rsidRPr="00F75C09" w14:paraId="2F596454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5DEBD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CAA3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16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17h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7</w:t>
            </w:r>
          </w:p>
          <w:p w14:paraId="112077C1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59EE4DB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5BBE72CF" w14:textId="77777777" w:rsidR="00CC383E" w:rsidRPr="00F75C09" w:rsidRDefault="00CC383E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75374" w14:textId="77777777" w:rsidR="00CC383E" w:rsidRPr="00F75C09" w:rsidRDefault="00CC383E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CC383E" w:rsidRPr="00F75C09" w14:paraId="07DBE633" w14:textId="77777777" w:rsidTr="00DE1F64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6AC688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04FC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17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18h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8</w:t>
            </w:r>
          </w:p>
          <w:p w14:paraId="2C7EE627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1B503F43" w14:textId="77777777" w:rsidR="00CC383E" w:rsidRPr="00F75C09" w:rsidRDefault="00CC383E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097B6B1" w14:textId="77777777" w:rsidR="00CC383E" w:rsidRDefault="00CC383E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89DD7" w14:textId="77777777" w:rsidR="00CC383E" w:rsidRPr="00F75C09" w:rsidRDefault="00CC383E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64F9977C" w14:textId="77777777" w:rsidR="0000798A" w:rsidRPr="007A7FA4" w:rsidRDefault="0000798A" w:rsidP="007A7FA4">
      <w:pPr>
        <w:spacing w:line="276" w:lineRule="auto"/>
        <w:jc w:val="both"/>
        <w:rPr>
          <w:rFonts w:ascii="Calibri Light" w:hAnsi="Calibri Light" w:cs="Calibri"/>
          <w:szCs w:val="22"/>
        </w:rPr>
      </w:pPr>
    </w:p>
    <w:sectPr w:rsidR="0000798A" w:rsidRPr="007A7FA4" w:rsidSect="005D1E3C">
      <w:headerReference w:type="default" r:id="rId14"/>
      <w:footerReference w:type="even" r:id="rId15"/>
      <w:footerReference w:type="default" r:id="rId16"/>
      <w:headerReference w:type="first" r:id="rId17"/>
      <w:pgSz w:w="11906" w:h="16838"/>
      <w:pgMar w:top="1843" w:right="1080" w:bottom="1276" w:left="1080" w:header="708" w:footer="39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F38AF" w14:textId="77777777" w:rsidR="005D1E3C" w:rsidRDefault="005D1E3C">
      <w:r>
        <w:separator/>
      </w:r>
    </w:p>
  </w:endnote>
  <w:endnote w:type="continuationSeparator" w:id="0">
    <w:p w14:paraId="7F048FF6" w14:textId="77777777" w:rsidR="005D1E3C" w:rsidRDefault="005D1E3C">
      <w:r>
        <w:continuationSeparator/>
      </w:r>
    </w:p>
  </w:endnote>
  <w:endnote w:type="continuationNotice" w:id="1">
    <w:p w14:paraId="2932E572" w14:textId="77777777" w:rsidR="005D1E3C" w:rsidRDefault="005D1E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no Pro Smbd Display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7C94C6" w14:textId="77777777" w:rsidR="00F53B4D" w:rsidRDefault="00F53B4D" w:rsidP="003334A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9643444" w14:textId="77777777" w:rsidR="00F53B4D" w:rsidRDefault="00F53B4D" w:rsidP="00455F2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1119"/>
      <w:gridCol w:w="8627"/>
    </w:tblGrid>
    <w:tr w:rsidR="007D15AD" w:rsidRPr="00695469" w14:paraId="23A1EA3D" w14:textId="77777777" w:rsidTr="002F106A">
      <w:tc>
        <w:tcPr>
          <w:tcW w:w="993" w:type="dxa"/>
        </w:tcPr>
        <w:p w14:paraId="321332EE" w14:textId="77777777" w:rsidR="007D15AD" w:rsidRPr="00695469" w:rsidRDefault="007D15AD" w:rsidP="007D15AD">
          <w:pPr>
            <w:pStyle w:val="Pieddepage"/>
            <w:jc w:val="right"/>
            <w:rPr>
              <w:rFonts w:ascii="Calibri" w:hAnsi="Calibri"/>
              <w:b/>
              <w:color w:val="7F7F7F"/>
              <w:sz w:val="16"/>
              <w:szCs w:val="16"/>
            </w:rPr>
          </w:pPr>
          <w:r w:rsidRPr="004423A9">
            <w:rPr>
              <w:rFonts w:ascii="Calibri" w:hAnsi="Calibri"/>
              <w:color w:val="808080"/>
              <w:sz w:val="16"/>
              <w:szCs w:val="16"/>
            </w:rPr>
            <w:t xml:space="preserve">Page </w:t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fldChar w:fldCharType="begin"/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instrText xml:space="preserve"> PAGE </w:instrText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fldChar w:fldCharType="separate"/>
          </w:r>
          <w:r>
            <w:rPr>
              <w:rStyle w:val="Numrodepage"/>
              <w:rFonts w:ascii="Calibri" w:hAnsi="Calibri"/>
              <w:noProof/>
              <w:color w:val="808080"/>
              <w:sz w:val="16"/>
              <w:szCs w:val="16"/>
            </w:rPr>
            <w:t>32</w:t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fldChar w:fldCharType="end"/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t>/</w:t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fldChar w:fldCharType="begin"/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instrText xml:space="preserve"> NUMPAGES </w:instrText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fldChar w:fldCharType="separate"/>
          </w:r>
          <w:r>
            <w:rPr>
              <w:rStyle w:val="Numrodepage"/>
              <w:rFonts w:ascii="Calibri" w:hAnsi="Calibri"/>
              <w:noProof/>
              <w:color w:val="808080"/>
              <w:sz w:val="16"/>
              <w:szCs w:val="16"/>
            </w:rPr>
            <w:t>33</w:t>
          </w:r>
          <w:r w:rsidRPr="004423A9">
            <w:rPr>
              <w:rStyle w:val="Numrodepage"/>
              <w:rFonts w:ascii="Calibri" w:hAnsi="Calibri"/>
              <w:color w:val="808080"/>
              <w:sz w:val="16"/>
              <w:szCs w:val="16"/>
            </w:rPr>
            <w:fldChar w:fldCharType="end"/>
          </w:r>
        </w:p>
      </w:tc>
      <w:tc>
        <w:tcPr>
          <w:tcW w:w="7653" w:type="dxa"/>
          <w:tcBorders>
            <w:top w:val="single" w:sz="18" w:space="0" w:color="808080"/>
            <w:bottom w:val="nil"/>
          </w:tcBorders>
        </w:tcPr>
        <w:p w14:paraId="2595AA41" w14:textId="77777777" w:rsidR="007D15AD" w:rsidRDefault="007D15AD" w:rsidP="007D15AD">
          <w:pPr>
            <w:pStyle w:val="Pieddepage"/>
            <w:jc w:val="right"/>
            <w:rPr>
              <w:rFonts w:ascii="Calibri" w:hAnsi="Calibri"/>
              <w:color w:val="7F7F7F"/>
              <w:sz w:val="16"/>
              <w:szCs w:val="16"/>
            </w:rPr>
          </w:pPr>
          <w:r>
            <w:rPr>
              <w:rFonts w:ascii="Calibri" w:hAnsi="Calibri"/>
              <w:color w:val="7F7F7F"/>
              <w:sz w:val="16"/>
              <w:szCs w:val="16"/>
            </w:rPr>
            <w:t>Document confidentiel : Offre de service</w:t>
          </w:r>
        </w:p>
        <w:p w14:paraId="79B158A0" w14:textId="77777777" w:rsidR="007D15AD" w:rsidRPr="002F106A" w:rsidRDefault="007D15AD" w:rsidP="007D15AD">
          <w:pPr>
            <w:pStyle w:val="Pieddepage"/>
            <w:jc w:val="right"/>
            <w:rPr>
              <w:rFonts w:ascii="Calibri" w:hAnsi="Calibri"/>
              <w:color w:val="808080"/>
              <w:sz w:val="16"/>
              <w:szCs w:val="16"/>
              <w:u w:val="single" w:color="3D0179"/>
            </w:rPr>
          </w:pPr>
          <w:r w:rsidRPr="002F106A">
            <w:rPr>
              <w:rFonts w:ascii="Calibri" w:hAnsi="Calibri"/>
              <w:sz w:val="16"/>
              <w:szCs w:val="16"/>
              <w:u w:val="single" w:color="3D0179"/>
            </w:rPr>
            <w:t xml:space="preserve">La présente ne peut </w:t>
          </w:r>
          <w:r w:rsidR="00D52DD7">
            <w:rPr>
              <w:rFonts w:ascii="Calibri" w:hAnsi="Calibri"/>
              <w:sz w:val="16"/>
              <w:szCs w:val="16"/>
              <w:u w:val="single" w:color="3D0179"/>
            </w:rPr>
            <w:t xml:space="preserve">être </w:t>
          </w:r>
          <w:r w:rsidRPr="002F106A">
            <w:rPr>
              <w:rFonts w:ascii="Calibri" w:hAnsi="Calibri"/>
              <w:sz w:val="16"/>
              <w:szCs w:val="16"/>
              <w:u w:val="single" w:color="3D0179"/>
            </w:rPr>
            <w:t>reproduite ni en tout ni en partie, ni communiqué</w:t>
          </w:r>
          <w:r w:rsidR="00D52DD7">
            <w:rPr>
              <w:rFonts w:ascii="Calibri" w:hAnsi="Calibri"/>
              <w:sz w:val="16"/>
              <w:szCs w:val="16"/>
              <w:u w:val="single" w:color="3D0179"/>
            </w:rPr>
            <w:t>e</w:t>
          </w:r>
          <w:r w:rsidRPr="002F106A">
            <w:rPr>
              <w:rFonts w:ascii="Calibri" w:hAnsi="Calibri"/>
              <w:sz w:val="16"/>
              <w:szCs w:val="16"/>
              <w:u w:val="single" w:color="3D0179"/>
            </w:rPr>
            <w:t xml:space="preserve"> à un tiers </w:t>
          </w:r>
          <w:r w:rsidR="00D52DD7">
            <w:rPr>
              <w:rFonts w:ascii="Calibri" w:hAnsi="Calibri"/>
              <w:sz w:val="16"/>
              <w:szCs w:val="16"/>
              <w:u w:val="single" w:color="3D0179"/>
            </w:rPr>
            <w:t>s</w:t>
          </w:r>
          <w:r w:rsidRPr="002F106A">
            <w:rPr>
              <w:rFonts w:ascii="Calibri" w:hAnsi="Calibri"/>
              <w:sz w:val="16"/>
              <w:szCs w:val="16"/>
              <w:u w:val="single" w:color="3D0179"/>
            </w:rPr>
            <w:t>ans le consentement préalable</w:t>
          </w:r>
          <w:r w:rsidR="00D52DD7">
            <w:rPr>
              <w:rFonts w:ascii="Calibri" w:hAnsi="Calibri"/>
              <w:sz w:val="16"/>
              <w:szCs w:val="16"/>
              <w:u w:val="single" w:color="3D0179"/>
            </w:rPr>
            <w:t xml:space="preserve"> d’ARH</w:t>
          </w:r>
        </w:p>
      </w:tc>
    </w:tr>
  </w:tbl>
  <w:p w14:paraId="15A3E03C" w14:textId="77777777" w:rsidR="00F53B4D" w:rsidRDefault="00F53B4D" w:rsidP="00455F20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6BFF2" w14:textId="77777777" w:rsidR="005D1E3C" w:rsidRDefault="005D1E3C">
      <w:r>
        <w:separator/>
      </w:r>
    </w:p>
  </w:footnote>
  <w:footnote w:type="continuationSeparator" w:id="0">
    <w:p w14:paraId="2441853B" w14:textId="77777777" w:rsidR="005D1E3C" w:rsidRDefault="005D1E3C">
      <w:r>
        <w:continuationSeparator/>
      </w:r>
    </w:p>
  </w:footnote>
  <w:footnote w:type="continuationNotice" w:id="1">
    <w:p w14:paraId="3A73F987" w14:textId="77777777" w:rsidR="005D1E3C" w:rsidRDefault="005D1E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560AE" w14:textId="77777777" w:rsidR="00C31D33" w:rsidRPr="00045225" w:rsidRDefault="00D13C53" w:rsidP="00D13C53">
    <w:pPr>
      <w:pStyle w:val="En-tte"/>
      <w:tabs>
        <w:tab w:val="right" w:pos="8364"/>
      </w:tabs>
      <w:rPr>
        <w:rFonts w:ascii="Calibri" w:hAnsi="Calibri" w:cs="Tahoma"/>
        <w:b/>
        <w:smallCaps/>
        <w:color w:val="808080"/>
        <w:sz w:val="18"/>
        <w:szCs w:val="18"/>
        <w:lang w:val="fr-CA"/>
      </w:rPr>
    </w:pPr>
    <w:r>
      <w:rPr>
        <w:noProof/>
      </w:rPr>
      <w:drawing>
        <wp:inline distT="0" distB="0" distL="0" distR="0" wp14:anchorId="58B4300D" wp14:editId="13A43A18">
          <wp:extent cx="1883229" cy="454394"/>
          <wp:effectExtent l="0" t="0" r="3175" b="3175"/>
          <wp:docPr id="1220532090" name="Image 12205320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4386" cy="4739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31D33">
      <w:rPr>
        <w:rFonts w:ascii="Calibri" w:hAnsi="Calibri" w:cs="Tahoma"/>
        <w:b/>
        <w:color w:val="808080"/>
        <w:sz w:val="18"/>
        <w:szCs w:val="18"/>
      </w:rPr>
      <w:t xml:space="preserve"> </w:t>
    </w:r>
    <w:r w:rsidR="00927377">
      <w:rPr>
        <w:rFonts w:ascii="Calibri" w:hAnsi="Calibri" w:cs="Tahoma"/>
        <w:b/>
        <w:color w:val="808080"/>
        <w:sz w:val="18"/>
        <w:szCs w:val="18"/>
        <w:lang w:val="fr-CA"/>
      </w:rPr>
      <w:t xml:space="preserve">                                                                                  </w:t>
    </w:r>
    <w:r w:rsidR="00045225">
      <w:rPr>
        <w:rFonts w:ascii="Calibri" w:hAnsi="Calibri" w:cs="Tahoma"/>
        <w:b/>
        <w:color w:val="808080"/>
        <w:sz w:val="18"/>
        <w:szCs w:val="18"/>
        <w:lang w:val="fr-CA"/>
      </w:rPr>
      <w:t xml:space="preserve">          </w:t>
    </w:r>
    <w:r w:rsidR="00927377">
      <w:rPr>
        <w:rFonts w:ascii="Calibri" w:hAnsi="Calibri" w:cs="Tahoma"/>
        <w:b/>
        <w:color w:val="808080"/>
        <w:sz w:val="18"/>
        <w:szCs w:val="18"/>
        <w:lang w:val="fr-CA"/>
      </w:rPr>
      <w:t xml:space="preserve"> </w:t>
    </w:r>
  </w:p>
  <w:p w14:paraId="2BBAD2BF" w14:textId="77777777" w:rsidR="00C31D33" w:rsidRPr="005027BE" w:rsidRDefault="00C31D33">
    <w:pPr>
      <w:pStyle w:val="En-tte"/>
      <w:rPr>
        <w:color w:val="8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92B3C" w14:textId="77777777" w:rsidR="00F53B4D" w:rsidRDefault="00F53B4D">
    <w:pPr>
      <w:pStyle w:val="En-tte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8C0EDA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A0499E"/>
    <w:multiLevelType w:val="hybridMultilevel"/>
    <w:tmpl w:val="B5E21A8E"/>
    <w:lvl w:ilvl="0" w:tplc="3612B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53047"/>
      </w:rPr>
    </w:lvl>
    <w:lvl w:ilvl="1" w:tplc="D550E4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6A6A6"/>
        <w:u w:color="525252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B384A"/>
    <w:multiLevelType w:val="hybridMultilevel"/>
    <w:tmpl w:val="74F8CACA"/>
    <w:lvl w:ilvl="0" w:tplc="FC0C0E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2D26EA"/>
    <w:multiLevelType w:val="hybridMultilevel"/>
    <w:tmpl w:val="4D9824FA"/>
    <w:lvl w:ilvl="0" w:tplc="48DEC88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51AAB0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0319EB"/>
    <w:multiLevelType w:val="hybridMultilevel"/>
    <w:tmpl w:val="EBCA6CEE"/>
    <w:lvl w:ilvl="0" w:tplc="7DC8EC3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color w:val="808080" w:themeColor="background1" w:themeShade="80"/>
        <w:u w:color="2E74B5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C5553"/>
    <w:multiLevelType w:val="hybridMultilevel"/>
    <w:tmpl w:val="A3A20D6C"/>
    <w:lvl w:ilvl="0" w:tplc="326A9D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51AAB0"/>
      </w:rPr>
    </w:lvl>
    <w:lvl w:ilvl="1" w:tplc="D550E4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6A6A6"/>
        <w:u w:color="525252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87A34"/>
    <w:multiLevelType w:val="hybridMultilevel"/>
    <w:tmpl w:val="8386297E"/>
    <w:lvl w:ilvl="0" w:tplc="48DEC8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51AAB0"/>
      </w:rPr>
    </w:lvl>
    <w:lvl w:ilvl="1" w:tplc="D550E4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6A6A6"/>
        <w:u w:color="525252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C1FA6"/>
    <w:multiLevelType w:val="hybridMultilevel"/>
    <w:tmpl w:val="BC84A320"/>
    <w:lvl w:ilvl="0" w:tplc="6BB8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53047"/>
      </w:rPr>
    </w:lvl>
    <w:lvl w:ilvl="1" w:tplc="D550E4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6A6A6"/>
        <w:u w:color="525252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B09DE"/>
    <w:multiLevelType w:val="multilevel"/>
    <w:tmpl w:val="EC80A4B4"/>
    <w:lvl w:ilvl="0">
      <w:start w:val="1"/>
      <w:numFmt w:val="bullet"/>
      <w:lvlText w:val="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FF7900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FF7900"/>
      </w:rPr>
    </w:lvl>
    <w:lvl w:ilvl="2">
      <w:start w:val="1"/>
      <w:numFmt w:val="bullet"/>
      <w:lvlText w:val=""/>
      <w:lvlJc w:val="left"/>
      <w:pPr>
        <w:tabs>
          <w:tab w:val="num" w:pos="864"/>
        </w:tabs>
        <w:ind w:left="864" w:hanging="288"/>
      </w:pPr>
      <w:rPr>
        <w:rFonts w:ascii="Wingdings" w:hAnsi="Wingdings" w:hint="default"/>
        <w:color w:val="FF7900"/>
        <w:sz w:val="16"/>
        <w:szCs w:val="16"/>
      </w:rPr>
    </w:lvl>
    <w:lvl w:ilvl="3">
      <w:start w:val="1"/>
      <w:numFmt w:val="bullet"/>
      <w:lvlText w:val="-"/>
      <w:lvlJc w:val="left"/>
      <w:pPr>
        <w:tabs>
          <w:tab w:val="num" w:pos="1152"/>
        </w:tabs>
        <w:ind w:left="1152" w:hanging="288"/>
      </w:pPr>
      <w:rPr>
        <w:rFonts w:ascii="Arial" w:hAnsi="Arial" w:hint="default"/>
        <w:color w:val="FF790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50E82AFB"/>
    <w:multiLevelType w:val="hybridMultilevel"/>
    <w:tmpl w:val="BF9E83CE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51AAB0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74207C"/>
    <w:multiLevelType w:val="hybridMultilevel"/>
    <w:tmpl w:val="DAEAE2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018E55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7F7F7F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85BEA"/>
    <w:multiLevelType w:val="multilevel"/>
    <w:tmpl w:val="8BF24782"/>
    <w:lvl w:ilvl="0">
      <w:start w:val="1"/>
      <w:numFmt w:val="bullet"/>
      <w:pStyle w:val="PUCE1cv"/>
      <w:lvlText w:val="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color w:val="FF7900"/>
        <w:sz w:val="20"/>
      </w:rPr>
    </w:lvl>
    <w:lvl w:ilvl="1">
      <w:start w:val="1"/>
      <w:numFmt w:val="bullet"/>
      <w:pStyle w:val="PUCE2cv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FF7900"/>
      </w:rPr>
    </w:lvl>
    <w:lvl w:ilvl="2">
      <w:start w:val="1"/>
      <w:numFmt w:val="bullet"/>
      <w:pStyle w:val="PUCE3cv"/>
      <w:lvlText w:val=""/>
      <w:lvlJc w:val="left"/>
      <w:pPr>
        <w:tabs>
          <w:tab w:val="num" w:pos="1296"/>
        </w:tabs>
        <w:ind w:left="1296" w:hanging="432"/>
      </w:pPr>
      <w:rPr>
        <w:rFonts w:ascii="Wingdings" w:hAnsi="Wingdings" w:hint="default"/>
        <w:color w:val="FF7900"/>
        <w:sz w:val="16"/>
      </w:rPr>
    </w:lvl>
    <w:lvl w:ilvl="3">
      <w:start w:val="1"/>
      <w:numFmt w:val="bullet"/>
      <w:pStyle w:val="PUCE4cv"/>
      <w:lvlText w:val="–"/>
      <w:lvlJc w:val="left"/>
      <w:pPr>
        <w:tabs>
          <w:tab w:val="num" w:pos="1728"/>
        </w:tabs>
        <w:ind w:left="1728" w:hanging="432"/>
      </w:pPr>
      <w:rPr>
        <w:rFonts w:ascii="Arno Pro Smbd Display" w:hAnsi="Arno Pro Smbd Display" w:hint="default"/>
        <w:color w:val="FF790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Arno Pro Smbd Display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Arno Pro Smbd Display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Arno Pro Smbd Display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Arno Pro Smbd Display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Arno Pro Smbd Display" w:hint="default"/>
      </w:rPr>
    </w:lvl>
  </w:abstractNum>
  <w:abstractNum w:abstractNumId="12" w15:restartNumberingAfterBreak="0">
    <w:nsid w:val="732D535E"/>
    <w:multiLevelType w:val="hybridMultilevel"/>
    <w:tmpl w:val="ED9282A4"/>
    <w:lvl w:ilvl="0" w:tplc="3C46D80A">
      <w:start w:val="1"/>
      <w:numFmt w:val="bullet"/>
      <w:lvlText w:val="-"/>
      <w:lvlJc w:val="left"/>
      <w:pPr>
        <w:ind w:left="785" w:hanging="360"/>
      </w:pPr>
      <w:rPr>
        <w:rFonts w:ascii="Courier New" w:hAnsi="Courier New" w:hint="default"/>
        <w:color w:val="63527E"/>
      </w:rPr>
    </w:lvl>
    <w:lvl w:ilvl="1" w:tplc="53B0FA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D0179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434AE"/>
    <w:multiLevelType w:val="hybridMultilevel"/>
    <w:tmpl w:val="C92AF59C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51AAB0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6AC03C1"/>
    <w:multiLevelType w:val="hybridMultilevel"/>
    <w:tmpl w:val="4CFE055C"/>
    <w:lvl w:ilvl="0" w:tplc="2878DA1A">
      <w:start w:val="1"/>
      <w:numFmt w:val="decimal"/>
      <w:lvlText w:val="%1."/>
      <w:lvlJc w:val="left"/>
      <w:pPr>
        <w:ind w:left="360" w:hanging="360"/>
      </w:pPr>
      <w:rPr>
        <w:rFonts w:hint="default"/>
        <w:color w:val="7AA2A6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B54DF8"/>
    <w:multiLevelType w:val="hybridMultilevel"/>
    <w:tmpl w:val="B2F4BCAE"/>
    <w:lvl w:ilvl="0" w:tplc="D550E42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6A6A6"/>
        <w:u w:color="525252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595590">
    <w:abstractNumId w:val="11"/>
  </w:num>
  <w:num w:numId="2" w16cid:durableId="245577640">
    <w:abstractNumId w:val="8"/>
  </w:num>
  <w:num w:numId="3" w16cid:durableId="1132595045">
    <w:abstractNumId w:val="0"/>
  </w:num>
  <w:num w:numId="4" w16cid:durableId="1456829523">
    <w:abstractNumId w:val="15"/>
  </w:num>
  <w:num w:numId="5" w16cid:durableId="1973167694">
    <w:abstractNumId w:val="6"/>
  </w:num>
  <w:num w:numId="6" w16cid:durableId="1359233236">
    <w:abstractNumId w:val="4"/>
  </w:num>
  <w:num w:numId="7" w16cid:durableId="987975372">
    <w:abstractNumId w:val="12"/>
  </w:num>
  <w:num w:numId="8" w16cid:durableId="1217357121">
    <w:abstractNumId w:val="13"/>
  </w:num>
  <w:num w:numId="9" w16cid:durableId="450907211">
    <w:abstractNumId w:val="9"/>
  </w:num>
  <w:num w:numId="10" w16cid:durableId="648707254">
    <w:abstractNumId w:val="3"/>
  </w:num>
  <w:num w:numId="11" w16cid:durableId="1877621348">
    <w:abstractNumId w:val="2"/>
  </w:num>
  <w:num w:numId="12" w16cid:durableId="1489324846">
    <w:abstractNumId w:val="5"/>
  </w:num>
  <w:num w:numId="13" w16cid:durableId="2002082857">
    <w:abstractNumId w:val="7"/>
  </w:num>
  <w:num w:numId="14" w16cid:durableId="1833791588">
    <w:abstractNumId w:val="1"/>
  </w:num>
  <w:num w:numId="15" w16cid:durableId="665203362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70432199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38"/>
    <w:rsid w:val="000000C7"/>
    <w:rsid w:val="0000098F"/>
    <w:rsid w:val="00002D3F"/>
    <w:rsid w:val="00003CF8"/>
    <w:rsid w:val="00004A20"/>
    <w:rsid w:val="00006B78"/>
    <w:rsid w:val="0000745F"/>
    <w:rsid w:val="0000798A"/>
    <w:rsid w:val="00007C2C"/>
    <w:rsid w:val="000100C2"/>
    <w:rsid w:val="00011538"/>
    <w:rsid w:val="00016455"/>
    <w:rsid w:val="000207BB"/>
    <w:rsid w:val="00022453"/>
    <w:rsid w:val="00022601"/>
    <w:rsid w:val="00022E4A"/>
    <w:rsid w:val="000232BE"/>
    <w:rsid w:val="000240D9"/>
    <w:rsid w:val="00026547"/>
    <w:rsid w:val="00027CD3"/>
    <w:rsid w:val="00027F42"/>
    <w:rsid w:val="00030CD4"/>
    <w:rsid w:val="00031B2B"/>
    <w:rsid w:val="00032EA7"/>
    <w:rsid w:val="00033AE6"/>
    <w:rsid w:val="000356AD"/>
    <w:rsid w:val="00036501"/>
    <w:rsid w:val="00036A3A"/>
    <w:rsid w:val="000376ED"/>
    <w:rsid w:val="00040345"/>
    <w:rsid w:val="00040BE4"/>
    <w:rsid w:val="00040F7C"/>
    <w:rsid w:val="00043D7D"/>
    <w:rsid w:val="00045225"/>
    <w:rsid w:val="00047FE7"/>
    <w:rsid w:val="00050469"/>
    <w:rsid w:val="00052430"/>
    <w:rsid w:val="0005292A"/>
    <w:rsid w:val="00052A13"/>
    <w:rsid w:val="00052B65"/>
    <w:rsid w:val="00052EAE"/>
    <w:rsid w:val="000533D8"/>
    <w:rsid w:val="00055E91"/>
    <w:rsid w:val="00057E89"/>
    <w:rsid w:val="00057F6B"/>
    <w:rsid w:val="00060134"/>
    <w:rsid w:val="000608A4"/>
    <w:rsid w:val="00061118"/>
    <w:rsid w:val="00064216"/>
    <w:rsid w:val="00064A4D"/>
    <w:rsid w:val="00064BF5"/>
    <w:rsid w:val="0006644D"/>
    <w:rsid w:val="00066F5B"/>
    <w:rsid w:val="00071019"/>
    <w:rsid w:val="00071A72"/>
    <w:rsid w:val="00072E59"/>
    <w:rsid w:val="00074945"/>
    <w:rsid w:val="00077381"/>
    <w:rsid w:val="00080121"/>
    <w:rsid w:val="00080B1C"/>
    <w:rsid w:val="00080D02"/>
    <w:rsid w:val="00082E9B"/>
    <w:rsid w:val="000837DC"/>
    <w:rsid w:val="00083970"/>
    <w:rsid w:val="000840FD"/>
    <w:rsid w:val="000845F3"/>
    <w:rsid w:val="00084647"/>
    <w:rsid w:val="000846CF"/>
    <w:rsid w:val="00085171"/>
    <w:rsid w:val="00090C9E"/>
    <w:rsid w:val="00091126"/>
    <w:rsid w:val="0009121A"/>
    <w:rsid w:val="000931B5"/>
    <w:rsid w:val="0009477B"/>
    <w:rsid w:val="00094879"/>
    <w:rsid w:val="00095F96"/>
    <w:rsid w:val="000971A5"/>
    <w:rsid w:val="0009780C"/>
    <w:rsid w:val="000A04CD"/>
    <w:rsid w:val="000A0630"/>
    <w:rsid w:val="000A0F44"/>
    <w:rsid w:val="000A0F60"/>
    <w:rsid w:val="000A120C"/>
    <w:rsid w:val="000A39DB"/>
    <w:rsid w:val="000A3A24"/>
    <w:rsid w:val="000A3A9B"/>
    <w:rsid w:val="000A4A32"/>
    <w:rsid w:val="000A5CD2"/>
    <w:rsid w:val="000A7927"/>
    <w:rsid w:val="000B1237"/>
    <w:rsid w:val="000B2714"/>
    <w:rsid w:val="000B2A44"/>
    <w:rsid w:val="000B2C96"/>
    <w:rsid w:val="000B3A1D"/>
    <w:rsid w:val="000B4B54"/>
    <w:rsid w:val="000B5E9D"/>
    <w:rsid w:val="000B771C"/>
    <w:rsid w:val="000C24BD"/>
    <w:rsid w:val="000C266E"/>
    <w:rsid w:val="000C3A08"/>
    <w:rsid w:val="000C3B8A"/>
    <w:rsid w:val="000C41F3"/>
    <w:rsid w:val="000C440A"/>
    <w:rsid w:val="000C45DF"/>
    <w:rsid w:val="000C4860"/>
    <w:rsid w:val="000C4CC3"/>
    <w:rsid w:val="000C50BB"/>
    <w:rsid w:val="000C6C5D"/>
    <w:rsid w:val="000C705E"/>
    <w:rsid w:val="000C7C4F"/>
    <w:rsid w:val="000D0B33"/>
    <w:rsid w:val="000D18DB"/>
    <w:rsid w:val="000D361D"/>
    <w:rsid w:val="000D3C76"/>
    <w:rsid w:val="000D4410"/>
    <w:rsid w:val="000D4650"/>
    <w:rsid w:val="000D523C"/>
    <w:rsid w:val="000D6B2A"/>
    <w:rsid w:val="000D75D5"/>
    <w:rsid w:val="000D7DB8"/>
    <w:rsid w:val="000E142F"/>
    <w:rsid w:val="000E40FC"/>
    <w:rsid w:val="000E4C0C"/>
    <w:rsid w:val="000E54D4"/>
    <w:rsid w:val="000E7F35"/>
    <w:rsid w:val="000F12AC"/>
    <w:rsid w:val="000F287B"/>
    <w:rsid w:val="000F3C54"/>
    <w:rsid w:val="000F4824"/>
    <w:rsid w:val="000F5169"/>
    <w:rsid w:val="000F5CB0"/>
    <w:rsid w:val="000F6655"/>
    <w:rsid w:val="000F7629"/>
    <w:rsid w:val="000F7A12"/>
    <w:rsid w:val="000F7B7C"/>
    <w:rsid w:val="00101097"/>
    <w:rsid w:val="00101B8E"/>
    <w:rsid w:val="001023C7"/>
    <w:rsid w:val="00102A3D"/>
    <w:rsid w:val="00103108"/>
    <w:rsid w:val="00103760"/>
    <w:rsid w:val="001038DA"/>
    <w:rsid w:val="00103A49"/>
    <w:rsid w:val="00106166"/>
    <w:rsid w:val="00106899"/>
    <w:rsid w:val="00106E89"/>
    <w:rsid w:val="0010719C"/>
    <w:rsid w:val="0010751A"/>
    <w:rsid w:val="0010784D"/>
    <w:rsid w:val="00107D25"/>
    <w:rsid w:val="00110AD7"/>
    <w:rsid w:val="00110B71"/>
    <w:rsid w:val="001110DA"/>
    <w:rsid w:val="00112A9D"/>
    <w:rsid w:val="00117745"/>
    <w:rsid w:val="0012035A"/>
    <w:rsid w:val="00121FC6"/>
    <w:rsid w:val="0012262D"/>
    <w:rsid w:val="001228ED"/>
    <w:rsid w:val="00123EC1"/>
    <w:rsid w:val="001247C8"/>
    <w:rsid w:val="00124BB3"/>
    <w:rsid w:val="00125859"/>
    <w:rsid w:val="001259A1"/>
    <w:rsid w:val="00126FF8"/>
    <w:rsid w:val="00130BBB"/>
    <w:rsid w:val="0013118A"/>
    <w:rsid w:val="001316BF"/>
    <w:rsid w:val="0013295B"/>
    <w:rsid w:val="00132CCF"/>
    <w:rsid w:val="001337A2"/>
    <w:rsid w:val="00134858"/>
    <w:rsid w:val="00134E6A"/>
    <w:rsid w:val="0013618C"/>
    <w:rsid w:val="00136E67"/>
    <w:rsid w:val="0013737D"/>
    <w:rsid w:val="00137F6A"/>
    <w:rsid w:val="00140EE4"/>
    <w:rsid w:val="0014110E"/>
    <w:rsid w:val="0014126E"/>
    <w:rsid w:val="00141581"/>
    <w:rsid w:val="00141BFC"/>
    <w:rsid w:val="001430CF"/>
    <w:rsid w:val="00143339"/>
    <w:rsid w:val="00150579"/>
    <w:rsid w:val="001509AF"/>
    <w:rsid w:val="00151362"/>
    <w:rsid w:val="00152466"/>
    <w:rsid w:val="00152792"/>
    <w:rsid w:val="00153888"/>
    <w:rsid w:val="0015400B"/>
    <w:rsid w:val="00154ABC"/>
    <w:rsid w:val="00155AD8"/>
    <w:rsid w:val="00156093"/>
    <w:rsid w:val="00157ACA"/>
    <w:rsid w:val="00157D19"/>
    <w:rsid w:val="00160D84"/>
    <w:rsid w:val="00160EBA"/>
    <w:rsid w:val="00161BBE"/>
    <w:rsid w:val="00161FB8"/>
    <w:rsid w:val="00162348"/>
    <w:rsid w:val="00162E78"/>
    <w:rsid w:val="00165B2A"/>
    <w:rsid w:val="00166014"/>
    <w:rsid w:val="00166F03"/>
    <w:rsid w:val="00167846"/>
    <w:rsid w:val="00172197"/>
    <w:rsid w:val="001737B6"/>
    <w:rsid w:val="00177F7B"/>
    <w:rsid w:val="00181162"/>
    <w:rsid w:val="00181E0C"/>
    <w:rsid w:val="00181EA7"/>
    <w:rsid w:val="0018219F"/>
    <w:rsid w:val="00182BBE"/>
    <w:rsid w:val="00183205"/>
    <w:rsid w:val="00183BF0"/>
    <w:rsid w:val="0018427C"/>
    <w:rsid w:val="001859C2"/>
    <w:rsid w:val="00186440"/>
    <w:rsid w:val="001864C1"/>
    <w:rsid w:val="00186B0B"/>
    <w:rsid w:val="00190EB9"/>
    <w:rsid w:val="00191B53"/>
    <w:rsid w:val="00191ECE"/>
    <w:rsid w:val="0019247E"/>
    <w:rsid w:val="00194770"/>
    <w:rsid w:val="001A136D"/>
    <w:rsid w:val="001A1B2F"/>
    <w:rsid w:val="001A1DC0"/>
    <w:rsid w:val="001A2172"/>
    <w:rsid w:val="001A30A9"/>
    <w:rsid w:val="001A3F7F"/>
    <w:rsid w:val="001A5821"/>
    <w:rsid w:val="001A6B76"/>
    <w:rsid w:val="001B1AC5"/>
    <w:rsid w:val="001B252E"/>
    <w:rsid w:val="001B388D"/>
    <w:rsid w:val="001B3C7C"/>
    <w:rsid w:val="001B5BF2"/>
    <w:rsid w:val="001C3021"/>
    <w:rsid w:val="001C3352"/>
    <w:rsid w:val="001C3926"/>
    <w:rsid w:val="001C3C3E"/>
    <w:rsid w:val="001C3E16"/>
    <w:rsid w:val="001C4632"/>
    <w:rsid w:val="001C4646"/>
    <w:rsid w:val="001C51E8"/>
    <w:rsid w:val="001C5FEE"/>
    <w:rsid w:val="001C77C7"/>
    <w:rsid w:val="001C7C4A"/>
    <w:rsid w:val="001D038E"/>
    <w:rsid w:val="001D0430"/>
    <w:rsid w:val="001D0C24"/>
    <w:rsid w:val="001D1B51"/>
    <w:rsid w:val="001D31A0"/>
    <w:rsid w:val="001D4011"/>
    <w:rsid w:val="001D6DC9"/>
    <w:rsid w:val="001D7885"/>
    <w:rsid w:val="001E16C8"/>
    <w:rsid w:val="001E19C8"/>
    <w:rsid w:val="001E1CFB"/>
    <w:rsid w:val="001E2653"/>
    <w:rsid w:val="001E316D"/>
    <w:rsid w:val="001E390C"/>
    <w:rsid w:val="001E3D28"/>
    <w:rsid w:val="001E4BA4"/>
    <w:rsid w:val="001E564A"/>
    <w:rsid w:val="001E69B7"/>
    <w:rsid w:val="001E69C4"/>
    <w:rsid w:val="001E6DC9"/>
    <w:rsid w:val="001E6DEE"/>
    <w:rsid w:val="001E711D"/>
    <w:rsid w:val="001E766C"/>
    <w:rsid w:val="001F01E3"/>
    <w:rsid w:val="001F0505"/>
    <w:rsid w:val="001F07CF"/>
    <w:rsid w:val="001F1AC8"/>
    <w:rsid w:val="001F3CFF"/>
    <w:rsid w:val="001F42BD"/>
    <w:rsid w:val="001F4A6F"/>
    <w:rsid w:val="001F4D31"/>
    <w:rsid w:val="001F6D5F"/>
    <w:rsid w:val="0020079D"/>
    <w:rsid w:val="00200811"/>
    <w:rsid w:val="00201004"/>
    <w:rsid w:val="002026CB"/>
    <w:rsid w:val="0020332E"/>
    <w:rsid w:val="00205E88"/>
    <w:rsid w:val="00206BFC"/>
    <w:rsid w:val="00206DD1"/>
    <w:rsid w:val="00207429"/>
    <w:rsid w:val="00211967"/>
    <w:rsid w:val="0021236B"/>
    <w:rsid w:val="002123F5"/>
    <w:rsid w:val="002166C6"/>
    <w:rsid w:val="00216779"/>
    <w:rsid w:val="00216BB2"/>
    <w:rsid w:val="00217060"/>
    <w:rsid w:val="002208E3"/>
    <w:rsid w:val="002221D9"/>
    <w:rsid w:val="00222659"/>
    <w:rsid w:val="00222999"/>
    <w:rsid w:val="002235C7"/>
    <w:rsid w:val="00223A76"/>
    <w:rsid w:val="0022401C"/>
    <w:rsid w:val="00224884"/>
    <w:rsid w:val="00226512"/>
    <w:rsid w:val="002303A1"/>
    <w:rsid w:val="002314CB"/>
    <w:rsid w:val="002325BB"/>
    <w:rsid w:val="00232D77"/>
    <w:rsid w:val="00235E69"/>
    <w:rsid w:val="00236E1A"/>
    <w:rsid w:val="00237001"/>
    <w:rsid w:val="00240924"/>
    <w:rsid w:val="00240D5C"/>
    <w:rsid w:val="00241DD6"/>
    <w:rsid w:val="002421A1"/>
    <w:rsid w:val="00242719"/>
    <w:rsid w:val="002439A5"/>
    <w:rsid w:val="00245BBB"/>
    <w:rsid w:val="00245E46"/>
    <w:rsid w:val="00246552"/>
    <w:rsid w:val="002466F2"/>
    <w:rsid w:val="00246CE3"/>
    <w:rsid w:val="00250412"/>
    <w:rsid w:val="002515D4"/>
    <w:rsid w:val="00252384"/>
    <w:rsid w:val="00252FF6"/>
    <w:rsid w:val="002532FC"/>
    <w:rsid w:val="002536FE"/>
    <w:rsid w:val="00254629"/>
    <w:rsid w:val="00254959"/>
    <w:rsid w:val="0025620A"/>
    <w:rsid w:val="002578BE"/>
    <w:rsid w:val="0025790F"/>
    <w:rsid w:val="00262841"/>
    <w:rsid w:val="00262FB8"/>
    <w:rsid w:val="0026378A"/>
    <w:rsid w:val="00263967"/>
    <w:rsid w:val="00263B12"/>
    <w:rsid w:val="00263DE6"/>
    <w:rsid w:val="00264F10"/>
    <w:rsid w:val="00265E84"/>
    <w:rsid w:val="0026777D"/>
    <w:rsid w:val="00270AD5"/>
    <w:rsid w:val="00271136"/>
    <w:rsid w:val="002726BC"/>
    <w:rsid w:val="002730D2"/>
    <w:rsid w:val="0027361B"/>
    <w:rsid w:val="00275373"/>
    <w:rsid w:val="00275AFC"/>
    <w:rsid w:val="00276319"/>
    <w:rsid w:val="0027746C"/>
    <w:rsid w:val="00282427"/>
    <w:rsid w:val="00286AC5"/>
    <w:rsid w:val="00286BE5"/>
    <w:rsid w:val="00286CF2"/>
    <w:rsid w:val="00287CFB"/>
    <w:rsid w:val="002900E6"/>
    <w:rsid w:val="00290216"/>
    <w:rsid w:val="00290AC6"/>
    <w:rsid w:val="00290B1E"/>
    <w:rsid w:val="0029137B"/>
    <w:rsid w:val="00291E00"/>
    <w:rsid w:val="00292E95"/>
    <w:rsid w:val="002936E8"/>
    <w:rsid w:val="00293984"/>
    <w:rsid w:val="00293E2F"/>
    <w:rsid w:val="00295C05"/>
    <w:rsid w:val="00295D8B"/>
    <w:rsid w:val="00296361"/>
    <w:rsid w:val="00296602"/>
    <w:rsid w:val="002A0806"/>
    <w:rsid w:val="002A12CD"/>
    <w:rsid w:val="002A340B"/>
    <w:rsid w:val="002A42D2"/>
    <w:rsid w:val="002A4D05"/>
    <w:rsid w:val="002B05D8"/>
    <w:rsid w:val="002B0942"/>
    <w:rsid w:val="002B0964"/>
    <w:rsid w:val="002B24CD"/>
    <w:rsid w:val="002B33D3"/>
    <w:rsid w:val="002B3A49"/>
    <w:rsid w:val="002B4DB2"/>
    <w:rsid w:val="002B5723"/>
    <w:rsid w:val="002B6A92"/>
    <w:rsid w:val="002B7963"/>
    <w:rsid w:val="002B7EBA"/>
    <w:rsid w:val="002C098E"/>
    <w:rsid w:val="002C2B2B"/>
    <w:rsid w:val="002C2C2F"/>
    <w:rsid w:val="002C2D23"/>
    <w:rsid w:val="002C2EB4"/>
    <w:rsid w:val="002C35A5"/>
    <w:rsid w:val="002C3F02"/>
    <w:rsid w:val="002C46FD"/>
    <w:rsid w:val="002C595D"/>
    <w:rsid w:val="002C5F9B"/>
    <w:rsid w:val="002C7222"/>
    <w:rsid w:val="002D01FA"/>
    <w:rsid w:val="002D0361"/>
    <w:rsid w:val="002D2560"/>
    <w:rsid w:val="002D47B0"/>
    <w:rsid w:val="002D52CE"/>
    <w:rsid w:val="002D6C65"/>
    <w:rsid w:val="002D71D2"/>
    <w:rsid w:val="002D75C0"/>
    <w:rsid w:val="002D7F19"/>
    <w:rsid w:val="002E085D"/>
    <w:rsid w:val="002E0E22"/>
    <w:rsid w:val="002E16C1"/>
    <w:rsid w:val="002E3295"/>
    <w:rsid w:val="002E528E"/>
    <w:rsid w:val="002E5BF2"/>
    <w:rsid w:val="002E676D"/>
    <w:rsid w:val="002E6AE1"/>
    <w:rsid w:val="002E6C84"/>
    <w:rsid w:val="002E6D92"/>
    <w:rsid w:val="002E7231"/>
    <w:rsid w:val="002E7390"/>
    <w:rsid w:val="002F0CE8"/>
    <w:rsid w:val="002F106A"/>
    <w:rsid w:val="002F4657"/>
    <w:rsid w:val="002F484A"/>
    <w:rsid w:val="002F6574"/>
    <w:rsid w:val="002F73A2"/>
    <w:rsid w:val="002F7A00"/>
    <w:rsid w:val="003006E3"/>
    <w:rsid w:val="00300AD7"/>
    <w:rsid w:val="00302100"/>
    <w:rsid w:val="0030264C"/>
    <w:rsid w:val="00302E92"/>
    <w:rsid w:val="00303879"/>
    <w:rsid w:val="00304339"/>
    <w:rsid w:val="00304439"/>
    <w:rsid w:val="003050E9"/>
    <w:rsid w:val="00305268"/>
    <w:rsid w:val="0030528A"/>
    <w:rsid w:val="00305F90"/>
    <w:rsid w:val="0030604D"/>
    <w:rsid w:val="00306196"/>
    <w:rsid w:val="0030652F"/>
    <w:rsid w:val="00306CDE"/>
    <w:rsid w:val="0031040D"/>
    <w:rsid w:val="00310F76"/>
    <w:rsid w:val="00311618"/>
    <w:rsid w:val="00312B26"/>
    <w:rsid w:val="00314CC7"/>
    <w:rsid w:val="003161A6"/>
    <w:rsid w:val="00316BA5"/>
    <w:rsid w:val="003200FB"/>
    <w:rsid w:val="00320267"/>
    <w:rsid w:val="00321E04"/>
    <w:rsid w:val="00322069"/>
    <w:rsid w:val="00325063"/>
    <w:rsid w:val="003259FD"/>
    <w:rsid w:val="00330F4C"/>
    <w:rsid w:val="00330F88"/>
    <w:rsid w:val="00331DF2"/>
    <w:rsid w:val="003327BE"/>
    <w:rsid w:val="003334AB"/>
    <w:rsid w:val="00333CCC"/>
    <w:rsid w:val="00334375"/>
    <w:rsid w:val="00334F6F"/>
    <w:rsid w:val="00335635"/>
    <w:rsid w:val="00336088"/>
    <w:rsid w:val="00336827"/>
    <w:rsid w:val="00336F45"/>
    <w:rsid w:val="00340A77"/>
    <w:rsid w:val="0034422B"/>
    <w:rsid w:val="003453E4"/>
    <w:rsid w:val="003459F8"/>
    <w:rsid w:val="00346CED"/>
    <w:rsid w:val="00346DCB"/>
    <w:rsid w:val="0034716B"/>
    <w:rsid w:val="00347805"/>
    <w:rsid w:val="00350914"/>
    <w:rsid w:val="00352769"/>
    <w:rsid w:val="00353832"/>
    <w:rsid w:val="003555F7"/>
    <w:rsid w:val="00356E42"/>
    <w:rsid w:val="00356F8F"/>
    <w:rsid w:val="00361E07"/>
    <w:rsid w:val="003628CC"/>
    <w:rsid w:val="00363094"/>
    <w:rsid w:val="003630CF"/>
    <w:rsid w:val="003633C5"/>
    <w:rsid w:val="00365BB3"/>
    <w:rsid w:val="003664CC"/>
    <w:rsid w:val="00370D6B"/>
    <w:rsid w:val="00372D6F"/>
    <w:rsid w:val="00375A39"/>
    <w:rsid w:val="0037623A"/>
    <w:rsid w:val="00376B04"/>
    <w:rsid w:val="00377C62"/>
    <w:rsid w:val="0038498A"/>
    <w:rsid w:val="00384A4F"/>
    <w:rsid w:val="00384FB4"/>
    <w:rsid w:val="00385F12"/>
    <w:rsid w:val="003862EB"/>
    <w:rsid w:val="00386CE7"/>
    <w:rsid w:val="00387D25"/>
    <w:rsid w:val="00387E39"/>
    <w:rsid w:val="0039034D"/>
    <w:rsid w:val="00390474"/>
    <w:rsid w:val="00390A5A"/>
    <w:rsid w:val="003910A9"/>
    <w:rsid w:val="00391C75"/>
    <w:rsid w:val="00391CD8"/>
    <w:rsid w:val="00392600"/>
    <w:rsid w:val="00392CBC"/>
    <w:rsid w:val="00394301"/>
    <w:rsid w:val="00394B3B"/>
    <w:rsid w:val="00394BF2"/>
    <w:rsid w:val="00395A4F"/>
    <w:rsid w:val="00396421"/>
    <w:rsid w:val="003966D4"/>
    <w:rsid w:val="003A0892"/>
    <w:rsid w:val="003A0B0B"/>
    <w:rsid w:val="003A300A"/>
    <w:rsid w:val="003A3CBA"/>
    <w:rsid w:val="003A42E0"/>
    <w:rsid w:val="003A7C28"/>
    <w:rsid w:val="003B0221"/>
    <w:rsid w:val="003B0ABE"/>
    <w:rsid w:val="003B1F25"/>
    <w:rsid w:val="003B4BE2"/>
    <w:rsid w:val="003B7081"/>
    <w:rsid w:val="003C00F3"/>
    <w:rsid w:val="003C0495"/>
    <w:rsid w:val="003C04AC"/>
    <w:rsid w:val="003C09DF"/>
    <w:rsid w:val="003C0D63"/>
    <w:rsid w:val="003C1154"/>
    <w:rsid w:val="003C1EB5"/>
    <w:rsid w:val="003C20A1"/>
    <w:rsid w:val="003C32D2"/>
    <w:rsid w:val="003C3863"/>
    <w:rsid w:val="003C39EE"/>
    <w:rsid w:val="003C3E78"/>
    <w:rsid w:val="003C475E"/>
    <w:rsid w:val="003C710E"/>
    <w:rsid w:val="003C7166"/>
    <w:rsid w:val="003C7287"/>
    <w:rsid w:val="003C7C60"/>
    <w:rsid w:val="003D185B"/>
    <w:rsid w:val="003D285A"/>
    <w:rsid w:val="003D48A0"/>
    <w:rsid w:val="003D5323"/>
    <w:rsid w:val="003D537A"/>
    <w:rsid w:val="003D691F"/>
    <w:rsid w:val="003D6A78"/>
    <w:rsid w:val="003E012C"/>
    <w:rsid w:val="003E0955"/>
    <w:rsid w:val="003E1002"/>
    <w:rsid w:val="003E2380"/>
    <w:rsid w:val="003E3A33"/>
    <w:rsid w:val="003E71A5"/>
    <w:rsid w:val="003E786E"/>
    <w:rsid w:val="003E7990"/>
    <w:rsid w:val="003F1219"/>
    <w:rsid w:val="003F2694"/>
    <w:rsid w:val="003F3C55"/>
    <w:rsid w:val="003F59AC"/>
    <w:rsid w:val="003F6A25"/>
    <w:rsid w:val="003F7976"/>
    <w:rsid w:val="00400489"/>
    <w:rsid w:val="00400C2B"/>
    <w:rsid w:val="00400FEA"/>
    <w:rsid w:val="00401248"/>
    <w:rsid w:val="00401779"/>
    <w:rsid w:val="00402493"/>
    <w:rsid w:val="00402737"/>
    <w:rsid w:val="004033FF"/>
    <w:rsid w:val="0040473F"/>
    <w:rsid w:val="004054A3"/>
    <w:rsid w:val="00405EDB"/>
    <w:rsid w:val="00410960"/>
    <w:rsid w:val="00411768"/>
    <w:rsid w:val="0041205F"/>
    <w:rsid w:val="004129D8"/>
    <w:rsid w:val="00415074"/>
    <w:rsid w:val="004162B9"/>
    <w:rsid w:val="00416341"/>
    <w:rsid w:val="00417028"/>
    <w:rsid w:val="00417687"/>
    <w:rsid w:val="00420C5B"/>
    <w:rsid w:val="00420CCF"/>
    <w:rsid w:val="00422096"/>
    <w:rsid w:val="004221BD"/>
    <w:rsid w:val="00423595"/>
    <w:rsid w:val="00423B57"/>
    <w:rsid w:val="00425BEC"/>
    <w:rsid w:val="00430A9A"/>
    <w:rsid w:val="00430B4E"/>
    <w:rsid w:val="00430DC1"/>
    <w:rsid w:val="00431357"/>
    <w:rsid w:val="0043150B"/>
    <w:rsid w:val="00431838"/>
    <w:rsid w:val="004349D7"/>
    <w:rsid w:val="00435B83"/>
    <w:rsid w:val="00435D00"/>
    <w:rsid w:val="00437254"/>
    <w:rsid w:val="0043740E"/>
    <w:rsid w:val="0044000E"/>
    <w:rsid w:val="00440B19"/>
    <w:rsid w:val="00442769"/>
    <w:rsid w:val="00443C2B"/>
    <w:rsid w:val="00444625"/>
    <w:rsid w:val="00446FF6"/>
    <w:rsid w:val="00447DE7"/>
    <w:rsid w:val="00454916"/>
    <w:rsid w:val="004556C7"/>
    <w:rsid w:val="00455F20"/>
    <w:rsid w:val="004560D6"/>
    <w:rsid w:val="00456FD2"/>
    <w:rsid w:val="00457243"/>
    <w:rsid w:val="00457B46"/>
    <w:rsid w:val="00457C43"/>
    <w:rsid w:val="00460E63"/>
    <w:rsid w:val="004627E0"/>
    <w:rsid w:val="004633B4"/>
    <w:rsid w:val="004645C6"/>
    <w:rsid w:val="0046656A"/>
    <w:rsid w:val="004675E7"/>
    <w:rsid w:val="0046768C"/>
    <w:rsid w:val="00467858"/>
    <w:rsid w:val="00467C84"/>
    <w:rsid w:val="00470E84"/>
    <w:rsid w:val="00472EEA"/>
    <w:rsid w:val="0047395F"/>
    <w:rsid w:val="00473BEA"/>
    <w:rsid w:val="0047457B"/>
    <w:rsid w:val="00475696"/>
    <w:rsid w:val="0047613A"/>
    <w:rsid w:val="00476BD2"/>
    <w:rsid w:val="004803D6"/>
    <w:rsid w:val="00481B83"/>
    <w:rsid w:val="004829F6"/>
    <w:rsid w:val="00483C8B"/>
    <w:rsid w:val="004844B4"/>
    <w:rsid w:val="0048487E"/>
    <w:rsid w:val="004857F4"/>
    <w:rsid w:val="00485ADD"/>
    <w:rsid w:val="00486242"/>
    <w:rsid w:val="00487C74"/>
    <w:rsid w:val="0049015F"/>
    <w:rsid w:val="0049046A"/>
    <w:rsid w:val="004910CF"/>
    <w:rsid w:val="00491E85"/>
    <w:rsid w:val="004928AE"/>
    <w:rsid w:val="004929F7"/>
    <w:rsid w:val="004963D2"/>
    <w:rsid w:val="00497103"/>
    <w:rsid w:val="00497F50"/>
    <w:rsid w:val="004A59E9"/>
    <w:rsid w:val="004A65BB"/>
    <w:rsid w:val="004A741B"/>
    <w:rsid w:val="004B2E75"/>
    <w:rsid w:val="004B32BD"/>
    <w:rsid w:val="004B32C4"/>
    <w:rsid w:val="004B369C"/>
    <w:rsid w:val="004B43E2"/>
    <w:rsid w:val="004B6E95"/>
    <w:rsid w:val="004B7E03"/>
    <w:rsid w:val="004C071A"/>
    <w:rsid w:val="004C0F00"/>
    <w:rsid w:val="004C1B02"/>
    <w:rsid w:val="004C1F53"/>
    <w:rsid w:val="004C2E8A"/>
    <w:rsid w:val="004C3F58"/>
    <w:rsid w:val="004C56B4"/>
    <w:rsid w:val="004C7149"/>
    <w:rsid w:val="004C7A1E"/>
    <w:rsid w:val="004D009C"/>
    <w:rsid w:val="004D162A"/>
    <w:rsid w:val="004D3062"/>
    <w:rsid w:val="004D33B9"/>
    <w:rsid w:val="004D5676"/>
    <w:rsid w:val="004D60D8"/>
    <w:rsid w:val="004E1164"/>
    <w:rsid w:val="004E2B57"/>
    <w:rsid w:val="004E4FDD"/>
    <w:rsid w:val="004E4FE0"/>
    <w:rsid w:val="004E6062"/>
    <w:rsid w:val="004E673C"/>
    <w:rsid w:val="004E6C59"/>
    <w:rsid w:val="004F0C2C"/>
    <w:rsid w:val="004F247C"/>
    <w:rsid w:val="004F2595"/>
    <w:rsid w:val="004F321B"/>
    <w:rsid w:val="004F32D2"/>
    <w:rsid w:val="004F4A04"/>
    <w:rsid w:val="004F4CEF"/>
    <w:rsid w:val="004F6B3A"/>
    <w:rsid w:val="004F7C35"/>
    <w:rsid w:val="00500E93"/>
    <w:rsid w:val="00501447"/>
    <w:rsid w:val="005027BE"/>
    <w:rsid w:val="00505886"/>
    <w:rsid w:val="00507607"/>
    <w:rsid w:val="00511D43"/>
    <w:rsid w:val="005129B2"/>
    <w:rsid w:val="005132DD"/>
    <w:rsid w:val="00514280"/>
    <w:rsid w:val="005162AF"/>
    <w:rsid w:val="00520974"/>
    <w:rsid w:val="0052156A"/>
    <w:rsid w:val="0052309D"/>
    <w:rsid w:val="0052333A"/>
    <w:rsid w:val="005246A5"/>
    <w:rsid w:val="00524775"/>
    <w:rsid w:val="00524DF4"/>
    <w:rsid w:val="00525DA9"/>
    <w:rsid w:val="00526FBC"/>
    <w:rsid w:val="00527CFA"/>
    <w:rsid w:val="00527D26"/>
    <w:rsid w:val="00527D7D"/>
    <w:rsid w:val="005320B2"/>
    <w:rsid w:val="00535215"/>
    <w:rsid w:val="00542DF3"/>
    <w:rsid w:val="00542FF9"/>
    <w:rsid w:val="0054344E"/>
    <w:rsid w:val="00544113"/>
    <w:rsid w:val="00545967"/>
    <w:rsid w:val="00546563"/>
    <w:rsid w:val="00546581"/>
    <w:rsid w:val="00546C36"/>
    <w:rsid w:val="00546F9F"/>
    <w:rsid w:val="00550F19"/>
    <w:rsid w:val="0055118A"/>
    <w:rsid w:val="00552ACB"/>
    <w:rsid w:val="005530A3"/>
    <w:rsid w:val="005534FB"/>
    <w:rsid w:val="00555B6B"/>
    <w:rsid w:val="005566D4"/>
    <w:rsid w:val="00557883"/>
    <w:rsid w:val="00560572"/>
    <w:rsid w:val="00562C34"/>
    <w:rsid w:val="00563C26"/>
    <w:rsid w:val="00563CBE"/>
    <w:rsid w:val="005640CF"/>
    <w:rsid w:val="00566BF7"/>
    <w:rsid w:val="005702B4"/>
    <w:rsid w:val="00570D62"/>
    <w:rsid w:val="00570F4B"/>
    <w:rsid w:val="00571854"/>
    <w:rsid w:val="00572BD3"/>
    <w:rsid w:val="00573F06"/>
    <w:rsid w:val="005750D8"/>
    <w:rsid w:val="00575181"/>
    <w:rsid w:val="00576C66"/>
    <w:rsid w:val="0057735D"/>
    <w:rsid w:val="005803D8"/>
    <w:rsid w:val="00581289"/>
    <w:rsid w:val="00582A69"/>
    <w:rsid w:val="0058385F"/>
    <w:rsid w:val="00584323"/>
    <w:rsid w:val="00584455"/>
    <w:rsid w:val="0058479A"/>
    <w:rsid w:val="005849AE"/>
    <w:rsid w:val="00585C21"/>
    <w:rsid w:val="005865D6"/>
    <w:rsid w:val="005870D2"/>
    <w:rsid w:val="00587E9E"/>
    <w:rsid w:val="00591FD8"/>
    <w:rsid w:val="0059272F"/>
    <w:rsid w:val="00594A1E"/>
    <w:rsid w:val="005956B9"/>
    <w:rsid w:val="00595726"/>
    <w:rsid w:val="00595EE6"/>
    <w:rsid w:val="00597A1E"/>
    <w:rsid w:val="00597B2E"/>
    <w:rsid w:val="005A0DC1"/>
    <w:rsid w:val="005A1600"/>
    <w:rsid w:val="005A1892"/>
    <w:rsid w:val="005A323F"/>
    <w:rsid w:val="005A56F8"/>
    <w:rsid w:val="005A5A94"/>
    <w:rsid w:val="005A5DCA"/>
    <w:rsid w:val="005A67FD"/>
    <w:rsid w:val="005A6DDA"/>
    <w:rsid w:val="005A703D"/>
    <w:rsid w:val="005A7CFD"/>
    <w:rsid w:val="005B037F"/>
    <w:rsid w:val="005B071A"/>
    <w:rsid w:val="005B2AAD"/>
    <w:rsid w:val="005B48A5"/>
    <w:rsid w:val="005B677E"/>
    <w:rsid w:val="005B75EE"/>
    <w:rsid w:val="005C093F"/>
    <w:rsid w:val="005C2439"/>
    <w:rsid w:val="005C2478"/>
    <w:rsid w:val="005C408E"/>
    <w:rsid w:val="005C55F7"/>
    <w:rsid w:val="005C5A1A"/>
    <w:rsid w:val="005C64A7"/>
    <w:rsid w:val="005C7068"/>
    <w:rsid w:val="005C7D6E"/>
    <w:rsid w:val="005D03AE"/>
    <w:rsid w:val="005D1C33"/>
    <w:rsid w:val="005D1E3C"/>
    <w:rsid w:val="005D298B"/>
    <w:rsid w:val="005D2E8C"/>
    <w:rsid w:val="005D3A49"/>
    <w:rsid w:val="005D45EC"/>
    <w:rsid w:val="005D4B21"/>
    <w:rsid w:val="005D544F"/>
    <w:rsid w:val="005D5825"/>
    <w:rsid w:val="005D5D35"/>
    <w:rsid w:val="005D6112"/>
    <w:rsid w:val="005D6262"/>
    <w:rsid w:val="005D62D3"/>
    <w:rsid w:val="005D6EEE"/>
    <w:rsid w:val="005E0DD1"/>
    <w:rsid w:val="005E1577"/>
    <w:rsid w:val="005E1C3D"/>
    <w:rsid w:val="005E371B"/>
    <w:rsid w:val="005E3F9A"/>
    <w:rsid w:val="005E41E0"/>
    <w:rsid w:val="005E44FA"/>
    <w:rsid w:val="005E49AD"/>
    <w:rsid w:val="005E4FED"/>
    <w:rsid w:val="005E52D0"/>
    <w:rsid w:val="005E5E6E"/>
    <w:rsid w:val="005E737E"/>
    <w:rsid w:val="005F065F"/>
    <w:rsid w:val="005F0D86"/>
    <w:rsid w:val="005F150F"/>
    <w:rsid w:val="005F3AC5"/>
    <w:rsid w:val="006005E1"/>
    <w:rsid w:val="00600BD6"/>
    <w:rsid w:val="00600D54"/>
    <w:rsid w:val="0060118F"/>
    <w:rsid w:val="00601822"/>
    <w:rsid w:val="006021C9"/>
    <w:rsid w:val="006031C8"/>
    <w:rsid w:val="00604604"/>
    <w:rsid w:val="00606C79"/>
    <w:rsid w:val="0061023D"/>
    <w:rsid w:val="006116C9"/>
    <w:rsid w:val="00613C5B"/>
    <w:rsid w:val="00615FD3"/>
    <w:rsid w:val="006167BB"/>
    <w:rsid w:val="00617009"/>
    <w:rsid w:val="00620BB9"/>
    <w:rsid w:val="006211B9"/>
    <w:rsid w:val="00621554"/>
    <w:rsid w:val="00622055"/>
    <w:rsid w:val="00622C36"/>
    <w:rsid w:val="00622D02"/>
    <w:rsid w:val="0062357D"/>
    <w:rsid w:val="006244AB"/>
    <w:rsid w:val="00626874"/>
    <w:rsid w:val="006276A5"/>
    <w:rsid w:val="00627EEB"/>
    <w:rsid w:val="006303D3"/>
    <w:rsid w:val="0063162C"/>
    <w:rsid w:val="006317FC"/>
    <w:rsid w:val="00631CC1"/>
    <w:rsid w:val="00632C27"/>
    <w:rsid w:val="00634F04"/>
    <w:rsid w:val="0063537D"/>
    <w:rsid w:val="00635C07"/>
    <w:rsid w:val="00636BAC"/>
    <w:rsid w:val="006370B5"/>
    <w:rsid w:val="00640A69"/>
    <w:rsid w:val="00640AC5"/>
    <w:rsid w:val="0064151D"/>
    <w:rsid w:val="00641586"/>
    <w:rsid w:val="00641808"/>
    <w:rsid w:val="0064307A"/>
    <w:rsid w:val="00643C34"/>
    <w:rsid w:val="006447A0"/>
    <w:rsid w:val="00644C6B"/>
    <w:rsid w:val="00646FFE"/>
    <w:rsid w:val="00647993"/>
    <w:rsid w:val="0065008F"/>
    <w:rsid w:val="00651489"/>
    <w:rsid w:val="00651958"/>
    <w:rsid w:val="00653B6F"/>
    <w:rsid w:val="00656986"/>
    <w:rsid w:val="00656FEF"/>
    <w:rsid w:val="00657410"/>
    <w:rsid w:val="006604FA"/>
    <w:rsid w:val="00660C4C"/>
    <w:rsid w:val="00663198"/>
    <w:rsid w:val="00663BEA"/>
    <w:rsid w:val="00663E0E"/>
    <w:rsid w:val="00664D2A"/>
    <w:rsid w:val="006652BE"/>
    <w:rsid w:val="00666887"/>
    <w:rsid w:val="00670585"/>
    <w:rsid w:val="006721E3"/>
    <w:rsid w:val="00673165"/>
    <w:rsid w:val="00674F89"/>
    <w:rsid w:val="00675B62"/>
    <w:rsid w:val="00680582"/>
    <w:rsid w:val="006806A9"/>
    <w:rsid w:val="00682975"/>
    <w:rsid w:val="00683CDF"/>
    <w:rsid w:val="00684A6C"/>
    <w:rsid w:val="00684D05"/>
    <w:rsid w:val="00685B70"/>
    <w:rsid w:val="006862CA"/>
    <w:rsid w:val="00686D49"/>
    <w:rsid w:val="00687C94"/>
    <w:rsid w:val="006903B5"/>
    <w:rsid w:val="0069209A"/>
    <w:rsid w:val="00692510"/>
    <w:rsid w:val="00694A8A"/>
    <w:rsid w:val="00696466"/>
    <w:rsid w:val="0069764C"/>
    <w:rsid w:val="00697F27"/>
    <w:rsid w:val="00697F8B"/>
    <w:rsid w:val="006A0F45"/>
    <w:rsid w:val="006A113C"/>
    <w:rsid w:val="006A162B"/>
    <w:rsid w:val="006A2399"/>
    <w:rsid w:val="006A2673"/>
    <w:rsid w:val="006A30FD"/>
    <w:rsid w:val="006A36FE"/>
    <w:rsid w:val="006A3CC0"/>
    <w:rsid w:val="006A46CB"/>
    <w:rsid w:val="006A4D57"/>
    <w:rsid w:val="006A5C34"/>
    <w:rsid w:val="006A64C0"/>
    <w:rsid w:val="006B0727"/>
    <w:rsid w:val="006B0879"/>
    <w:rsid w:val="006B10AD"/>
    <w:rsid w:val="006B282D"/>
    <w:rsid w:val="006B606E"/>
    <w:rsid w:val="006C0597"/>
    <w:rsid w:val="006C17CB"/>
    <w:rsid w:val="006C2AC1"/>
    <w:rsid w:val="006C34A0"/>
    <w:rsid w:val="006C4351"/>
    <w:rsid w:val="006C4478"/>
    <w:rsid w:val="006C4742"/>
    <w:rsid w:val="006C48BB"/>
    <w:rsid w:val="006C4997"/>
    <w:rsid w:val="006C5415"/>
    <w:rsid w:val="006C57C8"/>
    <w:rsid w:val="006C5829"/>
    <w:rsid w:val="006C71E3"/>
    <w:rsid w:val="006C7449"/>
    <w:rsid w:val="006D2D5E"/>
    <w:rsid w:val="006D331F"/>
    <w:rsid w:val="006D4271"/>
    <w:rsid w:val="006D49E1"/>
    <w:rsid w:val="006D52BA"/>
    <w:rsid w:val="006D582F"/>
    <w:rsid w:val="006D6DB0"/>
    <w:rsid w:val="006D6EA2"/>
    <w:rsid w:val="006D7E92"/>
    <w:rsid w:val="006E1379"/>
    <w:rsid w:val="006E2C36"/>
    <w:rsid w:val="006E2D9F"/>
    <w:rsid w:val="006E36AC"/>
    <w:rsid w:val="006E3872"/>
    <w:rsid w:val="006E41AA"/>
    <w:rsid w:val="006E560A"/>
    <w:rsid w:val="006E596F"/>
    <w:rsid w:val="006E5E13"/>
    <w:rsid w:val="006E68C1"/>
    <w:rsid w:val="006E6959"/>
    <w:rsid w:val="006E73ED"/>
    <w:rsid w:val="006E7603"/>
    <w:rsid w:val="006E78A8"/>
    <w:rsid w:val="006F0057"/>
    <w:rsid w:val="006F18AD"/>
    <w:rsid w:val="006F2356"/>
    <w:rsid w:val="006F2BFF"/>
    <w:rsid w:val="006F3024"/>
    <w:rsid w:val="006F3149"/>
    <w:rsid w:val="006F62BE"/>
    <w:rsid w:val="00700C70"/>
    <w:rsid w:val="00700E87"/>
    <w:rsid w:val="00701938"/>
    <w:rsid w:val="00701B61"/>
    <w:rsid w:val="0070559E"/>
    <w:rsid w:val="00705604"/>
    <w:rsid w:val="00707371"/>
    <w:rsid w:val="00707B4D"/>
    <w:rsid w:val="00710CCD"/>
    <w:rsid w:val="00711F76"/>
    <w:rsid w:val="00712A1F"/>
    <w:rsid w:val="007133EF"/>
    <w:rsid w:val="00714BB2"/>
    <w:rsid w:val="00714D90"/>
    <w:rsid w:val="0071528D"/>
    <w:rsid w:val="0071580D"/>
    <w:rsid w:val="00715EA8"/>
    <w:rsid w:val="00715F1F"/>
    <w:rsid w:val="007201D0"/>
    <w:rsid w:val="0072242E"/>
    <w:rsid w:val="00723A24"/>
    <w:rsid w:val="00723E62"/>
    <w:rsid w:val="0072515C"/>
    <w:rsid w:val="0072677C"/>
    <w:rsid w:val="00727B38"/>
    <w:rsid w:val="00727C3B"/>
    <w:rsid w:val="00730D80"/>
    <w:rsid w:val="00731490"/>
    <w:rsid w:val="007318B9"/>
    <w:rsid w:val="00732841"/>
    <w:rsid w:val="00733558"/>
    <w:rsid w:val="00734763"/>
    <w:rsid w:val="007358BF"/>
    <w:rsid w:val="007360AE"/>
    <w:rsid w:val="0073634B"/>
    <w:rsid w:val="00736D8C"/>
    <w:rsid w:val="007371BC"/>
    <w:rsid w:val="00737CC7"/>
    <w:rsid w:val="00740B7B"/>
    <w:rsid w:val="00740DEB"/>
    <w:rsid w:val="00740FE6"/>
    <w:rsid w:val="007412E6"/>
    <w:rsid w:val="0074143C"/>
    <w:rsid w:val="00741AE0"/>
    <w:rsid w:val="00741C97"/>
    <w:rsid w:val="00742541"/>
    <w:rsid w:val="00742F09"/>
    <w:rsid w:val="00744F73"/>
    <w:rsid w:val="007450DF"/>
    <w:rsid w:val="0075055F"/>
    <w:rsid w:val="00750970"/>
    <w:rsid w:val="00751A6A"/>
    <w:rsid w:val="00751FA6"/>
    <w:rsid w:val="00755207"/>
    <w:rsid w:val="007570E1"/>
    <w:rsid w:val="00757181"/>
    <w:rsid w:val="00761328"/>
    <w:rsid w:val="00761DBE"/>
    <w:rsid w:val="00762C13"/>
    <w:rsid w:val="007641D4"/>
    <w:rsid w:val="007648B9"/>
    <w:rsid w:val="00765AA0"/>
    <w:rsid w:val="007660AB"/>
    <w:rsid w:val="00767BE9"/>
    <w:rsid w:val="00772317"/>
    <w:rsid w:val="00773853"/>
    <w:rsid w:val="00773EA0"/>
    <w:rsid w:val="00776835"/>
    <w:rsid w:val="00776B90"/>
    <w:rsid w:val="00777F0A"/>
    <w:rsid w:val="0078029A"/>
    <w:rsid w:val="00780B57"/>
    <w:rsid w:val="00781136"/>
    <w:rsid w:val="0078118D"/>
    <w:rsid w:val="00783429"/>
    <w:rsid w:val="0078375E"/>
    <w:rsid w:val="0078508E"/>
    <w:rsid w:val="007858CA"/>
    <w:rsid w:val="00785B2A"/>
    <w:rsid w:val="00787D1E"/>
    <w:rsid w:val="00790E1E"/>
    <w:rsid w:val="00791611"/>
    <w:rsid w:val="00794628"/>
    <w:rsid w:val="0079504B"/>
    <w:rsid w:val="007953D1"/>
    <w:rsid w:val="0079707C"/>
    <w:rsid w:val="007A1F44"/>
    <w:rsid w:val="007A29EB"/>
    <w:rsid w:val="007A2B8C"/>
    <w:rsid w:val="007A3BD1"/>
    <w:rsid w:val="007A3D97"/>
    <w:rsid w:val="007A4384"/>
    <w:rsid w:val="007A4724"/>
    <w:rsid w:val="007A482E"/>
    <w:rsid w:val="007A583A"/>
    <w:rsid w:val="007A63D7"/>
    <w:rsid w:val="007A6C3A"/>
    <w:rsid w:val="007A7FA4"/>
    <w:rsid w:val="007B2606"/>
    <w:rsid w:val="007B2860"/>
    <w:rsid w:val="007B308D"/>
    <w:rsid w:val="007B3938"/>
    <w:rsid w:val="007B4AAF"/>
    <w:rsid w:val="007B58E7"/>
    <w:rsid w:val="007B7F62"/>
    <w:rsid w:val="007C15D3"/>
    <w:rsid w:val="007C191E"/>
    <w:rsid w:val="007C1DAE"/>
    <w:rsid w:val="007C4038"/>
    <w:rsid w:val="007D0177"/>
    <w:rsid w:val="007D151C"/>
    <w:rsid w:val="007D15AD"/>
    <w:rsid w:val="007D160E"/>
    <w:rsid w:val="007D1D53"/>
    <w:rsid w:val="007D2128"/>
    <w:rsid w:val="007D28AD"/>
    <w:rsid w:val="007D2B74"/>
    <w:rsid w:val="007D2BE7"/>
    <w:rsid w:val="007D33AE"/>
    <w:rsid w:val="007D4A74"/>
    <w:rsid w:val="007D4F5B"/>
    <w:rsid w:val="007D50F4"/>
    <w:rsid w:val="007D5617"/>
    <w:rsid w:val="007D5EDD"/>
    <w:rsid w:val="007D62A6"/>
    <w:rsid w:val="007D634A"/>
    <w:rsid w:val="007E16ED"/>
    <w:rsid w:val="007E36B5"/>
    <w:rsid w:val="007E54D9"/>
    <w:rsid w:val="007E57C8"/>
    <w:rsid w:val="007E588A"/>
    <w:rsid w:val="007E5F0D"/>
    <w:rsid w:val="007E68A5"/>
    <w:rsid w:val="007E6CF9"/>
    <w:rsid w:val="007E6EB2"/>
    <w:rsid w:val="007F236A"/>
    <w:rsid w:val="007F288B"/>
    <w:rsid w:val="007F4539"/>
    <w:rsid w:val="007F4544"/>
    <w:rsid w:val="007F4823"/>
    <w:rsid w:val="007F5467"/>
    <w:rsid w:val="00800041"/>
    <w:rsid w:val="00801A2A"/>
    <w:rsid w:val="008035A7"/>
    <w:rsid w:val="008051BD"/>
    <w:rsid w:val="00805ECE"/>
    <w:rsid w:val="00806121"/>
    <w:rsid w:val="00807786"/>
    <w:rsid w:val="00807F01"/>
    <w:rsid w:val="00810051"/>
    <w:rsid w:val="00810A5A"/>
    <w:rsid w:val="00810B15"/>
    <w:rsid w:val="00811FD0"/>
    <w:rsid w:val="008127FB"/>
    <w:rsid w:val="008152D8"/>
    <w:rsid w:val="00816570"/>
    <w:rsid w:val="008168C7"/>
    <w:rsid w:val="00820BBA"/>
    <w:rsid w:val="00821720"/>
    <w:rsid w:val="008221EA"/>
    <w:rsid w:val="008229EA"/>
    <w:rsid w:val="00823EEF"/>
    <w:rsid w:val="008242CA"/>
    <w:rsid w:val="00824CD7"/>
    <w:rsid w:val="00825CC1"/>
    <w:rsid w:val="00826091"/>
    <w:rsid w:val="00826D4F"/>
    <w:rsid w:val="0082765E"/>
    <w:rsid w:val="008302A6"/>
    <w:rsid w:val="008306C6"/>
    <w:rsid w:val="0083089F"/>
    <w:rsid w:val="008308D9"/>
    <w:rsid w:val="0083260B"/>
    <w:rsid w:val="008340BB"/>
    <w:rsid w:val="0083454E"/>
    <w:rsid w:val="00835ABF"/>
    <w:rsid w:val="00835FB8"/>
    <w:rsid w:val="00837F0C"/>
    <w:rsid w:val="00837FE7"/>
    <w:rsid w:val="00842518"/>
    <w:rsid w:val="00842A80"/>
    <w:rsid w:val="00842AA1"/>
    <w:rsid w:val="00844050"/>
    <w:rsid w:val="00844500"/>
    <w:rsid w:val="008460E0"/>
    <w:rsid w:val="00846AF3"/>
    <w:rsid w:val="00850158"/>
    <w:rsid w:val="00850D7C"/>
    <w:rsid w:val="00852912"/>
    <w:rsid w:val="00853117"/>
    <w:rsid w:val="00855763"/>
    <w:rsid w:val="00857382"/>
    <w:rsid w:val="00860368"/>
    <w:rsid w:val="008609F8"/>
    <w:rsid w:val="00860AC1"/>
    <w:rsid w:val="0086306A"/>
    <w:rsid w:val="008632C9"/>
    <w:rsid w:val="00863F3B"/>
    <w:rsid w:val="008661A8"/>
    <w:rsid w:val="00866C4D"/>
    <w:rsid w:val="00867083"/>
    <w:rsid w:val="0086738A"/>
    <w:rsid w:val="0087362A"/>
    <w:rsid w:val="008741C0"/>
    <w:rsid w:val="00874341"/>
    <w:rsid w:val="00874877"/>
    <w:rsid w:val="008748A5"/>
    <w:rsid w:val="00874944"/>
    <w:rsid w:val="00876E7F"/>
    <w:rsid w:val="00876F71"/>
    <w:rsid w:val="008800E2"/>
    <w:rsid w:val="00880125"/>
    <w:rsid w:val="0088288D"/>
    <w:rsid w:val="00882DB5"/>
    <w:rsid w:val="008830D2"/>
    <w:rsid w:val="008837EB"/>
    <w:rsid w:val="00883CBD"/>
    <w:rsid w:val="00885263"/>
    <w:rsid w:val="00885436"/>
    <w:rsid w:val="008861F5"/>
    <w:rsid w:val="0088770E"/>
    <w:rsid w:val="00891E63"/>
    <w:rsid w:val="00893F9A"/>
    <w:rsid w:val="00896281"/>
    <w:rsid w:val="00897E33"/>
    <w:rsid w:val="00897F3C"/>
    <w:rsid w:val="008A036F"/>
    <w:rsid w:val="008A3E26"/>
    <w:rsid w:val="008A67CC"/>
    <w:rsid w:val="008B1CFE"/>
    <w:rsid w:val="008B2081"/>
    <w:rsid w:val="008B3757"/>
    <w:rsid w:val="008B57C6"/>
    <w:rsid w:val="008B62CF"/>
    <w:rsid w:val="008B6440"/>
    <w:rsid w:val="008B6545"/>
    <w:rsid w:val="008B6AE2"/>
    <w:rsid w:val="008B6B38"/>
    <w:rsid w:val="008B72AF"/>
    <w:rsid w:val="008C0230"/>
    <w:rsid w:val="008C05E3"/>
    <w:rsid w:val="008C0DF4"/>
    <w:rsid w:val="008C114E"/>
    <w:rsid w:val="008C2C86"/>
    <w:rsid w:val="008C53A1"/>
    <w:rsid w:val="008C583D"/>
    <w:rsid w:val="008C5B28"/>
    <w:rsid w:val="008C6347"/>
    <w:rsid w:val="008C6386"/>
    <w:rsid w:val="008C6A6E"/>
    <w:rsid w:val="008C6AC5"/>
    <w:rsid w:val="008C758F"/>
    <w:rsid w:val="008C7761"/>
    <w:rsid w:val="008C791E"/>
    <w:rsid w:val="008D297F"/>
    <w:rsid w:val="008D3384"/>
    <w:rsid w:val="008D3462"/>
    <w:rsid w:val="008D431B"/>
    <w:rsid w:val="008D5E15"/>
    <w:rsid w:val="008D5F15"/>
    <w:rsid w:val="008E03DB"/>
    <w:rsid w:val="008E05E1"/>
    <w:rsid w:val="008E06AB"/>
    <w:rsid w:val="008E233D"/>
    <w:rsid w:val="008E2795"/>
    <w:rsid w:val="008E2E53"/>
    <w:rsid w:val="008E3938"/>
    <w:rsid w:val="008E3C5D"/>
    <w:rsid w:val="008E5D34"/>
    <w:rsid w:val="008E7510"/>
    <w:rsid w:val="008E79CF"/>
    <w:rsid w:val="008E7B0A"/>
    <w:rsid w:val="008E7F5A"/>
    <w:rsid w:val="008F0BB3"/>
    <w:rsid w:val="008F1E9C"/>
    <w:rsid w:val="008F2E1B"/>
    <w:rsid w:val="008F4B4D"/>
    <w:rsid w:val="008F5C76"/>
    <w:rsid w:val="008F6030"/>
    <w:rsid w:val="008F6636"/>
    <w:rsid w:val="008F693F"/>
    <w:rsid w:val="00900C25"/>
    <w:rsid w:val="00900E10"/>
    <w:rsid w:val="009017DA"/>
    <w:rsid w:val="00902133"/>
    <w:rsid w:val="0090324C"/>
    <w:rsid w:val="009047B1"/>
    <w:rsid w:val="00905549"/>
    <w:rsid w:val="00910745"/>
    <w:rsid w:val="00910DC0"/>
    <w:rsid w:val="00911C25"/>
    <w:rsid w:val="00913634"/>
    <w:rsid w:val="0091443F"/>
    <w:rsid w:val="00914BC2"/>
    <w:rsid w:val="00915D07"/>
    <w:rsid w:val="009172C2"/>
    <w:rsid w:val="0091764D"/>
    <w:rsid w:val="0091793B"/>
    <w:rsid w:val="009205CE"/>
    <w:rsid w:val="009243DC"/>
    <w:rsid w:val="00924E42"/>
    <w:rsid w:val="009256CA"/>
    <w:rsid w:val="009256E1"/>
    <w:rsid w:val="00925D75"/>
    <w:rsid w:val="00925F4C"/>
    <w:rsid w:val="00926094"/>
    <w:rsid w:val="00927377"/>
    <w:rsid w:val="00930DE9"/>
    <w:rsid w:val="00931381"/>
    <w:rsid w:val="0093247A"/>
    <w:rsid w:val="009334D4"/>
    <w:rsid w:val="0093762F"/>
    <w:rsid w:val="00940DDA"/>
    <w:rsid w:val="00940F67"/>
    <w:rsid w:val="00942CD9"/>
    <w:rsid w:val="0094305D"/>
    <w:rsid w:val="00943645"/>
    <w:rsid w:val="00943E24"/>
    <w:rsid w:val="00944000"/>
    <w:rsid w:val="009450DB"/>
    <w:rsid w:val="0094717A"/>
    <w:rsid w:val="009471A0"/>
    <w:rsid w:val="009471DB"/>
    <w:rsid w:val="00947370"/>
    <w:rsid w:val="00947521"/>
    <w:rsid w:val="0094791C"/>
    <w:rsid w:val="00947AE7"/>
    <w:rsid w:val="00947BE5"/>
    <w:rsid w:val="0095020D"/>
    <w:rsid w:val="0095092F"/>
    <w:rsid w:val="00950C97"/>
    <w:rsid w:val="009526D2"/>
    <w:rsid w:val="0095311F"/>
    <w:rsid w:val="00953519"/>
    <w:rsid w:val="0095380C"/>
    <w:rsid w:val="00953895"/>
    <w:rsid w:val="0095512A"/>
    <w:rsid w:val="009564D9"/>
    <w:rsid w:val="009572D3"/>
    <w:rsid w:val="00961514"/>
    <w:rsid w:val="00961B45"/>
    <w:rsid w:val="00965903"/>
    <w:rsid w:val="00965985"/>
    <w:rsid w:val="009679B2"/>
    <w:rsid w:val="00970EF3"/>
    <w:rsid w:val="00971D08"/>
    <w:rsid w:val="00972EEE"/>
    <w:rsid w:val="0097312E"/>
    <w:rsid w:val="0097330B"/>
    <w:rsid w:val="00977514"/>
    <w:rsid w:val="00980BD1"/>
    <w:rsid w:val="009815DF"/>
    <w:rsid w:val="00981A24"/>
    <w:rsid w:val="00981B8A"/>
    <w:rsid w:val="00981D3F"/>
    <w:rsid w:val="00981EB1"/>
    <w:rsid w:val="00982EAE"/>
    <w:rsid w:val="0098479B"/>
    <w:rsid w:val="00984C64"/>
    <w:rsid w:val="00984F6D"/>
    <w:rsid w:val="009854DC"/>
    <w:rsid w:val="00985ED8"/>
    <w:rsid w:val="00986501"/>
    <w:rsid w:val="0098677A"/>
    <w:rsid w:val="0098717E"/>
    <w:rsid w:val="00987EEC"/>
    <w:rsid w:val="0099096E"/>
    <w:rsid w:val="009911D5"/>
    <w:rsid w:val="00992994"/>
    <w:rsid w:val="00995C08"/>
    <w:rsid w:val="009972E8"/>
    <w:rsid w:val="009A0CBB"/>
    <w:rsid w:val="009A21FF"/>
    <w:rsid w:val="009A45F2"/>
    <w:rsid w:val="009A488E"/>
    <w:rsid w:val="009A4EF0"/>
    <w:rsid w:val="009A553F"/>
    <w:rsid w:val="009A5D1C"/>
    <w:rsid w:val="009A6FE6"/>
    <w:rsid w:val="009A7671"/>
    <w:rsid w:val="009A7F14"/>
    <w:rsid w:val="009B04BB"/>
    <w:rsid w:val="009B0C09"/>
    <w:rsid w:val="009B197A"/>
    <w:rsid w:val="009B1B16"/>
    <w:rsid w:val="009B1F88"/>
    <w:rsid w:val="009B4BAB"/>
    <w:rsid w:val="009B70AC"/>
    <w:rsid w:val="009B7DFB"/>
    <w:rsid w:val="009C1A54"/>
    <w:rsid w:val="009C21DD"/>
    <w:rsid w:val="009C2961"/>
    <w:rsid w:val="009C37FF"/>
    <w:rsid w:val="009C41FD"/>
    <w:rsid w:val="009C5647"/>
    <w:rsid w:val="009C56DD"/>
    <w:rsid w:val="009C61DB"/>
    <w:rsid w:val="009C65E0"/>
    <w:rsid w:val="009C6C35"/>
    <w:rsid w:val="009C7358"/>
    <w:rsid w:val="009D0279"/>
    <w:rsid w:val="009D0698"/>
    <w:rsid w:val="009D21A5"/>
    <w:rsid w:val="009D22E4"/>
    <w:rsid w:val="009D23A9"/>
    <w:rsid w:val="009D30BA"/>
    <w:rsid w:val="009D495D"/>
    <w:rsid w:val="009D4EF4"/>
    <w:rsid w:val="009D6593"/>
    <w:rsid w:val="009D6EC1"/>
    <w:rsid w:val="009D7FCA"/>
    <w:rsid w:val="009E0A18"/>
    <w:rsid w:val="009E0CB1"/>
    <w:rsid w:val="009E2FA9"/>
    <w:rsid w:val="009E3005"/>
    <w:rsid w:val="009E385F"/>
    <w:rsid w:val="009E3E2C"/>
    <w:rsid w:val="009E4A18"/>
    <w:rsid w:val="009E4B9E"/>
    <w:rsid w:val="009E503A"/>
    <w:rsid w:val="009E6623"/>
    <w:rsid w:val="009E6796"/>
    <w:rsid w:val="009F1939"/>
    <w:rsid w:val="009F341F"/>
    <w:rsid w:val="009F3CBE"/>
    <w:rsid w:val="009F6EF7"/>
    <w:rsid w:val="009F72E4"/>
    <w:rsid w:val="009F75AC"/>
    <w:rsid w:val="009F7AAB"/>
    <w:rsid w:val="00A01450"/>
    <w:rsid w:val="00A019E5"/>
    <w:rsid w:val="00A01C28"/>
    <w:rsid w:val="00A02658"/>
    <w:rsid w:val="00A040AB"/>
    <w:rsid w:val="00A04BD4"/>
    <w:rsid w:val="00A06E82"/>
    <w:rsid w:val="00A07813"/>
    <w:rsid w:val="00A11D3C"/>
    <w:rsid w:val="00A12AAC"/>
    <w:rsid w:val="00A1301F"/>
    <w:rsid w:val="00A1529E"/>
    <w:rsid w:val="00A15999"/>
    <w:rsid w:val="00A15AB4"/>
    <w:rsid w:val="00A161AD"/>
    <w:rsid w:val="00A17532"/>
    <w:rsid w:val="00A208CC"/>
    <w:rsid w:val="00A213EC"/>
    <w:rsid w:val="00A21B79"/>
    <w:rsid w:val="00A21ED7"/>
    <w:rsid w:val="00A2287A"/>
    <w:rsid w:val="00A2299A"/>
    <w:rsid w:val="00A22A78"/>
    <w:rsid w:val="00A23E4B"/>
    <w:rsid w:val="00A24CF4"/>
    <w:rsid w:val="00A24F02"/>
    <w:rsid w:val="00A25487"/>
    <w:rsid w:val="00A25FCE"/>
    <w:rsid w:val="00A27C04"/>
    <w:rsid w:val="00A32E80"/>
    <w:rsid w:val="00A33DA2"/>
    <w:rsid w:val="00A35207"/>
    <w:rsid w:val="00A365B0"/>
    <w:rsid w:val="00A37339"/>
    <w:rsid w:val="00A40446"/>
    <w:rsid w:val="00A4200B"/>
    <w:rsid w:val="00A42AA6"/>
    <w:rsid w:val="00A43A28"/>
    <w:rsid w:val="00A442FF"/>
    <w:rsid w:val="00A44646"/>
    <w:rsid w:val="00A454E3"/>
    <w:rsid w:val="00A46480"/>
    <w:rsid w:val="00A46725"/>
    <w:rsid w:val="00A478A3"/>
    <w:rsid w:val="00A50AEF"/>
    <w:rsid w:val="00A5239E"/>
    <w:rsid w:val="00A536FE"/>
    <w:rsid w:val="00A54B6C"/>
    <w:rsid w:val="00A56C2B"/>
    <w:rsid w:val="00A5725D"/>
    <w:rsid w:val="00A577D3"/>
    <w:rsid w:val="00A57C2E"/>
    <w:rsid w:val="00A600A7"/>
    <w:rsid w:val="00A6056E"/>
    <w:rsid w:val="00A60EB1"/>
    <w:rsid w:val="00A6456A"/>
    <w:rsid w:val="00A6479F"/>
    <w:rsid w:val="00A65154"/>
    <w:rsid w:val="00A66DF7"/>
    <w:rsid w:val="00A66F7B"/>
    <w:rsid w:val="00A670DB"/>
    <w:rsid w:val="00A671F7"/>
    <w:rsid w:val="00A67580"/>
    <w:rsid w:val="00A7010B"/>
    <w:rsid w:val="00A72052"/>
    <w:rsid w:val="00A734AB"/>
    <w:rsid w:val="00A73F37"/>
    <w:rsid w:val="00A748F8"/>
    <w:rsid w:val="00A7501E"/>
    <w:rsid w:val="00A77788"/>
    <w:rsid w:val="00A805F0"/>
    <w:rsid w:val="00A81EB2"/>
    <w:rsid w:val="00A824B4"/>
    <w:rsid w:val="00A824F0"/>
    <w:rsid w:val="00A8258D"/>
    <w:rsid w:val="00A828D6"/>
    <w:rsid w:val="00A829AE"/>
    <w:rsid w:val="00A8334E"/>
    <w:rsid w:val="00A83B18"/>
    <w:rsid w:val="00A86331"/>
    <w:rsid w:val="00A874B9"/>
    <w:rsid w:val="00A87D90"/>
    <w:rsid w:val="00A93FDC"/>
    <w:rsid w:val="00A95A38"/>
    <w:rsid w:val="00A96CF8"/>
    <w:rsid w:val="00AA0CC7"/>
    <w:rsid w:val="00AA0ECB"/>
    <w:rsid w:val="00AA1DD1"/>
    <w:rsid w:val="00AA2247"/>
    <w:rsid w:val="00AA5CCE"/>
    <w:rsid w:val="00AA6AB6"/>
    <w:rsid w:val="00AA7CF5"/>
    <w:rsid w:val="00AB019B"/>
    <w:rsid w:val="00AB1BD9"/>
    <w:rsid w:val="00AB4784"/>
    <w:rsid w:val="00AB4D05"/>
    <w:rsid w:val="00AB5818"/>
    <w:rsid w:val="00AB7326"/>
    <w:rsid w:val="00AC0293"/>
    <w:rsid w:val="00AC15F1"/>
    <w:rsid w:val="00AC1921"/>
    <w:rsid w:val="00AC1A1E"/>
    <w:rsid w:val="00AC2985"/>
    <w:rsid w:val="00AC2A4C"/>
    <w:rsid w:val="00AC36ED"/>
    <w:rsid w:val="00AC4E22"/>
    <w:rsid w:val="00AC50FC"/>
    <w:rsid w:val="00AC775D"/>
    <w:rsid w:val="00AC7868"/>
    <w:rsid w:val="00AC78DE"/>
    <w:rsid w:val="00AC7B72"/>
    <w:rsid w:val="00AD0D0A"/>
    <w:rsid w:val="00AD16BB"/>
    <w:rsid w:val="00AD185B"/>
    <w:rsid w:val="00AD363C"/>
    <w:rsid w:val="00AD4506"/>
    <w:rsid w:val="00AD4513"/>
    <w:rsid w:val="00AD4909"/>
    <w:rsid w:val="00AD4D57"/>
    <w:rsid w:val="00AD6091"/>
    <w:rsid w:val="00AD69C2"/>
    <w:rsid w:val="00AE060A"/>
    <w:rsid w:val="00AE11A1"/>
    <w:rsid w:val="00AE205E"/>
    <w:rsid w:val="00AE3AF2"/>
    <w:rsid w:val="00AE3B36"/>
    <w:rsid w:val="00AE437C"/>
    <w:rsid w:val="00AE44E4"/>
    <w:rsid w:val="00AE602D"/>
    <w:rsid w:val="00AE62B6"/>
    <w:rsid w:val="00AE6703"/>
    <w:rsid w:val="00AE75B3"/>
    <w:rsid w:val="00AF0CDB"/>
    <w:rsid w:val="00AF3957"/>
    <w:rsid w:val="00AF4A32"/>
    <w:rsid w:val="00AF5702"/>
    <w:rsid w:val="00AF57C9"/>
    <w:rsid w:val="00AF5D27"/>
    <w:rsid w:val="00AF6AE7"/>
    <w:rsid w:val="00B00222"/>
    <w:rsid w:val="00B01886"/>
    <w:rsid w:val="00B02C4A"/>
    <w:rsid w:val="00B02DCB"/>
    <w:rsid w:val="00B0341E"/>
    <w:rsid w:val="00B04E69"/>
    <w:rsid w:val="00B04F40"/>
    <w:rsid w:val="00B06866"/>
    <w:rsid w:val="00B13417"/>
    <w:rsid w:val="00B14F91"/>
    <w:rsid w:val="00B15BD0"/>
    <w:rsid w:val="00B16287"/>
    <w:rsid w:val="00B17631"/>
    <w:rsid w:val="00B179AC"/>
    <w:rsid w:val="00B17C0D"/>
    <w:rsid w:val="00B210EE"/>
    <w:rsid w:val="00B224E5"/>
    <w:rsid w:val="00B2367D"/>
    <w:rsid w:val="00B253C5"/>
    <w:rsid w:val="00B26692"/>
    <w:rsid w:val="00B26BD8"/>
    <w:rsid w:val="00B313AF"/>
    <w:rsid w:val="00B321C9"/>
    <w:rsid w:val="00B32221"/>
    <w:rsid w:val="00B34B08"/>
    <w:rsid w:val="00B34D39"/>
    <w:rsid w:val="00B35012"/>
    <w:rsid w:val="00B350DB"/>
    <w:rsid w:val="00B35F8E"/>
    <w:rsid w:val="00B36DB2"/>
    <w:rsid w:val="00B42ACB"/>
    <w:rsid w:val="00B42E29"/>
    <w:rsid w:val="00B44DF4"/>
    <w:rsid w:val="00B4528D"/>
    <w:rsid w:val="00B453B2"/>
    <w:rsid w:val="00B45F18"/>
    <w:rsid w:val="00B4631C"/>
    <w:rsid w:val="00B46934"/>
    <w:rsid w:val="00B47578"/>
    <w:rsid w:val="00B47D71"/>
    <w:rsid w:val="00B535EE"/>
    <w:rsid w:val="00B53B52"/>
    <w:rsid w:val="00B53E26"/>
    <w:rsid w:val="00B57857"/>
    <w:rsid w:val="00B60E94"/>
    <w:rsid w:val="00B611B4"/>
    <w:rsid w:val="00B6160B"/>
    <w:rsid w:val="00B62796"/>
    <w:rsid w:val="00B65046"/>
    <w:rsid w:val="00B658DA"/>
    <w:rsid w:val="00B666DC"/>
    <w:rsid w:val="00B67095"/>
    <w:rsid w:val="00B670E8"/>
    <w:rsid w:val="00B671D9"/>
    <w:rsid w:val="00B67DDA"/>
    <w:rsid w:val="00B711D6"/>
    <w:rsid w:val="00B714EF"/>
    <w:rsid w:val="00B71660"/>
    <w:rsid w:val="00B72473"/>
    <w:rsid w:val="00B73CBC"/>
    <w:rsid w:val="00B7428D"/>
    <w:rsid w:val="00B766F2"/>
    <w:rsid w:val="00B76B75"/>
    <w:rsid w:val="00B77428"/>
    <w:rsid w:val="00B80606"/>
    <w:rsid w:val="00B809F5"/>
    <w:rsid w:val="00B80FBB"/>
    <w:rsid w:val="00B81A23"/>
    <w:rsid w:val="00B83027"/>
    <w:rsid w:val="00B832A6"/>
    <w:rsid w:val="00B83AE1"/>
    <w:rsid w:val="00B83BEE"/>
    <w:rsid w:val="00B85127"/>
    <w:rsid w:val="00B874B9"/>
    <w:rsid w:val="00B9127C"/>
    <w:rsid w:val="00B91F0C"/>
    <w:rsid w:val="00B92134"/>
    <w:rsid w:val="00B93D14"/>
    <w:rsid w:val="00B943E7"/>
    <w:rsid w:val="00B945B0"/>
    <w:rsid w:val="00B94801"/>
    <w:rsid w:val="00B94C91"/>
    <w:rsid w:val="00B959FC"/>
    <w:rsid w:val="00B95CE6"/>
    <w:rsid w:val="00B970CA"/>
    <w:rsid w:val="00BA3688"/>
    <w:rsid w:val="00BA4913"/>
    <w:rsid w:val="00BA5BA7"/>
    <w:rsid w:val="00BB0037"/>
    <w:rsid w:val="00BB01BB"/>
    <w:rsid w:val="00BB2922"/>
    <w:rsid w:val="00BB2FFB"/>
    <w:rsid w:val="00BB351D"/>
    <w:rsid w:val="00BB6631"/>
    <w:rsid w:val="00BB7C57"/>
    <w:rsid w:val="00BC0C36"/>
    <w:rsid w:val="00BC22D0"/>
    <w:rsid w:val="00BC28E6"/>
    <w:rsid w:val="00BC4AE4"/>
    <w:rsid w:val="00BC7458"/>
    <w:rsid w:val="00BC7CEA"/>
    <w:rsid w:val="00BC7D86"/>
    <w:rsid w:val="00BD32F7"/>
    <w:rsid w:val="00BD3769"/>
    <w:rsid w:val="00BD3C0B"/>
    <w:rsid w:val="00BD3C12"/>
    <w:rsid w:val="00BD3CDF"/>
    <w:rsid w:val="00BD52AE"/>
    <w:rsid w:val="00BD7A16"/>
    <w:rsid w:val="00BE0F0D"/>
    <w:rsid w:val="00BE1228"/>
    <w:rsid w:val="00BE322F"/>
    <w:rsid w:val="00BE3880"/>
    <w:rsid w:val="00BE4486"/>
    <w:rsid w:val="00BE48F4"/>
    <w:rsid w:val="00BE5393"/>
    <w:rsid w:val="00BE593E"/>
    <w:rsid w:val="00BE5962"/>
    <w:rsid w:val="00BE7958"/>
    <w:rsid w:val="00BE7EE4"/>
    <w:rsid w:val="00BF02A9"/>
    <w:rsid w:val="00BF4FAA"/>
    <w:rsid w:val="00BF600B"/>
    <w:rsid w:val="00BF69E3"/>
    <w:rsid w:val="00BF701A"/>
    <w:rsid w:val="00C02AAF"/>
    <w:rsid w:val="00C02EB7"/>
    <w:rsid w:val="00C05F4A"/>
    <w:rsid w:val="00C05FEB"/>
    <w:rsid w:val="00C06F92"/>
    <w:rsid w:val="00C072C7"/>
    <w:rsid w:val="00C07442"/>
    <w:rsid w:val="00C07A9F"/>
    <w:rsid w:val="00C1196F"/>
    <w:rsid w:val="00C12CBA"/>
    <w:rsid w:val="00C13442"/>
    <w:rsid w:val="00C13C31"/>
    <w:rsid w:val="00C13FDD"/>
    <w:rsid w:val="00C14486"/>
    <w:rsid w:val="00C14815"/>
    <w:rsid w:val="00C14A75"/>
    <w:rsid w:val="00C14FCC"/>
    <w:rsid w:val="00C15F34"/>
    <w:rsid w:val="00C16469"/>
    <w:rsid w:val="00C21186"/>
    <w:rsid w:val="00C21BBF"/>
    <w:rsid w:val="00C21EAF"/>
    <w:rsid w:val="00C22190"/>
    <w:rsid w:val="00C22755"/>
    <w:rsid w:val="00C22D38"/>
    <w:rsid w:val="00C22D82"/>
    <w:rsid w:val="00C23022"/>
    <w:rsid w:val="00C258F8"/>
    <w:rsid w:val="00C262A9"/>
    <w:rsid w:val="00C2717B"/>
    <w:rsid w:val="00C27714"/>
    <w:rsid w:val="00C27DAC"/>
    <w:rsid w:val="00C304C1"/>
    <w:rsid w:val="00C31D33"/>
    <w:rsid w:val="00C32C9E"/>
    <w:rsid w:val="00C32F1A"/>
    <w:rsid w:val="00C33977"/>
    <w:rsid w:val="00C33AB4"/>
    <w:rsid w:val="00C3412A"/>
    <w:rsid w:val="00C3456F"/>
    <w:rsid w:val="00C34B96"/>
    <w:rsid w:val="00C34DCE"/>
    <w:rsid w:val="00C34EAB"/>
    <w:rsid w:val="00C35F4D"/>
    <w:rsid w:val="00C368B0"/>
    <w:rsid w:val="00C37068"/>
    <w:rsid w:val="00C370FE"/>
    <w:rsid w:val="00C37C91"/>
    <w:rsid w:val="00C444B9"/>
    <w:rsid w:val="00C45BA1"/>
    <w:rsid w:val="00C467BF"/>
    <w:rsid w:val="00C4736F"/>
    <w:rsid w:val="00C47C7B"/>
    <w:rsid w:val="00C47D76"/>
    <w:rsid w:val="00C50A3F"/>
    <w:rsid w:val="00C525BF"/>
    <w:rsid w:val="00C53A0B"/>
    <w:rsid w:val="00C53B29"/>
    <w:rsid w:val="00C53D95"/>
    <w:rsid w:val="00C54862"/>
    <w:rsid w:val="00C54BAC"/>
    <w:rsid w:val="00C57848"/>
    <w:rsid w:val="00C62090"/>
    <w:rsid w:val="00C62E3C"/>
    <w:rsid w:val="00C6400A"/>
    <w:rsid w:val="00C6646C"/>
    <w:rsid w:val="00C66D8F"/>
    <w:rsid w:val="00C7020F"/>
    <w:rsid w:val="00C71CAA"/>
    <w:rsid w:val="00C73887"/>
    <w:rsid w:val="00C73C47"/>
    <w:rsid w:val="00C74D88"/>
    <w:rsid w:val="00C7524D"/>
    <w:rsid w:val="00C752D3"/>
    <w:rsid w:val="00C81855"/>
    <w:rsid w:val="00C85FD6"/>
    <w:rsid w:val="00C85FF9"/>
    <w:rsid w:val="00C87C3E"/>
    <w:rsid w:val="00C87E83"/>
    <w:rsid w:val="00C90D13"/>
    <w:rsid w:val="00C910D2"/>
    <w:rsid w:val="00C91419"/>
    <w:rsid w:val="00C92752"/>
    <w:rsid w:val="00C94943"/>
    <w:rsid w:val="00C94989"/>
    <w:rsid w:val="00C95A5C"/>
    <w:rsid w:val="00C97A85"/>
    <w:rsid w:val="00C97B82"/>
    <w:rsid w:val="00CA0C00"/>
    <w:rsid w:val="00CA1708"/>
    <w:rsid w:val="00CA1E9A"/>
    <w:rsid w:val="00CA2490"/>
    <w:rsid w:val="00CA634B"/>
    <w:rsid w:val="00CA6607"/>
    <w:rsid w:val="00CA7F97"/>
    <w:rsid w:val="00CB05FF"/>
    <w:rsid w:val="00CB08C1"/>
    <w:rsid w:val="00CB13C5"/>
    <w:rsid w:val="00CB25A9"/>
    <w:rsid w:val="00CB2BF7"/>
    <w:rsid w:val="00CB3F2A"/>
    <w:rsid w:val="00CB50C5"/>
    <w:rsid w:val="00CB6B47"/>
    <w:rsid w:val="00CC0093"/>
    <w:rsid w:val="00CC0A00"/>
    <w:rsid w:val="00CC0BF8"/>
    <w:rsid w:val="00CC0F77"/>
    <w:rsid w:val="00CC2C2C"/>
    <w:rsid w:val="00CC383E"/>
    <w:rsid w:val="00CC4303"/>
    <w:rsid w:val="00CC61C7"/>
    <w:rsid w:val="00CC7A98"/>
    <w:rsid w:val="00CD25A2"/>
    <w:rsid w:val="00CD2CB7"/>
    <w:rsid w:val="00CD2D4D"/>
    <w:rsid w:val="00CD3550"/>
    <w:rsid w:val="00CD3DB2"/>
    <w:rsid w:val="00CD4704"/>
    <w:rsid w:val="00CD5227"/>
    <w:rsid w:val="00CD532F"/>
    <w:rsid w:val="00CD6E32"/>
    <w:rsid w:val="00CE01A0"/>
    <w:rsid w:val="00CE0E04"/>
    <w:rsid w:val="00CE16C4"/>
    <w:rsid w:val="00CE1D7B"/>
    <w:rsid w:val="00CE264F"/>
    <w:rsid w:val="00CE294F"/>
    <w:rsid w:val="00CE2C9A"/>
    <w:rsid w:val="00CE331B"/>
    <w:rsid w:val="00CE3A01"/>
    <w:rsid w:val="00CE787D"/>
    <w:rsid w:val="00CE7CA8"/>
    <w:rsid w:val="00CF1063"/>
    <w:rsid w:val="00CF3FB1"/>
    <w:rsid w:val="00CF5076"/>
    <w:rsid w:val="00CF5D6D"/>
    <w:rsid w:val="00CF62CE"/>
    <w:rsid w:val="00CF7EFD"/>
    <w:rsid w:val="00D002A7"/>
    <w:rsid w:val="00D00810"/>
    <w:rsid w:val="00D0214C"/>
    <w:rsid w:val="00D022F3"/>
    <w:rsid w:val="00D041A0"/>
    <w:rsid w:val="00D054D9"/>
    <w:rsid w:val="00D056A2"/>
    <w:rsid w:val="00D06937"/>
    <w:rsid w:val="00D069C8"/>
    <w:rsid w:val="00D06DBF"/>
    <w:rsid w:val="00D104CE"/>
    <w:rsid w:val="00D11F40"/>
    <w:rsid w:val="00D125FD"/>
    <w:rsid w:val="00D12815"/>
    <w:rsid w:val="00D13A1D"/>
    <w:rsid w:val="00D13C53"/>
    <w:rsid w:val="00D13CF7"/>
    <w:rsid w:val="00D14DC2"/>
    <w:rsid w:val="00D15C31"/>
    <w:rsid w:val="00D1634A"/>
    <w:rsid w:val="00D166E4"/>
    <w:rsid w:val="00D20013"/>
    <w:rsid w:val="00D207BE"/>
    <w:rsid w:val="00D20F15"/>
    <w:rsid w:val="00D23FD2"/>
    <w:rsid w:val="00D24636"/>
    <w:rsid w:val="00D24CA4"/>
    <w:rsid w:val="00D2638A"/>
    <w:rsid w:val="00D271C7"/>
    <w:rsid w:val="00D30CB0"/>
    <w:rsid w:val="00D32A82"/>
    <w:rsid w:val="00D33C5C"/>
    <w:rsid w:val="00D351CE"/>
    <w:rsid w:val="00D35AC1"/>
    <w:rsid w:val="00D36174"/>
    <w:rsid w:val="00D3725C"/>
    <w:rsid w:val="00D376C5"/>
    <w:rsid w:val="00D37E8E"/>
    <w:rsid w:val="00D37FA2"/>
    <w:rsid w:val="00D404E1"/>
    <w:rsid w:val="00D40ADE"/>
    <w:rsid w:val="00D4126D"/>
    <w:rsid w:val="00D41C07"/>
    <w:rsid w:val="00D420BA"/>
    <w:rsid w:val="00D42357"/>
    <w:rsid w:val="00D436FF"/>
    <w:rsid w:val="00D445DD"/>
    <w:rsid w:val="00D46334"/>
    <w:rsid w:val="00D47C1D"/>
    <w:rsid w:val="00D501E5"/>
    <w:rsid w:val="00D50CC8"/>
    <w:rsid w:val="00D51A93"/>
    <w:rsid w:val="00D52DD7"/>
    <w:rsid w:val="00D55758"/>
    <w:rsid w:val="00D55E2C"/>
    <w:rsid w:val="00D55F64"/>
    <w:rsid w:val="00D56A3E"/>
    <w:rsid w:val="00D56A75"/>
    <w:rsid w:val="00D57225"/>
    <w:rsid w:val="00D630FE"/>
    <w:rsid w:val="00D6319A"/>
    <w:rsid w:val="00D63C5E"/>
    <w:rsid w:val="00D64525"/>
    <w:rsid w:val="00D646E9"/>
    <w:rsid w:val="00D663AB"/>
    <w:rsid w:val="00D6663C"/>
    <w:rsid w:val="00D7036E"/>
    <w:rsid w:val="00D705BA"/>
    <w:rsid w:val="00D721B0"/>
    <w:rsid w:val="00D72234"/>
    <w:rsid w:val="00D72BD3"/>
    <w:rsid w:val="00D74713"/>
    <w:rsid w:val="00D8244A"/>
    <w:rsid w:val="00D82E8F"/>
    <w:rsid w:val="00D83F15"/>
    <w:rsid w:val="00D861E0"/>
    <w:rsid w:val="00D87109"/>
    <w:rsid w:val="00D87EEB"/>
    <w:rsid w:val="00D90474"/>
    <w:rsid w:val="00D90E01"/>
    <w:rsid w:val="00D92090"/>
    <w:rsid w:val="00D925F0"/>
    <w:rsid w:val="00D92650"/>
    <w:rsid w:val="00D9299B"/>
    <w:rsid w:val="00D93C5C"/>
    <w:rsid w:val="00D94105"/>
    <w:rsid w:val="00D954C5"/>
    <w:rsid w:val="00D9582E"/>
    <w:rsid w:val="00D95A32"/>
    <w:rsid w:val="00D95DF8"/>
    <w:rsid w:val="00D9633D"/>
    <w:rsid w:val="00DA0589"/>
    <w:rsid w:val="00DA1701"/>
    <w:rsid w:val="00DA1F3D"/>
    <w:rsid w:val="00DA22AF"/>
    <w:rsid w:val="00DA3148"/>
    <w:rsid w:val="00DA4C3D"/>
    <w:rsid w:val="00DA5408"/>
    <w:rsid w:val="00DA562A"/>
    <w:rsid w:val="00DA564C"/>
    <w:rsid w:val="00DA7440"/>
    <w:rsid w:val="00DB0764"/>
    <w:rsid w:val="00DB1B35"/>
    <w:rsid w:val="00DB4C8B"/>
    <w:rsid w:val="00DB58C0"/>
    <w:rsid w:val="00DB5DDB"/>
    <w:rsid w:val="00DB5ECF"/>
    <w:rsid w:val="00DB6A06"/>
    <w:rsid w:val="00DC0DA5"/>
    <w:rsid w:val="00DC13C3"/>
    <w:rsid w:val="00DC3A6B"/>
    <w:rsid w:val="00DC61D2"/>
    <w:rsid w:val="00DC66C5"/>
    <w:rsid w:val="00DD0F3E"/>
    <w:rsid w:val="00DD1DC2"/>
    <w:rsid w:val="00DD3FF7"/>
    <w:rsid w:val="00DD5001"/>
    <w:rsid w:val="00DD5921"/>
    <w:rsid w:val="00DD5DDC"/>
    <w:rsid w:val="00DD62DE"/>
    <w:rsid w:val="00DD794F"/>
    <w:rsid w:val="00DE0087"/>
    <w:rsid w:val="00DE00E1"/>
    <w:rsid w:val="00DE5375"/>
    <w:rsid w:val="00DE603F"/>
    <w:rsid w:val="00DF1451"/>
    <w:rsid w:val="00DF1EAE"/>
    <w:rsid w:val="00DF2DD3"/>
    <w:rsid w:val="00DF3E38"/>
    <w:rsid w:val="00DF435B"/>
    <w:rsid w:val="00DF4698"/>
    <w:rsid w:val="00DF47DF"/>
    <w:rsid w:val="00DF4FCF"/>
    <w:rsid w:val="00DF5202"/>
    <w:rsid w:val="00DF7D6E"/>
    <w:rsid w:val="00DF7ED5"/>
    <w:rsid w:val="00E001B3"/>
    <w:rsid w:val="00E0146F"/>
    <w:rsid w:val="00E01C6A"/>
    <w:rsid w:val="00E031FD"/>
    <w:rsid w:val="00E03223"/>
    <w:rsid w:val="00E03AB5"/>
    <w:rsid w:val="00E03C00"/>
    <w:rsid w:val="00E06A31"/>
    <w:rsid w:val="00E07B07"/>
    <w:rsid w:val="00E104F8"/>
    <w:rsid w:val="00E10C0F"/>
    <w:rsid w:val="00E11A49"/>
    <w:rsid w:val="00E13EFD"/>
    <w:rsid w:val="00E145B1"/>
    <w:rsid w:val="00E1494E"/>
    <w:rsid w:val="00E14C3F"/>
    <w:rsid w:val="00E151EB"/>
    <w:rsid w:val="00E1707E"/>
    <w:rsid w:val="00E21553"/>
    <w:rsid w:val="00E218E7"/>
    <w:rsid w:val="00E2190A"/>
    <w:rsid w:val="00E21EF3"/>
    <w:rsid w:val="00E225D1"/>
    <w:rsid w:val="00E2342A"/>
    <w:rsid w:val="00E23AA7"/>
    <w:rsid w:val="00E23DCB"/>
    <w:rsid w:val="00E260F0"/>
    <w:rsid w:val="00E27776"/>
    <w:rsid w:val="00E30064"/>
    <w:rsid w:val="00E301BF"/>
    <w:rsid w:val="00E30828"/>
    <w:rsid w:val="00E30EA6"/>
    <w:rsid w:val="00E322A3"/>
    <w:rsid w:val="00E32951"/>
    <w:rsid w:val="00E33269"/>
    <w:rsid w:val="00E33CAC"/>
    <w:rsid w:val="00E342D5"/>
    <w:rsid w:val="00E3467A"/>
    <w:rsid w:val="00E34B5B"/>
    <w:rsid w:val="00E369C2"/>
    <w:rsid w:val="00E36FFF"/>
    <w:rsid w:val="00E41548"/>
    <w:rsid w:val="00E42524"/>
    <w:rsid w:val="00E426B8"/>
    <w:rsid w:val="00E42BFE"/>
    <w:rsid w:val="00E470CD"/>
    <w:rsid w:val="00E50269"/>
    <w:rsid w:val="00E519B1"/>
    <w:rsid w:val="00E5243C"/>
    <w:rsid w:val="00E539C2"/>
    <w:rsid w:val="00E54326"/>
    <w:rsid w:val="00E54EA9"/>
    <w:rsid w:val="00E55E0D"/>
    <w:rsid w:val="00E567AB"/>
    <w:rsid w:val="00E56AAE"/>
    <w:rsid w:val="00E57D34"/>
    <w:rsid w:val="00E60579"/>
    <w:rsid w:val="00E60C1D"/>
    <w:rsid w:val="00E610EC"/>
    <w:rsid w:val="00E616F0"/>
    <w:rsid w:val="00E620B9"/>
    <w:rsid w:val="00E62C08"/>
    <w:rsid w:val="00E6499C"/>
    <w:rsid w:val="00E65592"/>
    <w:rsid w:val="00E65A53"/>
    <w:rsid w:val="00E65F44"/>
    <w:rsid w:val="00E66F0D"/>
    <w:rsid w:val="00E67E62"/>
    <w:rsid w:val="00E710C7"/>
    <w:rsid w:val="00E71720"/>
    <w:rsid w:val="00E73678"/>
    <w:rsid w:val="00E736B0"/>
    <w:rsid w:val="00E747B7"/>
    <w:rsid w:val="00E7494F"/>
    <w:rsid w:val="00E750BC"/>
    <w:rsid w:val="00E754D6"/>
    <w:rsid w:val="00E75D5F"/>
    <w:rsid w:val="00E76193"/>
    <w:rsid w:val="00E77130"/>
    <w:rsid w:val="00E8049B"/>
    <w:rsid w:val="00E81A16"/>
    <w:rsid w:val="00E81DBD"/>
    <w:rsid w:val="00E824F7"/>
    <w:rsid w:val="00E828D1"/>
    <w:rsid w:val="00E83270"/>
    <w:rsid w:val="00E83C61"/>
    <w:rsid w:val="00E8753F"/>
    <w:rsid w:val="00E87B6C"/>
    <w:rsid w:val="00E90FD1"/>
    <w:rsid w:val="00E91639"/>
    <w:rsid w:val="00E9296D"/>
    <w:rsid w:val="00E9305B"/>
    <w:rsid w:val="00E96299"/>
    <w:rsid w:val="00E978AD"/>
    <w:rsid w:val="00EA1264"/>
    <w:rsid w:val="00EA2BAC"/>
    <w:rsid w:val="00EA4164"/>
    <w:rsid w:val="00EA62AE"/>
    <w:rsid w:val="00EA7DA1"/>
    <w:rsid w:val="00EB00C7"/>
    <w:rsid w:val="00EB0105"/>
    <w:rsid w:val="00EB0578"/>
    <w:rsid w:val="00EB31E4"/>
    <w:rsid w:val="00EB342E"/>
    <w:rsid w:val="00EB393E"/>
    <w:rsid w:val="00EB3E85"/>
    <w:rsid w:val="00EB3F14"/>
    <w:rsid w:val="00EB4616"/>
    <w:rsid w:val="00EB4827"/>
    <w:rsid w:val="00EB49B0"/>
    <w:rsid w:val="00EB4AA3"/>
    <w:rsid w:val="00EB4BA1"/>
    <w:rsid w:val="00EB4E36"/>
    <w:rsid w:val="00EB559A"/>
    <w:rsid w:val="00EB7DD3"/>
    <w:rsid w:val="00EB7DDD"/>
    <w:rsid w:val="00EC0096"/>
    <w:rsid w:val="00EC05A3"/>
    <w:rsid w:val="00EC2098"/>
    <w:rsid w:val="00EC2632"/>
    <w:rsid w:val="00EC2C3E"/>
    <w:rsid w:val="00EC398D"/>
    <w:rsid w:val="00EC4F30"/>
    <w:rsid w:val="00EC5B69"/>
    <w:rsid w:val="00EC5BF6"/>
    <w:rsid w:val="00EC7C7C"/>
    <w:rsid w:val="00ED1444"/>
    <w:rsid w:val="00ED25FE"/>
    <w:rsid w:val="00ED3164"/>
    <w:rsid w:val="00ED351F"/>
    <w:rsid w:val="00ED3571"/>
    <w:rsid w:val="00ED3636"/>
    <w:rsid w:val="00ED3ABE"/>
    <w:rsid w:val="00ED46E3"/>
    <w:rsid w:val="00ED49EA"/>
    <w:rsid w:val="00ED5567"/>
    <w:rsid w:val="00ED659E"/>
    <w:rsid w:val="00ED6DFE"/>
    <w:rsid w:val="00ED7602"/>
    <w:rsid w:val="00EE11C7"/>
    <w:rsid w:val="00EE1351"/>
    <w:rsid w:val="00EE2657"/>
    <w:rsid w:val="00EE2A76"/>
    <w:rsid w:val="00EE2FB4"/>
    <w:rsid w:val="00EE380E"/>
    <w:rsid w:val="00EE4517"/>
    <w:rsid w:val="00EE5142"/>
    <w:rsid w:val="00EE5F98"/>
    <w:rsid w:val="00EE68E4"/>
    <w:rsid w:val="00EE68F9"/>
    <w:rsid w:val="00EE7313"/>
    <w:rsid w:val="00EF11A6"/>
    <w:rsid w:val="00EF2222"/>
    <w:rsid w:val="00EF4271"/>
    <w:rsid w:val="00EF64FA"/>
    <w:rsid w:val="00F00653"/>
    <w:rsid w:val="00F00F8D"/>
    <w:rsid w:val="00F01239"/>
    <w:rsid w:val="00F02AED"/>
    <w:rsid w:val="00F04BBB"/>
    <w:rsid w:val="00F1013C"/>
    <w:rsid w:val="00F10200"/>
    <w:rsid w:val="00F10A0B"/>
    <w:rsid w:val="00F10E7A"/>
    <w:rsid w:val="00F137F1"/>
    <w:rsid w:val="00F13EE0"/>
    <w:rsid w:val="00F141D4"/>
    <w:rsid w:val="00F14F79"/>
    <w:rsid w:val="00F169FD"/>
    <w:rsid w:val="00F16A35"/>
    <w:rsid w:val="00F208D6"/>
    <w:rsid w:val="00F210EC"/>
    <w:rsid w:val="00F25874"/>
    <w:rsid w:val="00F25AC4"/>
    <w:rsid w:val="00F260CC"/>
    <w:rsid w:val="00F26207"/>
    <w:rsid w:val="00F270F6"/>
    <w:rsid w:val="00F30C04"/>
    <w:rsid w:val="00F327C8"/>
    <w:rsid w:val="00F328BE"/>
    <w:rsid w:val="00F32A26"/>
    <w:rsid w:val="00F32AEF"/>
    <w:rsid w:val="00F333C9"/>
    <w:rsid w:val="00F3341A"/>
    <w:rsid w:val="00F337AC"/>
    <w:rsid w:val="00F33F68"/>
    <w:rsid w:val="00F34A48"/>
    <w:rsid w:val="00F34D8B"/>
    <w:rsid w:val="00F350AF"/>
    <w:rsid w:val="00F3587E"/>
    <w:rsid w:val="00F36083"/>
    <w:rsid w:val="00F36A08"/>
    <w:rsid w:val="00F371C0"/>
    <w:rsid w:val="00F40A1F"/>
    <w:rsid w:val="00F40BDB"/>
    <w:rsid w:val="00F41AF4"/>
    <w:rsid w:val="00F43E93"/>
    <w:rsid w:val="00F44514"/>
    <w:rsid w:val="00F44AD7"/>
    <w:rsid w:val="00F44FCD"/>
    <w:rsid w:val="00F45064"/>
    <w:rsid w:val="00F45350"/>
    <w:rsid w:val="00F45458"/>
    <w:rsid w:val="00F4702A"/>
    <w:rsid w:val="00F478A2"/>
    <w:rsid w:val="00F47D3A"/>
    <w:rsid w:val="00F50E60"/>
    <w:rsid w:val="00F521A0"/>
    <w:rsid w:val="00F53741"/>
    <w:rsid w:val="00F53ACD"/>
    <w:rsid w:val="00F53B4D"/>
    <w:rsid w:val="00F57577"/>
    <w:rsid w:val="00F57BDE"/>
    <w:rsid w:val="00F57D2A"/>
    <w:rsid w:val="00F610DD"/>
    <w:rsid w:val="00F61629"/>
    <w:rsid w:val="00F62295"/>
    <w:rsid w:val="00F6233A"/>
    <w:rsid w:val="00F63817"/>
    <w:rsid w:val="00F64D72"/>
    <w:rsid w:val="00F67D5B"/>
    <w:rsid w:val="00F70664"/>
    <w:rsid w:val="00F707DA"/>
    <w:rsid w:val="00F70892"/>
    <w:rsid w:val="00F72A3A"/>
    <w:rsid w:val="00F74517"/>
    <w:rsid w:val="00F76A62"/>
    <w:rsid w:val="00F76B83"/>
    <w:rsid w:val="00F80832"/>
    <w:rsid w:val="00F81005"/>
    <w:rsid w:val="00F8136A"/>
    <w:rsid w:val="00F826F5"/>
    <w:rsid w:val="00F82977"/>
    <w:rsid w:val="00F82C70"/>
    <w:rsid w:val="00F8492C"/>
    <w:rsid w:val="00F86791"/>
    <w:rsid w:val="00F86A77"/>
    <w:rsid w:val="00F8711C"/>
    <w:rsid w:val="00F9109C"/>
    <w:rsid w:val="00F91B2C"/>
    <w:rsid w:val="00F92206"/>
    <w:rsid w:val="00F925DF"/>
    <w:rsid w:val="00F94026"/>
    <w:rsid w:val="00F95913"/>
    <w:rsid w:val="00FA0272"/>
    <w:rsid w:val="00FA210B"/>
    <w:rsid w:val="00FA2F49"/>
    <w:rsid w:val="00FA30FE"/>
    <w:rsid w:val="00FA3884"/>
    <w:rsid w:val="00FA5B76"/>
    <w:rsid w:val="00FA617C"/>
    <w:rsid w:val="00FA61B5"/>
    <w:rsid w:val="00FA79BA"/>
    <w:rsid w:val="00FB152F"/>
    <w:rsid w:val="00FB18BC"/>
    <w:rsid w:val="00FB1EB5"/>
    <w:rsid w:val="00FB6569"/>
    <w:rsid w:val="00FB79D9"/>
    <w:rsid w:val="00FC318A"/>
    <w:rsid w:val="00FC33B6"/>
    <w:rsid w:val="00FC342D"/>
    <w:rsid w:val="00FC4960"/>
    <w:rsid w:val="00FC500E"/>
    <w:rsid w:val="00FC5A9C"/>
    <w:rsid w:val="00FC5E7C"/>
    <w:rsid w:val="00FC6264"/>
    <w:rsid w:val="00FC6413"/>
    <w:rsid w:val="00FC671D"/>
    <w:rsid w:val="00FC727C"/>
    <w:rsid w:val="00FC760A"/>
    <w:rsid w:val="00FD0410"/>
    <w:rsid w:val="00FD0719"/>
    <w:rsid w:val="00FD1F63"/>
    <w:rsid w:val="00FD2E15"/>
    <w:rsid w:val="00FD3357"/>
    <w:rsid w:val="00FD37D3"/>
    <w:rsid w:val="00FD434D"/>
    <w:rsid w:val="00FD6707"/>
    <w:rsid w:val="00FD6F01"/>
    <w:rsid w:val="00FE0746"/>
    <w:rsid w:val="00FE0E9F"/>
    <w:rsid w:val="00FE0F20"/>
    <w:rsid w:val="00FE29D0"/>
    <w:rsid w:val="00FE2BF4"/>
    <w:rsid w:val="00FE2CF9"/>
    <w:rsid w:val="00FE3301"/>
    <w:rsid w:val="00FE3336"/>
    <w:rsid w:val="00FE34D8"/>
    <w:rsid w:val="00FE378D"/>
    <w:rsid w:val="00FE3946"/>
    <w:rsid w:val="00FE3B77"/>
    <w:rsid w:val="00FE419C"/>
    <w:rsid w:val="00FE426C"/>
    <w:rsid w:val="00FE483C"/>
    <w:rsid w:val="00FE499A"/>
    <w:rsid w:val="00FF2AB4"/>
    <w:rsid w:val="00FF2CBA"/>
    <w:rsid w:val="00FF4417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0BED15"/>
  <w15:chartTrackingRefBased/>
  <w15:docId w15:val="{6A7266EE-62E1-471F-A3ED-00B1CEC5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0DC1"/>
    <w:rPr>
      <w:rFonts w:ascii="Arial" w:hAnsi="Arial"/>
      <w:sz w:val="22"/>
      <w:lang w:eastAsia="fr-FR"/>
    </w:rPr>
  </w:style>
  <w:style w:type="paragraph" w:styleId="Titre1">
    <w:name w:val="heading 1"/>
    <w:basedOn w:val="Normal"/>
    <w:next w:val="Normal"/>
    <w:qFormat/>
    <w:rsid w:val="0088770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2E7231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9A7F14"/>
    <w:pPr>
      <w:keepNext/>
      <w:jc w:val="both"/>
      <w:outlineLvl w:val="2"/>
    </w:pPr>
    <w:rPr>
      <w:rFonts w:ascii="Times New Roman" w:hAnsi="Times New Roman"/>
      <w:b/>
      <w:smallCaps/>
      <w:sz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link w:val="Corpsdetexte2Car"/>
    <w:rsid w:val="009A7F14"/>
    <w:pPr>
      <w:jc w:val="both"/>
    </w:pPr>
    <w:rPr>
      <w:rFonts w:ascii="Times New Roman" w:hAnsi="Times New Roman"/>
      <w:lang w:val="x-none"/>
    </w:rPr>
  </w:style>
  <w:style w:type="paragraph" w:styleId="Corpsdetexte">
    <w:name w:val="Body Text"/>
    <w:basedOn w:val="Normal"/>
    <w:link w:val="CorpsdetexteCar"/>
    <w:rsid w:val="002E7231"/>
    <w:pPr>
      <w:spacing w:after="120"/>
    </w:pPr>
    <w:rPr>
      <w:lang w:val="x-none"/>
    </w:rPr>
  </w:style>
  <w:style w:type="paragraph" w:styleId="Retraitcorpsdetexte2">
    <w:name w:val="Body Text Indent 2"/>
    <w:basedOn w:val="Normal"/>
    <w:link w:val="Retraitcorpsdetexte2Car"/>
    <w:rsid w:val="00A50AEF"/>
    <w:pPr>
      <w:spacing w:after="120" w:line="480" w:lineRule="auto"/>
      <w:ind w:left="283"/>
    </w:pPr>
    <w:rPr>
      <w:lang w:val="x-none"/>
    </w:rPr>
  </w:style>
  <w:style w:type="character" w:styleId="Lienhypertexte">
    <w:name w:val="Hyperlink"/>
    <w:uiPriority w:val="99"/>
    <w:rsid w:val="0088770E"/>
    <w:rPr>
      <w:color w:val="0000FF"/>
      <w:u w:val="single"/>
    </w:rPr>
  </w:style>
  <w:style w:type="table" w:styleId="Grilledutableau">
    <w:name w:val="Table Grid"/>
    <w:basedOn w:val="TableauNormal"/>
    <w:rsid w:val="008877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qFormat/>
    <w:rsid w:val="00423B57"/>
    <w:pPr>
      <w:jc w:val="center"/>
    </w:pPr>
    <w:rPr>
      <w:rFonts w:ascii="Times New Roman" w:hAnsi="Times New Roman"/>
      <w:b/>
      <w:sz w:val="20"/>
    </w:rPr>
  </w:style>
  <w:style w:type="paragraph" w:styleId="En-tte">
    <w:name w:val="header"/>
    <w:basedOn w:val="Normal"/>
    <w:link w:val="En-tteCar"/>
    <w:rsid w:val="00913634"/>
    <w:pPr>
      <w:tabs>
        <w:tab w:val="center" w:pos="4536"/>
        <w:tab w:val="right" w:pos="9072"/>
      </w:tabs>
    </w:pPr>
    <w:rPr>
      <w:lang w:val="x-none"/>
    </w:rPr>
  </w:style>
  <w:style w:type="paragraph" w:styleId="Pieddepage">
    <w:name w:val="footer"/>
    <w:basedOn w:val="Normal"/>
    <w:link w:val="PieddepageCar"/>
    <w:uiPriority w:val="99"/>
    <w:rsid w:val="0091363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455F20"/>
  </w:style>
  <w:style w:type="paragraph" w:customStyle="1" w:styleId="msoorganizationname2">
    <w:name w:val="msoorganizationname2"/>
    <w:rsid w:val="00585C21"/>
    <w:rPr>
      <w:rFonts w:ascii="Tw Cen MT" w:hAnsi="Tw Cen MT"/>
      <w:caps/>
      <w:color w:val="FFFFFF"/>
      <w:spacing w:val="60"/>
      <w:kern w:val="28"/>
      <w:sz w:val="18"/>
      <w:szCs w:val="18"/>
      <w:lang w:val="en-US" w:eastAsia="en-US"/>
    </w:rPr>
  </w:style>
  <w:style w:type="paragraph" w:customStyle="1" w:styleId="msopersonalname">
    <w:name w:val="msopersonalname"/>
    <w:rsid w:val="00585C21"/>
    <w:rPr>
      <w:rFonts w:ascii="Tw Cen MT" w:hAnsi="Tw Cen MT"/>
      <w:b/>
      <w:bCs/>
      <w:color w:val="FFFFFF"/>
      <w:kern w:val="28"/>
      <w:lang w:val="en-US" w:eastAsia="en-US"/>
    </w:rPr>
  </w:style>
  <w:style w:type="paragraph" w:styleId="Paragraphedeliste">
    <w:name w:val="List Paragraph"/>
    <w:basedOn w:val="Normal"/>
    <w:link w:val="ParagraphedelisteCar"/>
    <w:uiPriority w:val="34"/>
    <w:qFormat/>
    <w:rsid w:val="00E30828"/>
    <w:pPr>
      <w:ind w:left="708"/>
    </w:pPr>
  </w:style>
  <w:style w:type="paragraph" w:customStyle="1" w:styleId="Casecocher">
    <w:name w:val="Case à cocher"/>
    <w:basedOn w:val="Normal"/>
    <w:next w:val="Normal"/>
    <w:rsid w:val="003D48A0"/>
    <w:pPr>
      <w:jc w:val="center"/>
    </w:pPr>
    <w:rPr>
      <w:rFonts w:cs="Arial"/>
      <w:sz w:val="19"/>
      <w:szCs w:val="19"/>
      <w:lang w:val="fr-FR" w:bidi="fr-FR"/>
    </w:rPr>
  </w:style>
  <w:style w:type="paragraph" w:customStyle="1" w:styleId="Texteduchamp">
    <w:name w:val="Texte du champ"/>
    <w:basedOn w:val="Normal"/>
    <w:rsid w:val="003D48A0"/>
    <w:rPr>
      <w:rFonts w:cs="Arial"/>
      <w:b/>
      <w:sz w:val="19"/>
      <w:szCs w:val="19"/>
      <w:lang w:val="fr-FR" w:bidi="fr-FR"/>
    </w:rPr>
  </w:style>
  <w:style w:type="table" w:customStyle="1" w:styleId="TableauNormal1">
    <w:name w:val="Tableau Normal1"/>
    <w:semiHidden/>
    <w:rsid w:val="003D48A0"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sdetexteCar">
    <w:name w:val="Corps de texte Car"/>
    <w:link w:val="Corpsdetexte"/>
    <w:rsid w:val="003862EB"/>
    <w:rPr>
      <w:rFonts w:ascii="Arial" w:hAnsi="Arial"/>
      <w:sz w:val="22"/>
      <w:lang w:eastAsia="fr-FR"/>
    </w:rPr>
  </w:style>
  <w:style w:type="paragraph" w:styleId="Textedebulles">
    <w:name w:val="Balloon Text"/>
    <w:basedOn w:val="Normal"/>
    <w:link w:val="TextedebullesCar"/>
    <w:rsid w:val="00031B2B"/>
    <w:rPr>
      <w:rFonts w:ascii="Tahoma" w:hAnsi="Tahoma"/>
      <w:sz w:val="16"/>
      <w:szCs w:val="16"/>
      <w:lang w:val="x-none"/>
    </w:rPr>
  </w:style>
  <w:style w:type="character" w:customStyle="1" w:styleId="TextedebullesCar">
    <w:name w:val="Texte de bulles Car"/>
    <w:link w:val="Textedebulles"/>
    <w:rsid w:val="00031B2B"/>
    <w:rPr>
      <w:rFonts w:ascii="Tahoma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unhideWhenUsed/>
    <w:rsid w:val="0034422B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fr-CA"/>
    </w:rPr>
  </w:style>
  <w:style w:type="character" w:customStyle="1" w:styleId="Retraitcorpsdetexte2Car">
    <w:name w:val="Retrait corps de texte 2 Car"/>
    <w:link w:val="Retraitcorpsdetexte2"/>
    <w:rsid w:val="00905549"/>
    <w:rPr>
      <w:rFonts w:ascii="Arial" w:hAnsi="Arial"/>
      <w:sz w:val="22"/>
      <w:lang w:eastAsia="fr-FR"/>
    </w:rPr>
  </w:style>
  <w:style w:type="character" w:customStyle="1" w:styleId="apple-converted-space">
    <w:name w:val="apple-converted-space"/>
    <w:basedOn w:val="Policepardfaut"/>
    <w:rsid w:val="00141581"/>
  </w:style>
  <w:style w:type="character" w:customStyle="1" w:styleId="Corpsdetexte2Car">
    <w:name w:val="Corps de texte 2 Car"/>
    <w:link w:val="Corpsdetexte2"/>
    <w:rsid w:val="00286AC5"/>
    <w:rPr>
      <w:sz w:val="22"/>
      <w:lang w:eastAsia="fr-FR"/>
    </w:rPr>
  </w:style>
  <w:style w:type="character" w:customStyle="1" w:styleId="PieddepageCar">
    <w:name w:val="Pied de page Car"/>
    <w:link w:val="Pieddepage"/>
    <w:uiPriority w:val="99"/>
    <w:rsid w:val="00826091"/>
    <w:rPr>
      <w:rFonts w:ascii="Arial" w:hAnsi="Arial"/>
      <w:sz w:val="22"/>
      <w:lang w:eastAsia="fr-FR"/>
    </w:rPr>
  </w:style>
  <w:style w:type="character" w:styleId="lev">
    <w:name w:val="Strong"/>
    <w:uiPriority w:val="22"/>
    <w:qFormat/>
    <w:rsid w:val="00C81855"/>
    <w:rPr>
      <w:b/>
      <w:bCs/>
    </w:rPr>
  </w:style>
  <w:style w:type="paragraph" w:customStyle="1" w:styleId="PUCE1cv">
    <w:name w:val="PUCE_1_cv"/>
    <w:basedOn w:val="Normal"/>
    <w:qFormat/>
    <w:rsid w:val="00C31D33"/>
    <w:pPr>
      <w:numPr>
        <w:numId w:val="1"/>
      </w:numPr>
      <w:tabs>
        <w:tab w:val="left" w:pos="2880"/>
      </w:tabs>
      <w:spacing w:before="120" w:after="120"/>
      <w:jc w:val="both"/>
    </w:pPr>
    <w:rPr>
      <w:rFonts w:ascii="Arial Narrow" w:hAnsi="Arial Narrow"/>
      <w:bCs/>
      <w:szCs w:val="22"/>
    </w:rPr>
  </w:style>
  <w:style w:type="paragraph" w:customStyle="1" w:styleId="PUCE2cv">
    <w:name w:val="PUCE_2_cv"/>
    <w:qFormat/>
    <w:rsid w:val="00C31D33"/>
    <w:pPr>
      <w:numPr>
        <w:ilvl w:val="1"/>
        <w:numId w:val="1"/>
      </w:numPr>
      <w:spacing w:before="120" w:after="120"/>
    </w:pPr>
    <w:rPr>
      <w:rFonts w:ascii="Arial Narrow" w:hAnsi="Arial Narrow"/>
      <w:sz w:val="22"/>
      <w:szCs w:val="22"/>
      <w:lang w:eastAsia="fr-FR"/>
    </w:rPr>
  </w:style>
  <w:style w:type="paragraph" w:customStyle="1" w:styleId="PUCE3cv">
    <w:name w:val="PUCE_3_cv"/>
    <w:qFormat/>
    <w:rsid w:val="00C31D33"/>
    <w:pPr>
      <w:numPr>
        <w:ilvl w:val="2"/>
        <w:numId w:val="1"/>
      </w:numPr>
      <w:spacing w:before="120" w:after="120"/>
    </w:pPr>
    <w:rPr>
      <w:rFonts w:ascii="Arial Narrow" w:hAnsi="Arial Narrow"/>
      <w:sz w:val="22"/>
      <w:szCs w:val="22"/>
      <w:lang w:eastAsia="fr-FR"/>
    </w:rPr>
  </w:style>
  <w:style w:type="paragraph" w:customStyle="1" w:styleId="PUCE4cv">
    <w:name w:val="PUCE_4_cv"/>
    <w:qFormat/>
    <w:rsid w:val="00C31D33"/>
    <w:pPr>
      <w:numPr>
        <w:ilvl w:val="3"/>
        <w:numId w:val="1"/>
      </w:numPr>
      <w:spacing w:before="120" w:after="120"/>
    </w:pPr>
    <w:rPr>
      <w:rFonts w:ascii="Arial Narrow" w:hAnsi="Arial Narrow"/>
      <w:sz w:val="22"/>
      <w:szCs w:val="22"/>
      <w:lang w:eastAsia="fr-FR"/>
    </w:rPr>
  </w:style>
  <w:style w:type="character" w:customStyle="1" w:styleId="CORPSCTRLMAJCCarCar">
    <w:name w:val="CORPS (CTRL+MAJ+C) Car Car"/>
    <w:rsid w:val="00C31D33"/>
    <w:rPr>
      <w:rFonts w:ascii="Arial Narrow" w:hAnsi="Arial Narrow"/>
      <w:sz w:val="22"/>
      <w:szCs w:val="22"/>
      <w:lang w:val="fr-CA" w:eastAsia="fr-FR" w:bidi="ar-SA"/>
    </w:rPr>
  </w:style>
  <w:style w:type="character" w:customStyle="1" w:styleId="En-tteCar">
    <w:name w:val="En-tête Car"/>
    <w:link w:val="En-tte"/>
    <w:rsid w:val="00C31D33"/>
    <w:rPr>
      <w:rFonts w:ascii="Arial" w:hAnsi="Arial"/>
      <w:sz w:val="22"/>
      <w:lang w:eastAsia="fr-FR"/>
    </w:rPr>
  </w:style>
  <w:style w:type="paragraph" w:styleId="Sansinterligne">
    <w:name w:val="No Spacing"/>
    <w:link w:val="SansinterligneCar"/>
    <w:uiPriority w:val="1"/>
    <w:qFormat/>
    <w:rsid w:val="00927377"/>
    <w:rPr>
      <w:rFonts w:ascii="Calibri" w:hAnsi="Calibri"/>
      <w:sz w:val="22"/>
      <w:szCs w:val="22"/>
      <w:lang w:val="fr-FR" w:eastAsia="en-US"/>
    </w:rPr>
  </w:style>
  <w:style w:type="character" w:customStyle="1" w:styleId="SansinterligneCar">
    <w:name w:val="Sans interligne Car"/>
    <w:link w:val="Sansinterligne"/>
    <w:uiPriority w:val="1"/>
    <w:rsid w:val="00927377"/>
    <w:rPr>
      <w:rFonts w:ascii="Calibri" w:hAnsi="Calibri"/>
      <w:sz w:val="22"/>
      <w:szCs w:val="22"/>
      <w:lang w:val="fr-FR" w:eastAsia="en-US"/>
    </w:rPr>
  </w:style>
  <w:style w:type="paragraph" w:styleId="Notedebasdepage">
    <w:name w:val="footnote text"/>
    <w:basedOn w:val="Normal"/>
    <w:link w:val="NotedebasdepageCar"/>
    <w:unhideWhenUsed/>
    <w:rsid w:val="00045225"/>
    <w:rPr>
      <w:rFonts w:ascii="Calibri" w:eastAsia="Calibri" w:hAnsi="Calibri"/>
      <w:sz w:val="20"/>
      <w:lang w:eastAsia="en-US"/>
    </w:rPr>
  </w:style>
  <w:style w:type="character" w:customStyle="1" w:styleId="NotedebasdepageCar">
    <w:name w:val="Note de bas de page Car"/>
    <w:link w:val="Notedebasdepage"/>
    <w:rsid w:val="00045225"/>
    <w:rPr>
      <w:rFonts w:ascii="Calibri" w:eastAsia="Calibri" w:hAnsi="Calibri"/>
      <w:lang w:eastAsia="en-US"/>
    </w:rPr>
  </w:style>
  <w:style w:type="character" w:styleId="Appelnotedebasdep">
    <w:name w:val="footnote reference"/>
    <w:unhideWhenUsed/>
    <w:rsid w:val="00045225"/>
    <w:rPr>
      <w:vertAlign w:val="superscript"/>
    </w:rPr>
  </w:style>
  <w:style w:type="paragraph" w:customStyle="1" w:styleId="TABPuce1">
    <w:name w:val="TABPuce1"/>
    <w:basedOn w:val="Normal"/>
    <w:link w:val="TABPuce1Car"/>
    <w:rsid w:val="00080D02"/>
    <w:pPr>
      <w:spacing w:before="60" w:after="60"/>
    </w:pPr>
    <w:rPr>
      <w:rFonts w:ascii="Arial Narrow" w:hAnsi="Arial Narrow"/>
      <w:sz w:val="18"/>
      <w:szCs w:val="18"/>
      <w:lang w:val="x-none"/>
    </w:rPr>
  </w:style>
  <w:style w:type="paragraph" w:customStyle="1" w:styleId="TABPuce2">
    <w:name w:val="TABPuce2"/>
    <w:basedOn w:val="Normal"/>
    <w:rsid w:val="00080D02"/>
    <w:pPr>
      <w:spacing w:before="60" w:after="60"/>
    </w:pPr>
    <w:rPr>
      <w:rFonts w:ascii="Arial Narrow" w:hAnsi="Arial Narrow"/>
      <w:sz w:val="18"/>
      <w:szCs w:val="18"/>
    </w:rPr>
  </w:style>
  <w:style w:type="paragraph" w:customStyle="1" w:styleId="TABPuce3">
    <w:name w:val="TABPuce3"/>
    <w:basedOn w:val="Normal"/>
    <w:rsid w:val="00080D02"/>
    <w:pPr>
      <w:spacing w:before="60" w:after="60"/>
    </w:pPr>
    <w:rPr>
      <w:rFonts w:ascii="Arial Narrow" w:hAnsi="Arial Narrow"/>
      <w:sz w:val="18"/>
      <w:szCs w:val="18"/>
    </w:rPr>
  </w:style>
  <w:style w:type="paragraph" w:customStyle="1" w:styleId="TABPuce4">
    <w:name w:val="TABPuce4"/>
    <w:basedOn w:val="Normal"/>
    <w:rsid w:val="00080D02"/>
    <w:pPr>
      <w:tabs>
        <w:tab w:val="left" w:pos="1584"/>
      </w:tabs>
      <w:spacing w:before="60" w:after="60"/>
    </w:pPr>
    <w:rPr>
      <w:rFonts w:ascii="Arial Narrow" w:hAnsi="Arial Narrow"/>
      <w:sz w:val="18"/>
      <w:szCs w:val="18"/>
    </w:rPr>
  </w:style>
  <w:style w:type="character" w:customStyle="1" w:styleId="TABPuce1Car">
    <w:name w:val="TABPuce1 Car"/>
    <w:link w:val="TABPuce1"/>
    <w:rsid w:val="00080D02"/>
    <w:rPr>
      <w:rFonts w:ascii="Arial Narrow" w:hAnsi="Arial Narrow"/>
      <w:sz w:val="18"/>
      <w:szCs w:val="18"/>
      <w:lang w:val="x-none" w:eastAsia="fr-FR"/>
    </w:rPr>
  </w:style>
  <w:style w:type="character" w:customStyle="1" w:styleId="apple-style-span">
    <w:name w:val="apple-style-span"/>
    <w:rsid w:val="00BD7A16"/>
  </w:style>
  <w:style w:type="character" w:styleId="Accentuation">
    <w:name w:val="Emphasis"/>
    <w:uiPriority w:val="20"/>
    <w:qFormat/>
    <w:rsid w:val="00BD7A16"/>
    <w:rPr>
      <w:i/>
      <w:iCs/>
    </w:rPr>
  </w:style>
  <w:style w:type="paragraph" w:styleId="Listepuces">
    <w:name w:val="List Bullet"/>
    <w:basedOn w:val="Normal"/>
    <w:rsid w:val="00BD7A16"/>
    <w:pPr>
      <w:numPr>
        <w:numId w:val="3"/>
      </w:numPr>
      <w:contextualSpacing/>
    </w:pPr>
  </w:style>
  <w:style w:type="character" w:customStyle="1" w:styleId="Titre3Car">
    <w:name w:val="Titre 3 Car"/>
    <w:link w:val="Titre3"/>
    <w:rsid w:val="00853117"/>
    <w:rPr>
      <w:b/>
      <w:smallCaps/>
      <w:sz w:val="24"/>
      <w:u w:val="single"/>
      <w:lang w:eastAsia="fr-FR"/>
    </w:rPr>
  </w:style>
  <w:style w:type="paragraph" w:customStyle="1" w:styleId="Default">
    <w:name w:val="Default"/>
    <w:rsid w:val="0085311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auGrille6Couleur-Accentuation6">
    <w:name w:val="Grid Table 6 Colorful Accent 6"/>
    <w:basedOn w:val="TableauNormal"/>
    <w:uiPriority w:val="51"/>
    <w:rsid w:val="000F4824"/>
    <w:rPr>
      <w:color w:val="538135"/>
      <w:lang w:eastAsia="fr-FR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lledetableauclaire">
    <w:name w:val="Grid Table Light"/>
    <w:basedOn w:val="TableauNormal"/>
    <w:uiPriority w:val="40"/>
    <w:rsid w:val="002C2B2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Effetsdetableau3D3">
    <w:name w:val="Table 3D effects 3"/>
    <w:basedOn w:val="TableauNormal"/>
    <w:rsid w:val="00931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rsid w:val="009313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aragraphedelisteCar">
    <w:name w:val="Paragraphe de liste Car"/>
    <w:link w:val="Paragraphedeliste"/>
    <w:uiPriority w:val="34"/>
    <w:locked/>
    <w:rsid w:val="00D9633D"/>
    <w:rPr>
      <w:rFonts w:ascii="Arial" w:hAnsi="Arial"/>
      <w:sz w:val="22"/>
      <w:lang w:eastAsia="fr-FR"/>
    </w:rPr>
  </w:style>
  <w:style w:type="character" w:styleId="Marquedecommentaire">
    <w:name w:val="annotation reference"/>
    <w:basedOn w:val="Policepardfaut"/>
    <w:rsid w:val="003633C5"/>
    <w:rPr>
      <w:sz w:val="16"/>
      <w:szCs w:val="16"/>
    </w:rPr>
  </w:style>
  <w:style w:type="paragraph" w:styleId="Commentaire">
    <w:name w:val="annotation text"/>
    <w:basedOn w:val="Normal"/>
    <w:link w:val="CommentaireCar"/>
    <w:rsid w:val="003633C5"/>
    <w:rPr>
      <w:sz w:val="20"/>
    </w:rPr>
  </w:style>
  <w:style w:type="character" w:customStyle="1" w:styleId="CommentaireCar">
    <w:name w:val="Commentaire Car"/>
    <w:basedOn w:val="Policepardfaut"/>
    <w:link w:val="Commentaire"/>
    <w:rsid w:val="003633C5"/>
    <w:rPr>
      <w:rFonts w:ascii="Arial" w:hAnsi="Arial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3633C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3633C5"/>
    <w:rPr>
      <w:rFonts w:ascii="Arial" w:hAnsi="Arial"/>
      <w:b/>
      <w:bCs/>
      <w:lang w:eastAsia="fr-FR"/>
    </w:rPr>
  </w:style>
  <w:style w:type="paragraph" w:customStyle="1" w:styleId="font8">
    <w:name w:val="font_8"/>
    <w:basedOn w:val="Normal"/>
    <w:rsid w:val="00F4545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character" w:customStyle="1" w:styleId="color15">
    <w:name w:val="color_15"/>
    <w:basedOn w:val="Policepardfaut"/>
    <w:rsid w:val="00F45458"/>
  </w:style>
  <w:style w:type="character" w:customStyle="1" w:styleId="wixguard">
    <w:name w:val="wixguard"/>
    <w:basedOn w:val="Policepardfaut"/>
    <w:rsid w:val="00F45458"/>
  </w:style>
  <w:style w:type="character" w:styleId="Mentionnonrsolue">
    <w:name w:val="Unresolved Mention"/>
    <w:basedOn w:val="Policepardfaut"/>
    <w:uiPriority w:val="99"/>
    <w:semiHidden/>
    <w:unhideWhenUsed/>
    <w:rsid w:val="00C22190"/>
    <w:rPr>
      <w:color w:val="605E5C"/>
      <w:shd w:val="clear" w:color="auto" w:fill="E1DFDD"/>
    </w:rPr>
  </w:style>
  <w:style w:type="paragraph" w:customStyle="1" w:styleId="bodytext">
    <w:name w:val="bodytext"/>
    <w:basedOn w:val="Normal"/>
    <w:rsid w:val="00D646E9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character" w:styleId="Textedelespacerserv">
    <w:name w:val="Placeholder Text"/>
    <w:basedOn w:val="Policepardfaut"/>
    <w:uiPriority w:val="99"/>
    <w:semiHidden/>
    <w:rsid w:val="00295C05"/>
    <w:rPr>
      <w:color w:val="808080"/>
    </w:rPr>
  </w:style>
  <w:style w:type="character" w:customStyle="1" w:styleId="wixui-rich-texttext">
    <w:name w:val="wixui-rich-text__text"/>
    <w:basedOn w:val="Policepardfaut"/>
    <w:rsid w:val="00AD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0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0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3075">
          <w:marLeft w:val="2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ine%20Ladouceur\Alternative%20RH\Offre%20de%20service%20-%20Documents\0-%20Canevas\ODS%20canevas%20de%20bas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6A51ECF5F134AAEBC84C21F0FDA50" ma:contentTypeVersion="18" ma:contentTypeDescription="Crée un document." ma:contentTypeScope="" ma:versionID="c37c964e1b6560c06cdbf9060c8ed1ab">
  <xsd:schema xmlns:xsd="http://www.w3.org/2001/XMLSchema" xmlns:xs="http://www.w3.org/2001/XMLSchema" xmlns:p="http://schemas.microsoft.com/office/2006/metadata/properties" xmlns:ns2="afb0ecf7-971c-4969-9db3-b818acb6cec6" xmlns:ns3="a752dc4c-3bca-4946-b7e9-11122fc90181" targetNamespace="http://schemas.microsoft.com/office/2006/metadata/properties" ma:root="true" ma:fieldsID="d8cda90662497b58ab0571dcf22aaad5" ns2:_="" ns3:_="">
    <xsd:import namespace="afb0ecf7-971c-4969-9db3-b818acb6cec6"/>
    <xsd:import namespace="a752dc4c-3bca-4946-b7e9-11122fc90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0ecf7-971c-4969-9db3-b818acb6c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9291dc4f-52fb-484f-9834-5bae3925e2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2dc4c-3bca-4946-b7e9-11122fc901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790ebc-3617-4d18-b168-a8d5852526fb}" ma:internalName="TaxCatchAll" ma:showField="CatchAllData" ma:web="a752dc4c-3bca-4946-b7e9-11122fc90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0ecf7-971c-4969-9db3-b818acb6cec6">
      <Terms xmlns="http://schemas.microsoft.com/office/infopath/2007/PartnerControls"/>
    </lcf76f155ced4ddcb4097134ff3c332f>
    <TaxCatchAll xmlns="a752dc4c-3bca-4946-b7e9-11122fc90181" xsi:nil="true"/>
  </documentManagement>
</p:properties>
</file>

<file path=customXml/itemProps1.xml><?xml version="1.0" encoding="utf-8"?>
<ds:datastoreItem xmlns:ds="http://schemas.openxmlformats.org/officeDocument/2006/customXml" ds:itemID="{276D8DA1-822E-44DF-9F56-00537E3FEDC4}"/>
</file>

<file path=customXml/itemProps2.xml><?xml version="1.0" encoding="utf-8"?>
<ds:datastoreItem xmlns:ds="http://schemas.openxmlformats.org/officeDocument/2006/customXml" ds:itemID="{8C3BA14A-1DB3-490B-99F3-1A21C65D29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25CDEC-6FCC-4852-B970-826C9D2EBD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140790-EA92-4BCC-AA26-0BE8FCFF4E18}">
  <ds:schemaRefs>
    <ds:schemaRef ds:uri="http://purl.org/dc/elements/1.1/"/>
    <ds:schemaRef ds:uri="http://purl.org/dc/dcmitype/"/>
    <ds:schemaRef ds:uri="http://purl.org/dc/terms/"/>
    <ds:schemaRef ds:uri="http://www.w3.org/XML/1998/namespace"/>
    <ds:schemaRef ds:uri="f3968021-805b-4d88-96df-e1acd2eae25f"/>
    <ds:schemaRef ds:uri="http://schemas.openxmlformats.org/package/2006/metadata/core-properties"/>
    <ds:schemaRef ds:uri="cbbf3606-c1f8-4a00-8618-be936d508d08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ODS canevas de base</Template>
  <TotalTime>39</TotalTime>
  <Pages>4</Pages>
  <Words>768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Offre de services</vt:lpstr>
    </vt:vector>
  </TitlesOfParts>
  <Company/>
  <LinksUpToDate>false</LinksUpToDate>
  <CharactersWithSpaces>5047</CharactersWithSpaces>
  <SharedDoc>false</SharedDoc>
  <HLinks>
    <vt:vector size="6" baseType="variant">
      <vt:variant>
        <vt:i4>4456534</vt:i4>
      </vt:variant>
      <vt:variant>
        <vt:i4>0</vt:i4>
      </vt:variant>
      <vt:variant>
        <vt:i4>0</vt:i4>
      </vt:variant>
      <vt:variant>
        <vt:i4>5</vt:i4>
      </vt:variant>
      <vt:variant>
        <vt:lpwstr>https://www.groupecanam.com/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de services</dc:title>
  <dc:subject/>
  <dc:creator>Karine Ladouceur</dc:creator>
  <cp:keywords/>
  <dc:description/>
  <cp:lastModifiedBy>Geneviève Couture-Martel</cp:lastModifiedBy>
  <cp:revision>48</cp:revision>
  <cp:lastPrinted>2024-10-01T20:55:00Z</cp:lastPrinted>
  <dcterms:created xsi:type="dcterms:W3CDTF">2024-10-17T13:02:00Z</dcterms:created>
  <dcterms:modified xsi:type="dcterms:W3CDTF">2024-10-17T13:46:00Z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0x0101008CD6A51ECF5F134AAEBC84C21F0FDA50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
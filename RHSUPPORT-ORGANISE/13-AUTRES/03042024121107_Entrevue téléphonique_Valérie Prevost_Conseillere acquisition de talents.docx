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XSpec="center" w:tblpY="171"/>
        <w:tblW w:w="10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3"/>
        <w:gridCol w:w="1100"/>
        <w:gridCol w:w="3648"/>
        <w:gridCol w:w="13"/>
        <w:gridCol w:w="1343"/>
        <w:gridCol w:w="1466"/>
        <w:gridCol w:w="2343"/>
      </w:tblGrid>
      <w:tr w:rsidR="00381639" w14:paraId="5174296B" w14:textId="77777777" w:rsidTr="00F34336">
        <w:trPr>
          <w:trHeight w:val="351"/>
        </w:trPr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A6DE8A6" w14:textId="77777777" w:rsidR="00381639" w:rsidRDefault="00381639" w:rsidP="00381639">
            <w:pPr>
              <w:spacing w:after="60"/>
            </w:pPr>
            <w:r>
              <w:t xml:space="preserve">Nom : </w:t>
            </w:r>
          </w:p>
        </w:tc>
        <w:tc>
          <w:tcPr>
            <w:tcW w:w="474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82DCD5" w14:textId="5C8C9356" w:rsidR="00381639" w:rsidRDefault="00945CFE" w:rsidP="00381639">
            <w:pPr>
              <w:spacing w:after="60"/>
            </w:pPr>
            <w:r>
              <w:t xml:space="preserve">Prévost </w:t>
            </w:r>
          </w:p>
        </w:tc>
        <w:tc>
          <w:tcPr>
            <w:tcW w:w="135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85E9784" w14:textId="77777777" w:rsidR="00381639" w:rsidRDefault="00381639" w:rsidP="00381639">
            <w:pPr>
              <w:spacing w:after="60"/>
            </w:pPr>
            <w:r>
              <w:t>Prénom :</w:t>
            </w:r>
          </w:p>
        </w:tc>
        <w:tc>
          <w:tcPr>
            <w:tcW w:w="3808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FE78F5F" w14:textId="50CF9E37" w:rsidR="00381639" w:rsidRDefault="00945CFE" w:rsidP="00381639">
            <w:pPr>
              <w:spacing w:after="60"/>
            </w:pPr>
            <w:r>
              <w:t xml:space="preserve">Valérie </w:t>
            </w:r>
          </w:p>
        </w:tc>
      </w:tr>
      <w:tr w:rsidR="00381639" w14:paraId="0583D139" w14:textId="77777777" w:rsidTr="00F34336">
        <w:trPr>
          <w:cantSplit/>
          <w:trHeight w:val="332"/>
        </w:trPr>
        <w:tc>
          <w:tcPr>
            <w:tcW w:w="19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065DC03" w14:textId="77777777" w:rsidR="00381639" w:rsidRDefault="00381639" w:rsidP="00381639">
            <w:pPr>
              <w:spacing w:after="60"/>
            </w:pPr>
            <w:r>
              <w:t>Poste à combler :</w:t>
            </w:r>
          </w:p>
        </w:tc>
        <w:tc>
          <w:tcPr>
            <w:tcW w:w="881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B65FBF" w14:textId="4C426D5F" w:rsidR="00381639" w:rsidRDefault="00945CFE" w:rsidP="00381639">
            <w:pPr>
              <w:spacing w:after="60"/>
            </w:pPr>
            <w:r>
              <w:t xml:space="preserve">Conseillère recrutement </w:t>
            </w:r>
          </w:p>
        </w:tc>
      </w:tr>
      <w:tr w:rsidR="00381639" w14:paraId="39E90A67" w14:textId="77777777" w:rsidTr="00F34336">
        <w:trPr>
          <w:trHeight w:val="351"/>
        </w:trPr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CFE18FA" w14:textId="77777777" w:rsidR="00381639" w:rsidRDefault="00381639" w:rsidP="00381639">
            <w:pPr>
              <w:spacing w:after="60"/>
            </w:pPr>
            <w:r>
              <w:t>Date :</w:t>
            </w:r>
          </w:p>
        </w:tc>
        <w:tc>
          <w:tcPr>
            <w:tcW w:w="476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B10FB2D" w14:textId="0D3E30C6" w:rsidR="00381639" w:rsidRDefault="00945CFE" w:rsidP="00381639">
            <w:pPr>
              <w:spacing w:after="60"/>
            </w:pPr>
            <w:r>
              <w:t>4 mars 2024</w:t>
            </w:r>
          </w:p>
        </w:tc>
        <w:tc>
          <w:tcPr>
            <w:tcW w:w="13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580A458" w14:textId="77777777" w:rsidR="00381639" w:rsidRDefault="00381639" w:rsidP="00381639">
            <w:pPr>
              <w:spacing w:after="60"/>
            </w:pPr>
            <w:r>
              <w:t>Recruteur :</w:t>
            </w:r>
          </w:p>
        </w:tc>
        <w:tc>
          <w:tcPr>
            <w:tcW w:w="3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2DAA3E" w14:textId="3533F651" w:rsidR="00381639" w:rsidRDefault="00945CFE" w:rsidP="00381639">
            <w:pPr>
              <w:spacing w:after="60"/>
            </w:pPr>
            <w:r>
              <w:t xml:space="preserve">Krystina Faucher </w:t>
            </w:r>
          </w:p>
        </w:tc>
      </w:tr>
      <w:tr w:rsidR="00381639" w14:paraId="58BC14F2" w14:textId="77777777" w:rsidTr="00F34336">
        <w:trPr>
          <w:trHeight w:val="401"/>
        </w:trPr>
        <w:tc>
          <w:tcPr>
            <w:tcW w:w="8423" w:type="dxa"/>
            <w:gridSpan w:val="6"/>
            <w:tcBorders>
              <w:top w:val="double" w:sz="4" w:space="0" w:color="auto"/>
            </w:tcBorders>
            <w:shd w:val="pct10" w:color="auto" w:fill="FFFFFF"/>
          </w:tcPr>
          <w:p w14:paraId="3C40F140" w14:textId="77777777" w:rsidR="00381639" w:rsidRDefault="00381639" w:rsidP="00381639">
            <w:pPr>
              <w:pStyle w:val="Titre2"/>
            </w:pPr>
            <w:r>
              <w:t xml:space="preserve">1. Profil du candidat </w:t>
            </w:r>
          </w:p>
        </w:tc>
        <w:tc>
          <w:tcPr>
            <w:tcW w:w="2343" w:type="dxa"/>
            <w:tcBorders>
              <w:top w:val="double" w:sz="4" w:space="0" w:color="auto"/>
            </w:tcBorders>
            <w:shd w:val="pct10" w:color="auto" w:fill="FFFFFF"/>
          </w:tcPr>
          <w:p w14:paraId="22740A4E" w14:textId="77777777" w:rsidR="00381639" w:rsidRDefault="00381639" w:rsidP="00381639">
            <w:pPr>
              <w:pStyle w:val="Titre2"/>
              <w:rPr>
                <w:b w:val="0"/>
              </w:rPr>
            </w:pPr>
            <w:r>
              <w:t>Points à observer</w:t>
            </w:r>
          </w:p>
        </w:tc>
      </w:tr>
      <w:tr w:rsidR="00381639" w14:paraId="4FD21F58" w14:textId="77777777" w:rsidTr="00F34336">
        <w:trPr>
          <w:trHeight w:val="393"/>
        </w:trPr>
        <w:tc>
          <w:tcPr>
            <w:tcW w:w="8423" w:type="dxa"/>
            <w:gridSpan w:val="6"/>
            <w:tcBorders>
              <w:bottom w:val="single" w:sz="4" w:space="0" w:color="auto"/>
            </w:tcBorders>
          </w:tcPr>
          <w:p w14:paraId="427C741C" w14:textId="77777777" w:rsidR="00381639" w:rsidRDefault="00381639" w:rsidP="00381639">
            <w:pPr>
              <w:spacing w:after="60"/>
            </w:pPr>
            <w:r w:rsidRPr="000D55BA">
              <w:t>Qu’est-ce qui vous a motivé à appliquer pour ce poste?</w:t>
            </w:r>
          </w:p>
          <w:p w14:paraId="3B7F3B1A" w14:textId="75B6FF97" w:rsidR="00381639" w:rsidRDefault="00813EE6" w:rsidP="00381639">
            <w:pPr>
              <w:spacing w:after="60"/>
            </w:pPr>
            <w:r>
              <w:t>Grandir au sein d’une entreprise ou je peux évoluer dans ma carrière.</w:t>
            </w:r>
          </w:p>
          <w:p w14:paraId="1B0B21A0" w14:textId="77777777" w:rsidR="00381639" w:rsidRDefault="00381639" w:rsidP="00381639">
            <w:pPr>
              <w:spacing w:after="60"/>
            </w:pPr>
          </w:p>
        </w:tc>
        <w:tc>
          <w:tcPr>
            <w:tcW w:w="2343" w:type="dxa"/>
            <w:tcBorders>
              <w:bottom w:val="single" w:sz="4" w:space="0" w:color="auto"/>
            </w:tcBorders>
          </w:tcPr>
          <w:p w14:paraId="1515AE0D" w14:textId="32D6E2F9" w:rsidR="00381639" w:rsidRDefault="00381639" w:rsidP="00381639">
            <w:pPr>
              <w:pStyle w:val="Listepuces"/>
              <w:numPr>
                <w:ilvl w:val="0"/>
                <w:numId w:val="0"/>
              </w:numPr>
              <w:ind w:left="288" w:hanging="288"/>
            </w:pPr>
            <w:r>
              <w:t xml:space="preserve">Présentation       </w:t>
            </w:r>
            <w:r w:rsidR="00794959">
              <w:t>10</w:t>
            </w:r>
            <w:r>
              <w:t xml:space="preserve"> /10</w:t>
            </w:r>
          </w:p>
          <w:p w14:paraId="7BC2E1AA" w14:textId="77777777" w:rsidR="00381639" w:rsidRDefault="00381639" w:rsidP="00381639">
            <w:pPr>
              <w:pStyle w:val="Listepuces"/>
              <w:numPr>
                <w:ilvl w:val="0"/>
                <w:numId w:val="0"/>
              </w:numPr>
              <w:ind w:left="288" w:hanging="288"/>
            </w:pPr>
            <w:r>
              <w:t>Ponctualité          /10</w:t>
            </w:r>
          </w:p>
          <w:p w14:paraId="7E5838C1" w14:textId="2E834E88" w:rsidR="00381639" w:rsidRDefault="00381639" w:rsidP="00381639">
            <w:pPr>
              <w:pStyle w:val="Listepuces"/>
              <w:numPr>
                <w:ilvl w:val="0"/>
                <w:numId w:val="0"/>
              </w:numPr>
            </w:pPr>
            <w:r>
              <w:t xml:space="preserve">Attitude          </w:t>
            </w:r>
            <w:r w:rsidR="00794959">
              <w:t>10</w:t>
            </w:r>
            <w:r>
              <w:t xml:space="preserve"> /10</w:t>
            </w:r>
          </w:p>
          <w:p w14:paraId="19864A03" w14:textId="77777777" w:rsidR="00381639" w:rsidRDefault="00381639" w:rsidP="00381639">
            <w:pPr>
              <w:pStyle w:val="Listepuces"/>
              <w:numPr>
                <w:ilvl w:val="0"/>
                <w:numId w:val="0"/>
              </w:numPr>
              <w:ind w:left="288"/>
            </w:pPr>
          </w:p>
        </w:tc>
      </w:tr>
      <w:tr w:rsidR="00381639" w14:paraId="421AEC13" w14:textId="77777777" w:rsidTr="00F34336">
        <w:trPr>
          <w:trHeight w:val="393"/>
        </w:trPr>
        <w:tc>
          <w:tcPr>
            <w:tcW w:w="8423" w:type="dxa"/>
            <w:gridSpan w:val="6"/>
            <w:shd w:val="pct10" w:color="auto" w:fill="FFFFFF"/>
          </w:tcPr>
          <w:p w14:paraId="4B094D08" w14:textId="77777777" w:rsidR="00381639" w:rsidRDefault="00381639" w:rsidP="00381639">
            <w:pPr>
              <w:pStyle w:val="Titre2"/>
            </w:pPr>
            <w:r>
              <w:t>2. Expérience et carrière</w:t>
            </w:r>
          </w:p>
        </w:tc>
        <w:tc>
          <w:tcPr>
            <w:tcW w:w="2343" w:type="dxa"/>
            <w:shd w:val="pct10" w:color="auto" w:fill="FFFFFF"/>
          </w:tcPr>
          <w:p w14:paraId="3EDD127C" w14:textId="77777777" w:rsidR="00381639" w:rsidRDefault="00381639" w:rsidP="00381639">
            <w:pPr>
              <w:pStyle w:val="Titre2"/>
            </w:pPr>
            <w:r>
              <w:t>Points à observer</w:t>
            </w:r>
          </w:p>
        </w:tc>
      </w:tr>
      <w:tr w:rsidR="00381639" w14:paraId="612C7D00" w14:textId="77777777" w:rsidTr="00F34336">
        <w:trPr>
          <w:trHeight w:val="1348"/>
        </w:trPr>
        <w:tc>
          <w:tcPr>
            <w:tcW w:w="8423" w:type="dxa"/>
            <w:gridSpan w:val="6"/>
            <w:vMerge w:val="restart"/>
          </w:tcPr>
          <w:p w14:paraId="1DDF6441" w14:textId="77777777" w:rsidR="00381639" w:rsidRDefault="00381639" w:rsidP="00381639">
            <w:pPr>
              <w:pStyle w:val="Listepuces"/>
            </w:pPr>
            <w:r>
              <w:t>Expériences antérieurs (chronologique)</w:t>
            </w:r>
          </w:p>
          <w:p w14:paraId="1E15D2CE" w14:textId="24346D8F" w:rsidR="00381639" w:rsidRPr="000D55BA" w:rsidRDefault="00381639" w:rsidP="00381639">
            <w:r w:rsidRPr="000D55BA">
              <w:t>Poste, Entreprise, date :</w:t>
            </w:r>
            <w:r w:rsidR="00794959">
              <w:t xml:space="preserve"> </w:t>
            </w:r>
            <w:proofErr w:type="spellStart"/>
            <w:r w:rsidR="00794959">
              <w:t>Dynacare</w:t>
            </w:r>
            <w:proofErr w:type="spellEnd"/>
            <w:r w:rsidR="00813EE6">
              <w:t xml:space="preserve"> – Jan. 2023 à Oct. 2023</w:t>
            </w:r>
            <w:r w:rsidR="00794959">
              <w:t xml:space="preserve"> </w:t>
            </w:r>
            <w:r w:rsidR="00813EE6">
              <w:t xml:space="preserve"> </w:t>
            </w:r>
            <w:r w:rsidRPr="000D55BA">
              <w:tab/>
            </w:r>
          </w:p>
          <w:p w14:paraId="4644DD5C" w14:textId="186075D3" w:rsidR="00381639" w:rsidRPr="000D55BA" w:rsidRDefault="00381639" w:rsidP="00381639">
            <w:r w:rsidRPr="000D55BA">
              <w:t>Tâches :</w:t>
            </w:r>
            <w:r w:rsidR="00813EE6">
              <w:t xml:space="preserve"> Recrutement, sourcing, description de poste, entrevue, discussion salaire. Processus d’embauche complet de A à Z</w:t>
            </w:r>
            <w:r w:rsidRPr="000D55BA">
              <w:tab/>
            </w:r>
            <w:r w:rsidRPr="000D55BA">
              <w:tab/>
            </w:r>
          </w:p>
          <w:p w14:paraId="5AECF8EC" w14:textId="73DD5800" w:rsidR="00381639" w:rsidRPr="000D55BA" w:rsidRDefault="00381639" w:rsidP="00381639">
            <w:r w:rsidRPr="000D55BA">
              <w:t>Types de projet :</w:t>
            </w:r>
            <w:r w:rsidR="00813EE6">
              <w:t xml:space="preserve"> Recrutement de divers postes dans le domaine médical </w:t>
            </w:r>
            <w:r w:rsidRPr="000D55BA">
              <w:tab/>
            </w:r>
          </w:p>
          <w:p w14:paraId="50166228" w14:textId="3DD4CAD9" w:rsidR="00381639" w:rsidRPr="000D55BA" w:rsidRDefault="00381639" w:rsidP="00381639">
            <w:r w:rsidRPr="000D55BA">
              <w:t>Raison de fin :</w:t>
            </w:r>
            <w:r w:rsidR="00F34336">
              <w:t xml:space="preserve"> Problème familial qui affectais mon travail donc mis fin d’un commun accord.</w:t>
            </w:r>
            <w:r w:rsidRPr="000D55BA">
              <w:tab/>
              <w:t xml:space="preserve"> </w:t>
            </w:r>
          </w:p>
          <w:p w14:paraId="05C06C01" w14:textId="77777777" w:rsidR="00381639" w:rsidRPr="000D55BA" w:rsidRDefault="00381639" w:rsidP="00381639">
            <w:r w:rsidRPr="000D55BA">
              <w:tab/>
            </w:r>
          </w:p>
          <w:p w14:paraId="41FC232D" w14:textId="4E5537B5" w:rsidR="00381639" w:rsidRPr="000D55BA" w:rsidRDefault="00381639" w:rsidP="00381639">
            <w:r w:rsidRPr="000D55BA">
              <w:t>Poste, Entreprise, date :</w:t>
            </w:r>
            <w:r w:rsidR="00813EE6">
              <w:t xml:space="preserve"> Deloitte Canada - Fev.2021 à Jan.2023</w:t>
            </w:r>
            <w:r w:rsidRPr="000D55BA">
              <w:tab/>
            </w:r>
          </w:p>
          <w:p w14:paraId="00DE53C3" w14:textId="2A4282AD" w:rsidR="00381639" w:rsidRPr="000D55BA" w:rsidRDefault="00381639" w:rsidP="00381639">
            <w:r w:rsidRPr="000D55BA">
              <w:t>Tâches :</w:t>
            </w:r>
            <w:r w:rsidR="00813EE6" w:rsidRPr="00813EE6">
              <w:t xml:space="preserve"> </w:t>
            </w:r>
            <w:r w:rsidR="00813EE6" w:rsidRPr="00813EE6">
              <w:t>Recrutement, sourcing, description de poste, entrevue, discussion salaire. Processus d’embauche complet de A à Z</w:t>
            </w:r>
            <w:r w:rsidRPr="000D55BA">
              <w:tab/>
            </w:r>
            <w:r w:rsidRPr="000D55BA">
              <w:tab/>
            </w:r>
          </w:p>
          <w:p w14:paraId="6C400E38" w14:textId="5DD41FA8" w:rsidR="00381639" w:rsidRPr="000D55BA" w:rsidRDefault="00381639" w:rsidP="00381639">
            <w:r w:rsidRPr="000D55BA">
              <w:t>Types de projet :</w:t>
            </w:r>
            <w:r w:rsidR="00F34336">
              <w:t xml:space="preserve"> </w:t>
            </w:r>
            <w:r w:rsidR="00F34336" w:rsidRPr="00F34336">
              <w:t xml:space="preserve"> </w:t>
            </w:r>
            <w:r w:rsidR="00F34336" w:rsidRPr="00F34336">
              <w:t xml:space="preserve">Recrutement de divers postes dans le domaine </w:t>
            </w:r>
            <w:r w:rsidR="00F34336">
              <w:t>financier.</w:t>
            </w:r>
            <w:r w:rsidRPr="000D55BA">
              <w:tab/>
            </w:r>
            <w:r w:rsidRPr="000D55BA">
              <w:tab/>
            </w:r>
          </w:p>
          <w:p w14:paraId="706E64E4" w14:textId="53675280" w:rsidR="00381639" w:rsidRDefault="00381639" w:rsidP="00381639">
            <w:pPr>
              <w:tabs>
                <w:tab w:val="left" w:pos="706"/>
                <w:tab w:val="left" w:pos="1412"/>
                <w:tab w:val="left" w:pos="4713"/>
              </w:tabs>
            </w:pPr>
            <w:r w:rsidRPr="000D55BA">
              <w:t>Raison de fin :</w:t>
            </w:r>
            <w:r w:rsidRPr="000D55BA">
              <w:tab/>
            </w:r>
            <w:r w:rsidR="00F34336">
              <w:t>Contractuel 6 mois en 6 mois donc aucune conditions, reçu offre qui améliorais sa condition.</w:t>
            </w:r>
            <w:r>
              <w:tab/>
            </w:r>
          </w:p>
          <w:p w14:paraId="56216F72" w14:textId="77777777" w:rsidR="00381639" w:rsidRPr="000D55BA" w:rsidRDefault="00381639" w:rsidP="00381639">
            <w:r w:rsidRPr="000D55BA">
              <w:tab/>
            </w:r>
          </w:p>
          <w:p w14:paraId="5BBD428D" w14:textId="2F2DB513" w:rsidR="00381639" w:rsidRPr="000D55BA" w:rsidRDefault="00381639" w:rsidP="00381639">
            <w:r w:rsidRPr="000D55BA">
              <w:t>Poste, Entreprise, date :</w:t>
            </w:r>
            <w:r w:rsidR="00F34336">
              <w:t xml:space="preserve"> Aerotek-Bombardier – Aout 2018 à May 2020</w:t>
            </w:r>
            <w:r w:rsidRPr="000D55BA">
              <w:tab/>
            </w:r>
          </w:p>
          <w:p w14:paraId="06AF08C6" w14:textId="07645F08" w:rsidR="00381639" w:rsidRPr="000D55BA" w:rsidRDefault="00381639" w:rsidP="00381639">
            <w:r w:rsidRPr="000D55BA">
              <w:t>Tâches :</w:t>
            </w:r>
            <w:r w:rsidR="00813EE6" w:rsidRPr="00813EE6">
              <w:t xml:space="preserve"> </w:t>
            </w:r>
            <w:r w:rsidR="00813EE6" w:rsidRPr="00813EE6">
              <w:t>Recrutement, sourcing, description de poste, entrevue, discussion salaire. Processus d’embauche complet de A à Z</w:t>
            </w:r>
            <w:r w:rsidRPr="000D55BA">
              <w:tab/>
            </w:r>
            <w:r w:rsidRPr="000D55BA">
              <w:tab/>
            </w:r>
          </w:p>
          <w:p w14:paraId="03F0367A" w14:textId="0AA37400" w:rsidR="00381639" w:rsidRPr="000D55BA" w:rsidRDefault="00381639" w:rsidP="00381639">
            <w:r w:rsidRPr="000D55BA">
              <w:t>Types de projet :</w:t>
            </w:r>
            <w:r w:rsidR="00F34336">
              <w:t xml:space="preserve"> </w:t>
            </w:r>
            <w:r w:rsidR="00F34336" w:rsidRPr="00F34336">
              <w:t xml:space="preserve"> </w:t>
            </w:r>
            <w:r w:rsidR="00F34336" w:rsidRPr="00F34336">
              <w:t xml:space="preserve">Recrutement de divers postes dans le domaine </w:t>
            </w:r>
            <w:r w:rsidR="00F34336">
              <w:t>technique spécialisé aéronautique</w:t>
            </w:r>
            <w:r w:rsidR="00F34336" w:rsidRPr="00F34336">
              <w:t>.</w:t>
            </w:r>
            <w:r w:rsidRPr="000D55BA">
              <w:tab/>
            </w:r>
            <w:r w:rsidRPr="000D55BA">
              <w:tab/>
            </w:r>
          </w:p>
          <w:p w14:paraId="31668FAF" w14:textId="0F9F911F" w:rsidR="00381639" w:rsidRPr="000D55BA" w:rsidRDefault="00381639" w:rsidP="00381639">
            <w:r w:rsidRPr="000D55BA">
              <w:t>Raison de fin :</w:t>
            </w:r>
            <w:r w:rsidR="00F34336">
              <w:t xml:space="preserve"> Covid, production arrêté et diminution de la demande, toute l’équipe est dissolue.</w:t>
            </w:r>
            <w:r w:rsidRPr="000D55BA">
              <w:tab/>
            </w:r>
          </w:p>
          <w:p w14:paraId="46A2EA3D" w14:textId="77777777" w:rsidR="00381639" w:rsidRDefault="00381639" w:rsidP="00381639">
            <w:pPr>
              <w:spacing w:after="60"/>
            </w:pPr>
          </w:p>
          <w:p w14:paraId="730112CE" w14:textId="5E8C9A47" w:rsidR="00381639" w:rsidRPr="000D55BA" w:rsidRDefault="00381639" w:rsidP="00381639">
            <w:r w:rsidRPr="000D55BA">
              <w:t>Formation Académique :</w:t>
            </w:r>
            <w:r w:rsidR="00A54455">
              <w:t xml:space="preserve"> DES</w:t>
            </w:r>
            <w:r w:rsidRPr="000D55BA">
              <w:tab/>
            </w:r>
          </w:p>
          <w:p w14:paraId="7DA75F80" w14:textId="41CE7C17" w:rsidR="00381639" w:rsidRDefault="00381639" w:rsidP="00381639">
            <w:r w:rsidRPr="000D55BA">
              <w:t>Langues maîtrisées:</w:t>
            </w:r>
            <w:r w:rsidR="00A54455">
              <w:t xml:space="preserve"> Français, anglais, espagnol</w:t>
            </w:r>
          </w:p>
          <w:p w14:paraId="1907BE5E" w14:textId="7D14799F" w:rsidR="00381639" w:rsidRDefault="00381639" w:rsidP="00381639">
            <w:r w:rsidRPr="000D55BA">
              <w:t xml:space="preserve">Français : </w:t>
            </w:r>
            <w:r w:rsidR="00813EE6">
              <w:t>10</w:t>
            </w:r>
            <w:r w:rsidRPr="000D55BA">
              <w:t xml:space="preserve"> /10 Anglais :  </w:t>
            </w:r>
            <w:r w:rsidR="00813EE6">
              <w:t>9</w:t>
            </w:r>
            <w:r w:rsidRPr="000D55BA">
              <w:t xml:space="preserve"> /10</w:t>
            </w:r>
          </w:p>
          <w:p w14:paraId="591EE235" w14:textId="77777777" w:rsidR="00381639" w:rsidRDefault="00381639" w:rsidP="00381639"/>
        </w:tc>
        <w:tc>
          <w:tcPr>
            <w:tcW w:w="2343" w:type="dxa"/>
          </w:tcPr>
          <w:p w14:paraId="10D8DEBA" w14:textId="77777777" w:rsidR="00381639" w:rsidRDefault="00381639" w:rsidP="00381639">
            <w:pPr>
              <w:pStyle w:val="Listepuces"/>
            </w:pPr>
            <w:r>
              <w:t>Élocution</w:t>
            </w:r>
          </w:p>
          <w:p w14:paraId="6AE54662" w14:textId="77777777" w:rsidR="00381639" w:rsidRDefault="00381639" w:rsidP="00381639">
            <w:pPr>
              <w:pStyle w:val="Listepuces"/>
            </w:pPr>
            <w:r>
              <w:t>Esprit de synthèse</w:t>
            </w:r>
          </w:p>
          <w:p w14:paraId="78C9FC02" w14:textId="77777777" w:rsidR="00381639" w:rsidRDefault="00381639" w:rsidP="00381639">
            <w:pPr>
              <w:pStyle w:val="Listepuces"/>
            </w:pPr>
            <w:r>
              <w:t>Pertinence de la formation</w:t>
            </w:r>
          </w:p>
          <w:p w14:paraId="77D5D3D5" w14:textId="77777777" w:rsidR="00381639" w:rsidRDefault="00381639" w:rsidP="00381639">
            <w:pPr>
              <w:pStyle w:val="Listepuces"/>
              <w:numPr>
                <w:ilvl w:val="0"/>
                <w:numId w:val="0"/>
              </w:numPr>
              <w:ind w:left="288"/>
            </w:pPr>
          </w:p>
        </w:tc>
      </w:tr>
      <w:tr w:rsidR="00381639" w14:paraId="13CBB002" w14:textId="77777777" w:rsidTr="00F34336">
        <w:trPr>
          <w:trHeight w:val="1771"/>
        </w:trPr>
        <w:tc>
          <w:tcPr>
            <w:tcW w:w="8423" w:type="dxa"/>
            <w:gridSpan w:val="6"/>
            <w:vMerge/>
          </w:tcPr>
          <w:p w14:paraId="02C45520" w14:textId="77777777" w:rsidR="00381639" w:rsidRDefault="00381639" w:rsidP="00381639">
            <w:pPr>
              <w:spacing w:after="60"/>
            </w:pPr>
          </w:p>
        </w:tc>
        <w:tc>
          <w:tcPr>
            <w:tcW w:w="2343" w:type="dxa"/>
          </w:tcPr>
          <w:p w14:paraId="41026439" w14:textId="77777777" w:rsidR="00381639" w:rsidRDefault="00381639" w:rsidP="00381639">
            <w:pPr>
              <w:pStyle w:val="Listepuces"/>
              <w:numPr>
                <w:ilvl w:val="0"/>
                <w:numId w:val="0"/>
              </w:numPr>
            </w:pPr>
          </w:p>
        </w:tc>
      </w:tr>
      <w:tr w:rsidR="00381639" w14:paraId="0EC8ADEC" w14:textId="77777777" w:rsidTr="00F34336">
        <w:trPr>
          <w:trHeight w:val="3348"/>
        </w:trPr>
        <w:tc>
          <w:tcPr>
            <w:tcW w:w="8423" w:type="dxa"/>
            <w:gridSpan w:val="6"/>
            <w:tcBorders>
              <w:bottom w:val="single" w:sz="4" w:space="0" w:color="auto"/>
            </w:tcBorders>
          </w:tcPr>
          <w:p w14:paraId="082C0A48" w14:textId="387B09C8" w:rsidR="00381639" w:rsidRPr="000D55BA" w:rsidRDefault="00381639" w:rsidP="00381639">
            <w:r w:rsidRPr="000D55BA">
              <w:t>Disponibilité :</w:t>
            </w:r>
            <w:r w:rsidRPr="000D55BA">
              <w:tab/>
            </w:r>
            <w:r w:rsidR="00794959">
              <w:t xml:space="preserve">rapidement n’est pas en emploi présentement </w:t>
            </w:r>
          </w:p>
          <w:p w14:paraId="1C931F8F" w14:textId="49D276CB" w:rsidR="00381639" w:rsidRPr="000D55BA" w:rsidRDefault="00381639" w:rsidP="00381639">
            <w:r w:rsidRPr="000D55BA">
              <w:t>Mobilité :</w:t>
            </w:r>
            <w:r w:rsidR="00794959">
              <w:t xml:space="preserve"> oui habite St-Zotique </w:t>
            </w:r>
            <w:r w:rsidRPr="000D55BA">
              <w:tab/>
            </w:r>
          </w:p>
          <w:p w14:paraId="532E7BA7" w14:textId="22BF0CFF" w:rsidR="00381639" w:rsidRPr="000D55BA" w:rsidRDefault="00381639" w:rsidP="00381639">
            <w:r w:rsidRPr="000D55BA">
              <w:t>Attentes salariales :</w:t>
            </w:r>
            <w:r w:rsidR="00794959">
              <w:t xml:space="preserve"> 70k</w:t>
            </w:r>
            <w:r w:rsidR="00F34336">
              <w:t xml:space="preserve"> minimum si avantages sociaux </w:t>
            </w:r>
          </w:p>
          <w:p w14:paraId="394A932E" w14:textId="1634609E" w:rsidR="00381639" w:rsidRPr="000D55BA" w:rsidRDefault="00381639" w:rsidP="00381639">
            <w:r w:rsidRPr="000D55BA">
              <w:t>Avantages Sociaux :</w:t>
            </w:r>
            <w:r w:rsidR="00F34336">
              <w:t xml:space="preserve"> à demander ce que nous avons, semble important pour elle </w:t>
            </w:r>
            <w:r w:rsidRPr="000D55BA">
              <w:tab/>
            </w:r>
          </w:p>
          <w:p w14:paraId="7CFD198F" w14:textId="0BD98261" w:rsidR="00381639" w:rsidRPr="000D55BA" w:rsidRDefault="00381639" w:rsidP="00381639">
            <w:r w:rsidRPr="000D55BA">
              <w:t>Autres processus de recrutement en cours:</w:t>
            </w:r>
            <w:r w:rsidR="00794959">
              <w:t xml:space="preserve"> Non </w:t>
            </w:r>
            <w:r w:rsidRPr="000D55BA">
              <w:tab/>
            </w:r>
          </w:p>
          <w:p w14:paraId="14CA7897" w14:textId="712AA632" w:rsidR="00381639" w:rsidRPr="000D55BA" w:rsidRDefault="00381639" w:rsidP="00381639">
            <w:r w:rsidRPr="000D55BA">
              <w:t>Disponibilités pour une entrevue :</w:t>
            </w:r>
            <w:r w:rsidR="00794959">
              <w:t xml:space="preserve"> Oui n’importe quand </w:t>
            </w:r>
          </w:p>
          <w:p w14:paraId="0BFFBEA8" w14:textId="77777777" w:rsidR="00381639" w:rsidRDefault="00381639" w:rsidP="00381639">
            <w:pPr>
              <w:pStyle w:val="Listepuces"/>
              <w:numPr>
                <w:ilvl w:val="0"/>
                <w:numId w:val="0"/>
              </w:numPr>
            </w:pPr>
          </w:p>
          <w:p w14:paraId="5C93F04D" w14:textId="571F4A8E" w:rsidR="00381639" w:rsidRDefault="00381639" w:rsidP="00381639">
            <w:pPr>
              <w:pStyle w:val="Listepuces"/>
              <w:numPr>
                <w:ilvl w:val="0"/>
                <w:numId w:val="0"/>
              </w:numPr>
            </w:pPr>
            <w:r>
              <w:t>Commentaires :</w:t>
            </w:r>
            <w:r w:rsidR="00F34336">
              <w:t xml:space="preserve"> Belle expérience, se présente bien et semble savoir de quoi elle parle (elle connait le sujet) </w:t>
            </w:r>
          </w:p>
        </w:tc>
        <w:tc>
          <w:tcPr>
            <w:tcW w:w="2343" w:type="dxa"/>
            <w:tcBorders>
              <w:bottom w:val="single" w:sz="4" w:space="0" w:color="auto"/>
            </w:tcBorders>
          </w:tcPr>
          <w:p w14:paraId="3276B348" w14:textId="77777777" w:rsidR="00381639" w:rsidRDefault="00381639" w:rsidP="00381639">
            <w:pPr>
              <w:pStyle w:val="Listepuces"/>
              <w:numPr>
                <w:ilvl w:val="0"/>
                <w:numId w:val="0"/>
              </w:numPr>
              <w:ind w:left="288"/>
            </w:pPr>
          </w:p>
        </w:tc>
      </w:tr>
    </w:tbl>
    <w:p w14:paraId="4A7D027D" w14:textId="77777777" w:rsidR="00992E46" w:rsidRDefault="00992E46">
      <w:pPr>
        <w:pStyle w:val="Notedebasdepage"/>
        <w:rPr>
          <w:rFonts w:ascii="Arial" w:hAnsi="Arial"/>
        </w:rPr>
      </w:pPr>
    </w:p>
    <w:sectPr w:rsidR="00992E46" w:rsidSect="008A2F8B">
      <w:headerReference w:type="even" r:id="rId8"/>
      <w:headerReference w:type="default" r:id="rId9"/>
      <w:headerReference w:type="first" r:id="rId10"/>
      <w:pgSz w:w="12242" w:h="15842" w:code="1"/>
      <w:pgMar w:top="0" w:right="1152" w:bottom="142" w:left="1296" w:header="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1789CA" w14:textId="77777777" w:rsidR="008A2F8B" w:rsidRDefault="008A2F8B">
      <w:pPr>
        <w:spacing w:before="0"/>
      </w:pPr>
      <w:r>
        <w:separator/>
      </w:r>
    </w:p>
  </w:endnote>
  <w:endnote w:type="continuationSeparator" w:id="0">
    <w:p w14:paraId="3390DB7C" w14:textId="77777777" w:rsidR="008A2F8B" w:rsidRDefault="008A2F8B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826F99" w14:textId="77777777" w:rsidR="008A2F8B" w:rsidRDefault="008A2F8B">
      <w:pPr>
        <w:spacing w:before="0"/>
      </w:pPr>
      <w:r>
        <w:separator/>
      </w:r>
    </w:p>
  </w:footnote>
  <w:footnote w:type="continuationSeparator" w:id="0">
    <w:p w14:paraId="20E8EB18" w14:textId="77777777" w:rsidR="008A2F8B" w:rsidRDefault="008A2F8B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1E6451" w14:textId="23DF1888" w:rsidR="00381639" w:rsidRDefault="0038163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F565F" w14:textId="40BCCF6E" w:rsidR="00727F91" w:rsidRDefault="00727F91">
    <w:pPr>
      <w:pStyle w:val="Titre1"/>
    </w:pPr>
  </w:p>
  <w:p w14:paraId="03E1794B" w14:textId="77777777" w:rsidR="00992E46" w:rsidRDefault="00727F91">
    <w:pPr>
      <w:pStyle w:val="Titre1"/>
    </w:pPr>
    <w:r>
      <w:t>Entrevue téléphonique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C625A2" w14:textId="3E7183EE" w:rsidR="00381639" w:rsidRDefault="0038163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76DA0A06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01C2D19C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CCBE22C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288" w:hanging="288"/>
      </w:pPr>
      <w:rPr>
        <w:rFonts w:ascii="Symbol" w:hAnsi="Symbol" w:hint="default"/>
        <w:sz w:val="18"/>
      </w:rPr>
    </w:lvl>
  </w:abstractNum>
  <w:abstractNum w:abstractNumId="3" w15:restartNumberingAfterBreak="0">
    <w:nsid w:val="1F8441C8"/>
    <w:multiLevelType w:val="hybridMultilevel"/>
    <w:tmpl w:val="B088FCE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9455121">
    <w:abstractNumId w:val="2"/>
  </w:num>
  <w:num w:numId="2" w16cid:durableId="1984508173">
    <w:abstractNumId w:val="2"/>
  </w:num>
  <w:num w:numId="3" w16cid:durableId="1498767890">
    <w:abstractNumId w:val="2"/>
  </w:num>
  <w:num w:numId="4" w16cid:durableId="342124684">
    <w:abstractNumId w:val="1"/>
  </w:num>
  <w:num w:numId="5" w16cid:durableId="489491621">
    <w:abstractNumId w:val="1"/>
  </w:num>
  <w:num w:numId="6" w16cid:durableId="589394035">
    <w:abstractNumId w:val="2"/>
  </w:num>
  <w:num w:numId="7" w16cid:durableId="253100249">
    <w:abstractNumId w:val="0"/>
  </w:num>
  <w:num w:numId="8" w16cid:durableId="8342267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activeWritingStyle w:appName="MSWord" w:lang="fr-CA" w:vendorID="9" w:dllVersion="512" w:checkStyle="1"/>
  <w:proofState w:spelling="clean" w:grammar="clean"/>
  <w:attachedTemplate r:id="rId1"/>
  <w:defaultTabStop w:val="706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76ED"/>
    <w:rsid w:val="000D55BA"/>
    <w:rsid w:val="001D1251"/>
    <w:rsid w:val="00381639"/>
    <w:rsid w:val="004952D2"/>
    <w:rsid w:val="004E620C"/>
    <w:rsid w:val="004F76ED"/>
    <w:rsid w:val="00510C34"/>
    <w:rsid w:val="005A5984"/>
    <w:rsid w:val="00656AFE"/>
    <w:rsid w:val="006C70B4"/>
    <w:rsid w:val="00722CEA"/>
    <w:rsid w:val="00727F91"/>
    <w:rsid w:val="00794959"/>
    <w:rsid w:val="00813EE6"/>
    <w:rsid w:val="008A2F8B"/>
    <w:rsid w:val="00945CFE"/>
    <w:rsid w:val="00992E46"/>
    <w:rsid w:val="00A54455"/>
    <w:rsid w:val="00D53B64"/>
    <w:rsid w:val="00D73C2B"/>
    <w:rsid w:val="00E153E8"/>
    <w:rsid w:val="00F34336"/>
    <w:rsid w:val="00F71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F0A3B4F"/>
  <w15:chartTrackingRefBased/>
  <w15:docId w15:val="{35B4D849-08A5-4211-A9F4-FFF41EED2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/>
    </w:pPr>
    <w:rPr>
      <w:rFonts w:ascii="Arial" w:hAnsi="Arial" w:cs="Arial"/>
      <w:lang w:eastAsia="fr-FR"/>
    </w:rPr>
  </w:style>
  <w:style w:type="paragraph" w:styleId="Titre1">
    <w:name w:val="heading 1"/>
    <w:basedOn w:val="Normal"/>
    <w:next w:val="Normal"/>
    <w:qFormat/>
    <w:pPr>
      <w:keepNext/>
      <w:spacing w:after="120"/>
      <w:jc w:val="center"/>
      <w:outlineLvl w:val="0"/>
    </w:pPr>
    <w:rPr>
      <w:b/>
      <w:bCs/>
      <w:spacing w:val="-10"/>
      <w:kern w:val="28"/>
      <w:sz w:val="32"/>
      <w:szCs w:val="32"/>
    </w:rPr>
  </w:style>
  <w:style w:type="paragraph" w:styleId="Titre2">
    <w:name w:val="heading 2"/>
    <w:basedOn w:val="Normal"/>
    <w:next w:val="Normal"/>
    <w:qFormat/>
    <w:pPr>
      <w:keepNext/>
      <w:tabs>
        <w:tab w:val="left" w:pos="851"/>
        <w:tab w:val="left" w:pos="1701"/>
        <w:tab w:val="right" w:leader="dot" w:pos="7938"/>
      </w:tabs>
      <w:spacing w:after="60"/>
      <w:outlineLvl w:val="1"/>
    </w:pPr>
    <w:rPr>
      <w:rFonts w:ascii="Arial Narrow" w:hAnsi="Arial Narrow"/>
      <w:b/>
      <w:bCs/>
      <w:sz w:val="28"/>
      <w:szCs w:val="28"/>
    </w:rPr>
  </w:style>
  <w:style w:type="paragraph" w:styleId="Titre3">
    <w:name w:val="heading 3"/>
    <w:basedOn w:val="Normal"/>
    <w:next w:val="Normal"/>
    <w:qFormat/>
    <w:pPr>
      <w:keepNext/>
      <w:tabs>
        <w:tab w:val="right" w:pos="6116"/>
      </w:tabs>
      <w:spacing w:before="40" w:after="40"/>
      <w:outlineLvl w:val="2"/>
    </w:pPr>
    <w:rPr>
      <w:b/>
      <w:bCs/>
      <w:spacing w:val="-4"/>
      <w:sz w:val="24"/>
      <w:szCs w:val="24"/>
    </w:rPr>
  </w:style>
  <w:style w:type="paragraph" w:styleId="Titre4">
    <w:name w:val="heading 4"/>
    <w:basedOn w:val="Normal"/>
    <w:next w:val="Normal"/>
    <w:qFormat/>
    <w:pPr>
      <w:keepNext/>
      <w:spacing w:before="20" w:after="20"/>
      <w:outlineLvl w:val="3"/>
    </w:pPr>
    <w:rPr>
      <w:b/>
      <w:bCs/>
      <w:i/>
      <w:iCs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Retraitcorpsdetexte2">
    <w:name w:val="Body Text Indent 2"/>
    <w:basedOn w:val="Normal"/>
    <w:semiHidden/>
    <w:pPr>
      <w:tabs>
        <w:tab w:val="left" w:pos="4480"/>
      </w:tabs>
      <w:spacing w:before="120"/>
      <w:ind w:left="2160" w:hanging="2160"/>
    </w:pPr>
    <w:rPr>
      <w:b/>
      <w:bCs/>
    </w:rPr>
  </w:style>
  <w:style w:type="paragraph" w:styleId="Listepuces">
    <w:name w:val="List Bullet"/>
    <w:basedOn w:val="Normal"/>
    <w:autoRedefine/>
    <w:semiHidden/>
    <w:pPr>
      <w:numPr>
        <w:numId w:val="1"/>
      </w:numPr>
      <w:tabs>
        <w:tab w:val="left" w:pos="288"/>
      </w:tabs>
    </w:pPr>
  </w:style>
  <w:style w:type="paragraph" w:styleId="Notedebasdepage">
    <w:name w:val="footnote text"/>
    <w:basedOn w:val="Normal"/>
    <w:semiHidden/>
    <w:rPr>
      <w:rFonts w:ascii="Times New Roman" w:hAnsi="Times New Roman" w:cs="Times New Roman"/>
    </w:rPr>
  </w:style>
  <w:style w:type="paragraph" w:styleId="En-tte">
    <w:name w:val="header"/>
    <w:basedOn w:val="Normal"/>
    <w:semiHidden/>
    <w:pPr>
      <w:tabs>
        <w:tab w:val="center" w:pos="4536"/>
        <w:tab w:val="right" w:pos="9072"/>
      </w:tabs>
    </w:pPr>
    <w:rPr>
      <w:sz w:val="22"/>
      <w:szCs w:val="22"/>
    </w:rPr>
  </w:style>
  <w:style w:type="character" w:styleId="Hyperlien">
    <w:name w:val="Hyperlink"/>
    <w:semiHidden/>
    <w:rPr>
      <w:color w:val="0000FF"/>
      <w:u w:val="single"/>
    </w:rPr>
  </w:style>
  <w:style w:type="paragraph" w:styleId="Pieddepage">
    <w:name w:val="footer"/>
    <w:basedOn w:val="Normal"/>
    <w:semiHidden/>
    <w:pPr>
      <w:tabs>
        <w:tab w:val="center" w:pos="4320"/>
        <w:tab w:val="right" w:pos="8640"/>
      </w:tabs>
    </w:pPr>
    <w:rPr>
      <w:sz w:val="16"/>
      <w:szCs w:val="16"/>
    </w:rPr>
  </w:style>
  <w:style w:type="paragraph" w:customStyle="1" w:styleId="TitreTableau">
    <w:name w:val="Titre_Tableau"/>
    <w:basedOn w:val="Normal"/>
    <w:pPr>
      <w:framePr w:hSpace="144" w:vSpace="144" w:wrap="notBeside" w:vAnchor="text" w:hAnchor="margin" w:xAlign="center" w:y="217"/>
      <w:spacing w:before="40" w:after="40"/>
      <w:jc w:val="center"/>
    </w:pPr>
    <w:rPr>
      <w:rFonts w:ascii="Arial Narrow" w:hAnsi="Arial Narrow"/>
      <w:b/>
      <w:bCs/>
      <w:sz w:val="22"/>
      <w:szCs w:val="22"/>
      <w:lang w:val="fr-FR"/>
    </w:rPr>
  </w:style>
  <w:style w:type="paragraph" w:styleId="Listepuces2">
    <w:name w:val="List Bullet 2"/>
    <w:basedOn w:val="Listepuces"/>
    <w:autoRedefine/>
    <w:semiHidden/>
    <w:pPr>
      <w:numPr>
        <w:numId w:val="5"/>
      </w:numPr>
      <w:spacing w:after="60"/>
    </w:pPr>
  </w:style>
  <w:style w:type="paragraph" w:styleId="Corpsdetexte">
    <w:name w:val="Body Text"/>
    <w:basedOn w:val="Normal"/>
    <w:semiHidden/>
    <w:pPr>
      <w:spacing w:after="60"/>
    </w:pPr>
  </w:style>
  <w:style w:type="paragraph" w:styleId="Listepuces3">
    <w:name w:val="List Bullet 3"/>
    <w:basedOn w:val="Normal"/>
    <w:autoRedefine/>
    <w:semiHidden/>
    <w:pPr>
      <w:numPr>
        <w:numId w:val="7"/>
      </w:numPr>
      <w:spacing w:before="0"/>
      <w:ind w:left="936"/>
    </w:pPr>
    <w:rPr>
      <w:sz w:val="22"/>
      <w:szCs w:val="2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56AF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656AFE"/>
    <w:rPr>
      <w:rFonts w:ascii="Segoe UI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Janine\Application%20Data\Microsoft\Mod&#232;les\Techno_Competences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0C95DF3-407D-4785-B36E-E426E79A0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Techno_Competences.dot</Template>
  <TotalTime>87</TotalTime>
  <Pages>1</Pages>
  <Words>340</Words>
  <Characters>1871</Characters>
  <Application>Microsoft Office Word</Application>
  <DocSecurity>0</DocSecurity>
  <Lines>15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Outil no 1</vt:lpstr>
      <vt:lpstr>Outil no 1</vt:lpstr>
    </vt:vector>
  </TitlesOfParts>
  <Company>CRIM</Company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Outil no 1</dc:title>
  <dc:subject/>
  <dc:creator>Janine</dc:creator>
  <cp:keywords/>
  <cp:lastModifiedBy>krystina faucher</cp:lastModifiedBy>
  <cp:revision>3</cp:revision>
  <cp:lastPrinted>2024-03-04T14:32:00Z</cp:lastPrinted>
  <dcterms:created xsi:type="dcterms:W3CDTF">2024-03-04T16:58:00Z</dcterms:created>
  <dcterms:modified xsi:type="dcterms:W3CDTF">2024-03-04T17:04:00Z</dcterms:modified>
</cp:coreProperties>
</file>
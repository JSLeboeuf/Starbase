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2FDE0" w14:textId="77777777" w:rsidR="00B7070E" w:rsidRDefault="00B7070E" w:rsidP="00B7070E">
      <w:pPr>
        <w:spacing w:before="120"/>
        <w:jc w:val="center"/>
        <w:rPr>
          <w:rFonts w:ascii="Times New Roman" w:hAnsi="Times New Roman"/>
          <w:smallCaps/>
          <w:color w:val="404040" w:themeColor="text1" w:themeTint="BF"/>
          <w:spacing w:val="40"/>
          <w:sz w:val="60"/>
          <w:szCs w:val="60"/>
        </w:rPr>
      </w:pPr>
      <w:r>
        <w:rPr>
          <w:rFonts w:ascii="Times New Roman" w:hAnsi="Times New Roman"/>
          <w:smallCaps/>
          <w:color w:val="A6A6A6" w:themeColor="background1" w:themeShade="A6"/>
          <w:spacing w:val="40"/>
          <w:sz w:val="60"/>
          <w:szCs w:val="60"/>
        </w:rPr>
        <w:t>Shannon</w:t>
      </w:r>
      <w:r>
        <w:rPr>
          <w:rFonts w:ascii="Times New Roman" w:hAnsi="Times New Roman"/>
          <w:smallCaps/>
          <w:color w:val="404040" w:themeColor="text1" w:themeTint="BF"/>
          <w:spacing w:val="40"/>
          <w:sz w:val="60"/>
          <w:szCs w:val="60"/>
        </w:rPr>
        <w:t xml:space="preserve"> </w:t>
      </w:r>
      <w:r w:rsidRPr="0003578D">
        <w:rPr>
          <w:rFonts w:ascii="Times New Roman" w:hAnsi="Times New Roman"/>
          <w:smallCaps/>
          <w:color w:val="44546A" w:themeColor="text2"/>
          <w:spacing w:val="40"/>
          <w:sz w:val="60"/>
          <w:szCs w:val="60"/>
        </w:rPr>
        <w:t>Traylen</w:t>
      </w:r>
    </w:p>
    <w:p w14:paraId="6C323E2F" w14:textId="6B84B71F" w:rsidR="00B7070E" w:rsidRPr="00CE6C3F" w:rsidRDefault="00137065" w:rsidP="00B7070E">
      <w:pPr>
        <w:spacing w:before="120"/>
        <w:jc w:val="center"/>
        <w:rPr>
          <w:color w:val="767171" w:themeColor="background2" w:themeShade="80"/>
          <w:spacing w:val="60"/>
          <w:szCs w:val="21"/>
        </w:rPr>
      </w:pPr>
      <w:r>
        <w:rPr>
          <w:color w:val="767171" w:themeColor="background2" w:themeShade="80"/>
          <w:spacing w:val="60"/>
          <w:szCs w:val="21"/>
        </w:rPr>
        <w:t>EXECUTIVE LEADER</w:t>
      </w:r>
      <w:r w:rsidR="00282C85" w:rsidRPr="00413867">
        <w:rPr>
          <w:color w:val="767171" w:themeColor="background2" w:themeShade="80"/>
          <w:spacing w:val="60"/>
          <w:szCs w:val="21"/>
        </w:rPr>
        <w:t xml:space="preserve">, </w:t>
      </w:r>
      <w:r w:rsidR="00413867" w:rsidRPr="00413867">
        <w:rPr>
          <w:color w:val="767171" w:themeColor="background2" w:themeShade="80"/>
          <w:spacing w:val="60"/>
          <w:szCs w:val="21"/>
        </w:rPr>
        <w:t>TALENT &amp; CULTURE</w:t>
      </w:r>
      <w:r w:rsidR="006B53F6" w:rsidRPr="00413867">
        <w:rPr>
          <w:color w:val="767171" w:themeColor="background2" w:themeShade="80"/>
          <w:spacing w:val="60"/>
          <w:szCs w:val="21"/>
        </w:rPr>
        <w:t xml:space="preserve"> </w:t>
      </w:r>
      <w:r w:rsidR="003D6C52" w:rsidRPr="00413867">
        <w:rPr>
          <w:color w:val="767171" w:themeColor="background2" w:themeShade="80"/>
          <w:spacing w:val="60"/>
          <w:szCs w:val="21"/>
        </w:rPr>
        <w:t>–</w:t>
      </w:r>
      <w:r w:rsidR="006B53F6" w:rsidRPr="00413867">
        <w:rPr>
          <w:color w:val="767171" w:themeColor="background2" w:themeShade="80"/>
          <w:spacing w:val="60"/>
          <w:szCs w:val="21"/>
        </w:rPr>
        <w:t xml:space="preserve"> </w:t>
      </w:r>
      <w:r>
        <w:rPr>
          <w:color w:val="767171" w:themeColor="background2" w:themeShade="80"/>
          <w:spacing w:val="60"/>
          <w:szCs w:val="21"/>
        </w:rPr>
        <w:t>STRATEGY</w:t>
      </w:r>
    </w:p>
    <w:p w14:paraId="5E8879AC" w14:textId="272B9C13" w:rsidR="00B7070E" w:rsidRDefault="004B7F37" w:rsidP="00B7070E">
      <w:pPr>
        <w:jc w:val="center"/>
        <w:rPr>
          <w:color w:val="000000"/>
          <w:szCs w:val="22"/>
        </w:rPr>
      </w:pPr>
      <w:r w:rsidRPr="00EE5C3B">
        <w:rPr>
          <w:rStyle w:val="Hyperlink"/>
          <w:noProof/>
          <w:szCs w:val="22"/>
          <w:lang w:val="en-CA"/>
        </w:rPr>
        <mc:AlternateContent>
          <mc:Choice Requires="wps">
            <w:drawing>
              <wp:anchor distT="0" distB="0" distL="114300" distR="114300" simplePos="0" relativeHeight="251682304" behindDoc="0" locked="0" layoutInCell="1" allowOverlap="1" wp14:anchorId="564D2394" wp14:editId="24897E0F">
                <wp:simplePos x="0" y="0"/>
                <wp:positionH relativeFrom="margin">
                  <wp:posOffset>5346700</wp:posOffset>
                </wp:positionH>
                <wp:positionV relativeFrom="paragraph">
                  <wp:posOffset>126365</wp:posOffset>
                </wp:positionV>
                <wp:extent cx="182880" cy="182880"/>
                <wp:effectExtent l="0" t="0" r="7620" b="7620"/>
                <wp:wrapNone/>
                <wp:docPr id="15" name="Oval 15"/>
                <wp:cNvGraphicFramePr/>
                <a:graphic xmlns:a="http://schemas.openxmlformats.org/drawingml/2006/main">
                  <a:graphicData uri="http://schemas.microsoft.com/office/word/2010/wordprocessingShape">
                    <wps:wsp>
                      <wps:cNvSpPr/>
                      <wps:spPr>
                        <a:xfrm>
                          <a:off x="0" y="0"/>
                          <a:ext cx="182880" cy="182880"/>
                        </a:xfrm>
                        <a:prstGeom prst="ellipse">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0EB8CA" id="Oval 15" o:spid="_x0000_s1026" style="position:absolute;margin-left:421pt;margin-top:9.95pt;width:14.4pt;height:14.4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" stroked="f" strokeweight="1pt">
                <v:fill r:id="rId9" o:title="" recolor="t" rotate="t" type="frame"/>
                <v:stroke joinstyle="miter"/>
                <w10:wrap anchorx="margin"/>
              </v:oval>
            </w:pict>
          </mc:Fallback>
        </mc:AlternateContent>
      </w:r>
      <w:r w:rsidRPr="00EE5C3B">
        <w:rPr>
          <w:rStyle w:val="Hyperlink"/>
          <w:noProof/>
          <w:szCs w:val="22"/>
          <w:lang w:val="en-CA"/>
        </w:rPr>
        <mc:AlternateContent>
          <mc:Choice Requires="wps">
            <w:drawing>
              <wp:anchor distT="0" distB="0" distL="114300" distR="114300" simplePos="0" relativeHeight="251676160" behindDoc="0" locked="0" layoutInCell="1" allowOverlap="1" wp14:anchorId="33DE91D5" wp14:editId="702075E8">
                <wp:simplePos x="0" y="0"/>
                <wp:positionH relativeFrom="margin">
                  <wp:posOffset>3192145</wp:posOffset>
                </wp:positionH>
                <wp:positionV relativeFrom="paragraph">
                  <wp:posOffset>117475</wp:posOffset>
                </wp:positionV>
                <wp:extent cx="202565" cy="188595"/>
                <wp:effectExtent l="0" t="0" r="6985" b="1905"/>
                <wp:wrapNone/>
                <wp:docPr id="3" name="Oval 3"/>
                <wp:cNvGraphicFramePr/>
                <a:graphic xmlns:a="http://schemas.openxmlformats.org/drawingml/2006/main">
                  <a:graphicData uri="http://schemas.microsoft.com/office/word/2010/wordprocessingShape">
                    <wps:wsp>
                      <wps:cNvSpPr/>
                      <wps:spPr>
                        <a:xfrm>
                          <a:off x="0" y="0"/>
                          <a:ext cx="202565" cy="188595"/>
                        </a:xfrm>
                        <a:prstGeom prst="ellipse">
                          <a:avLst/>
                        </a:prstGeom>
                        <a:blipFill>
                          <a:blip r:embed="rId1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DD273E" id="Oval 3" o:spid="_x0000_s1026" style="position:absolute;margin-left:251.35pt;margin-top:9.25pt;width:15.95pt;height:14.85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" stroked="f" strokeweight="1pt">
                <v:fill r:id="rId11" o:title="" recolor="t" rotate="t" type="frame"/>
                <v:stroke joinstyle="miter"/>
                <w10:wrap anchorx="margin"/>
              </v:oval>
            </w:pict>
          </mc:Fallback>
        </mc:AlternateContent>
      </w:r>
      <w:r w:rsidRPr="00EE5C3B">
        <w:rPr>
          <w:rStyle w:val="Hyperlink"/>
          <w:noProof/>
          <w:szCs w:val="22"/>
          <w:lang w:val="en-CA"/>
        </w:rPr>
        <mc:AlternateContent>
          <mc:Choice Requires="wps">
            <w:drawing>
              <wp:anchor distT="0" distB="0" distL="114300" distR="114300" simplePos="0" relativeHeight="251670016" behindDoc="0" locked="0" layoutInCell="1" allowOverlap="1" wp14:anchorId="3485E461" wp14:editId="28582E8F">
                <wp:simplePos x="0" y="0"/>
                <wp:positionH relativeFrom="margin">
                  <wp:posOffset>1842770</wp:posOffset>
                </wp:positionH>
                <wp:positionV relativeFrom="paragraph">
                  <wp:posOffset>116840</wp:posOffset>
                </wp:positionV>
                <wp:extent cx="182880" cy="182880"/>
                <wp:effectExtent l="0" t="0" r="7620" b="7620"/>
                <wp:wrapNone/>
                <wp:docPr id="1" name="Oval 1"/>
                <wp:cNvGraphicFramePr/>
                <a:graphic xmlns:a="http://schemas.openxmlformats.org/drawingml/2006/main">
                  <a:graphicData uri="http://schemas.microsoft.com/office/word/2010/wordprocessingShape">
                    <wps:wsp>
                      <wps:cNvSpPr/>
                      <wps:spPr>
                        <a:xfrm>
                          <a:off x="0" y="0"/>
                          <a:ext cx="182880" cy="182880"/>
                        </a:xfrm>
                        <a:prstGeom prst="ellipse">
                          <a:avLst/>
                        </a:prstGeom>
                        <a:blipFill>
                          <a:blip r:embed="rId1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7974C9" id="Oval 1" o:spid="_x0000_s1026" style="position:absolute;margin-left:145.1pt;margin-top:9.2pt;width:14.4pt;height:14.4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" stroked="f" strokeweight="1pt">
                <v:fill r:id="rId13" o:title="" recolor="t" rotate="t" type="frame"/>
                <v:stroke joinstyle="miter"/>
                <w10:wrap anchorx="margin"/>
              </v:oval>
            </w:pict>
          </mc:Fallback>
        </mc:AlternateContent>
      </w:r>
      <w:r w:rsidR="00A21034" w:rsidRPr="00226A96">
        <w:rPr>
          <w:noProof/>
          <w:color w:val="44546A" w:themeColor="text2"/>
          <w:lang w:val="en-CA" w:eastAsia="en-CA"/>
        </w:rPr>
        <mc:AlternateContent>
          <mc:Choice Requires="wps">
            <w:drawing>
              <wp:anchor distT="0" distB="0" distL="114300" distR="114300" simplePos="0" relativeHeight="251636224" behindDoc="0" locked="0" layoutInCell="1" allowOverlap="1" wp14:anchorId="0EF199CE" wp14:editId="59FEDF5E">
                <wp:simplePos x="0" y="0"/>
                <wp:positionH relativeFrom="column">
                  <wp:posOffset>95250</wp:posOffset>
                </wp:positionH>
                <wp:positionV relativeFrom="paragraph">
                  <wp:posOffset>15240</wp:posOffset>
                </wp:positionV>
                <wp:extent cx="6309360" cy="0"/>
                <wp:effectExtent l="0" t="0" r="0" b="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09360" cy="0"/>
                        </a:xfrm>
                        <a:prstGeom prst="line">
                          <a:avLst/>
                        </a:prstGeom>
                        <a:noFill/>
                        <a:ln w="9525" cap="flat" cmpd="sng" algn="ctr">
                          <a:solidFill>
                            <a:schemeClr val="tx2"/>
                          </a:solidFill>
                          <a:prstDash val="solid"/>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lc="http://schemas.openxmlformats.org/drawingml/2006/lockedCanvas"/>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lc="http://schemas.openxmlformats.org/drawingml/2006/lockedCanvas"/>
                          </a:ext>
                        </a:extLst>
                      </wps:spPr>
                      <wps:bodyPr/>
                    </wps:wsp>
                  </a:graphicData>
                </a:graphic>
                <wp14:sizeRelH relativeFrom="page">
                  <wp14:pctWidth>0</wp14:pctWidth>
                </wp14:sizeRelH>
                <wp14:sizeRelV relativeFrom="page">
                  <wp14:pctHeight>0</wp14:pctHeight>
                </wp14:sizeRelV>
              </wp:anchor>
            </w:drawing>
          </mc:Choice>
          <mc:Fallback>
            <w:pict>
              <v:line w14:anchorId="2950F22E" id="Straight Connector 24"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2pt" to="504.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" strokecolor="#44546a [3215]">
                <o:lock v:ext="edit" shapetype="f"/>
              </v:line>
            </w:pict>
          </mc:Fallback>
        </mc:AlternateContent>
      </w:r>
      <w:r w:rsidR="007D61F5" w:rsidRPr="00EE5C3B">
        <w:rPr>
          <w:rStyle w:val="Hyperlink"/>
          <w:noProof/>
          <w:szCs w:val="22"/>
          <w:lang w:val="en-CA"/>
        </w:rPr>
        <mc:AlternateContent>
          <mc:Choice Requires="wps">
            <w:drawing>
              <wp:anchor distT="0" distB="0" distL="114300" distR="114300" simplePos="0" relativeHeight="251663872" behindDoc="0" locked="0" layoutInCell="1" allowOverlap="1" wp14:anchorId="42ED063C" wp14:editId="21CBF490">
                <wp:simplePos x="0" y="0"/>
                <wp:positionH relativeFrom="margin">
                  <wp:posOffset>998855</wp:posOffset>
                </wp:positionH>
                <wp:positionV relativeFrom="paragraph">
                  <wp:posOffset>108585</wp:posOffset>
                </wp:positionV>
                <wp:extent cx="182880" cy="182880"/>
                <wp:effectExtent l="0" t="0" r="0" b="7620"/>
                <wp:wrapNone/>
                <wp:docPr id="4" name="Oval 4"/>
                <wp:cNvGraphicFramePr/>
                <a:graphic xmlns:a="http://schemas.openxmlformats.org/drawingml/2006/main">
                  <a:graphicData uri="http://schemas.microsoft.com/office/word/2010/wordprocessingShape">
                    <wps:wsp>
                      <wps:cNvSpPr/>
                      <wps:spPr>
                        <a:xfrm>
                          <a:off x="0" y="0"/>
                          <a:ext cx="182880" cy="182880"/>
                        </a:xfrm>
                        <a:prstGeom prst="ellipse">
                          <a:avLst/>
                        </a:prstGeom>
                        <a:blipFill>
                          <a:blip r:embed="rId1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B49D2D" id="Oval 4" o:spid="_x0000_s1026" style="position:absolute;margin-left:78.65pt;margin-top:8.55pt;width:14.4pt;height:14.4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" stroked="f" strokeweight="1pt">
                <v:fill r:id="rId15" o:title="" recolor="t" rotate="t" type="frame"/>
                <v:stroke joinstyle="miter"/>
                <w10:wrap anchorx="margin"/>
              </v:oval>
            </w:pict>
          </mc:Fallback>
        </mc:AlternateContent>
      </w:r>
    </w:p>
    <w:p w14:paraId="34D1FFE4" w14:textId="4F0F54C6" w:rsidR="00EE5C3B" w:rsidRDefault="004B7F37" w:rsidP="00B7070E">
      <w:pPr>
        <w:jc w:val="center"/>
        <w:rPr>
          <w:rStyle w:val="Hyperlink"/>
          <w:szCs w:val="22"/>
          <w:lang w:val="en-CA"/>
        </w:rPr>
      </w:pPr>
      <w:r w:rsidRPr="00EE5C3B">
        <w:rPr>
          <w:rStyle w:val="Hyperlink"/>
          <w:noProof/>
          <w:szCs w:val="22"/>
          <w:lang w:val="en-CA"/>
        </w:rPr>
        <mc:AlternateContent>
          <mc:Choice Requires="wps">
            <w:drawing>
              <wp:anchor distT="0" distB="0" distL="114300" distR="114300" simplePos="0" relativeHeight="251657728" behindDoc="0" locked="0" layoutInCell="1" allowOverlap="1" wp14:anchorId="36AD012E" wp14:editId="12F5A433">
                <wp:simplePos x="0" y="0"/>
                <wp:positionH relativeFrom="column">
                  <wp:posOffset>4282440</wp:posOffset>
                </wp:positionH>
                <wp:positionV relativeFrom="paragraph">
                  <wp:posOffset>120015</wp:posOffset>
                </wp:positionV>
                <wp:extent cx="2567940" cy="297180"/>
                <wp:effectExtent l="0" t="0" r="0" b="7620"/>
                <wp:wrapNone/>
                <wp:docPr id="23" name="Text Box 23"/>
                <wp:cNvGraphicFramePr/>
                <a:graphic xmlns:a="http://schemas.openxmlformats.org/drawingml/2006/main">
                  <a:graphicData uri="http://schemas.microsoft.com/office/word/2010/wordprocessingShape">
                    <wps:wsp>
                      <wps:cNvSpPr txBox="1"/>
                      <wps:spPr>
                        <a:xfrm>
                          <a:off x="0" y="0"/>
                          <a:ext cx="2567940" cy="2971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F97291E" w14:textId="00246A9B" w:rsidR="00EE5C3B" w:rsidRPr="00F9204C" w:rsidRDefault="00000000" w:rsidP="00F9204C">
                            <w:pPr>
                              <w:pStyle w:val="KeySkillsBullets"/>
                              <w:ind w:right="109"/>
                              <w:rPr>
                                <w:sz w:val="16"/>
                              </w:rPr>
                            </w:pPr>
                            <w:r>
                              <w:fldChar w:fldCharType="begin"/>
                            </w:r>
                            <w:r>
                              <w:instrText xml:space="preserve"> HYPERLINK "http://www.linkedin.com/in/shannon-traylen-9a630146/" </w:instrText>
                            </w:r>
                            <w:r>
                              <w:fldChar w:fldCharType="separate"/>
                            </w:r>
                            <w:r w:rsidR="00A21034" w:rsidRPr="00F9204C">
                              <w:rPr>
                                <w:rStyle w:val="Hyperlink"/>
                                <w:sz w:val="20"/>
                                <w:szCs w:val="22"/>
                                <w:lang w:val="en-CA"/>
                              </w:rPr>
                              <w:t>linkedin.com/in/shannon-traylen-9a630146/</w:t>
                            </w:r>
                            <w:r>
                              <w:rPr>
                                <w:rStyle w:val="Hyperlink"/>
                                <w:sz w:val="20"/>
                                <w:szCs w:val="22"/>
                                <w:lang w:val="en-CA"/>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AD012E" id="_x0000_t202" coordsize="21600,21600" o:spt="202" path="m,l,21600r21600,l21600,xe">
                <v:stroke joinstyle="miter"/>
                <v:path gradientshapeok="t" o:connecttype="rect"/>
              </v:shapetype>
              <v:shape id="Text Box 23" o:spid="_x0000_s1026" type="#_x0000_t202" style="position:absolute;left:0;text-align:left;margin-left:337.2pt;margin-top:9.45pt;width:202.2pt;height:2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" filled="f" stroked="f">
                <v:textbox>
                  <w:txbxContent>
                    <w:p w14:paraId="0F97291E" w14:textId="00246A9B" w:rsidR="00EE5C3B" w:rsidRPr="00F9204C" w:rsidRDefault="007A466B" w:rsidP="00F9204C">
                      <w:pPr>
                        <w:pStyle w:val="KeySkillsBullets"/>
                        <w:ind w:right="109"/>
                        <w:rPr>
                          <w:sz w:val="16"/>
                        </w:rPr>
                      </w:pPr>
                      <w:hyperlink r:id="rId17" w:history="1">
                        <w:r w:rsidR="00A21034" w:rsidRPr="00F9204C">
                          <w:rPr>
                            <w:rStyle w:val="Hyperlink"/>
                            <w:sz w:val="20"/>
                            <w:szCs w:val="22"/>
                            <w:lang w:val="en-CA"/>
                          </w:rPr>
                          <w:t>linkedin.com/in/shannon-traylen-9a630146/</w:t>
                        </w:r>
                      </w:hyperlink>
                    </w:p>
                  </w:txbxContent>
                </v:textbox>
              </v:shape>
            </w:pict>
          </mc:Fallback>
        </mc:AlternateContent>
      </w:r>
      <w:r w:rsidRPr="00EE5C3B">
        <w:rPr>
          <w:rStyle w:val="Hyperlink"/>
          <w:noProof/>
          <w:szCs w:val="22"/>
          <w:lang w:val="en-CA"/>
        </w:rPr>
        <mc:AlternateContent>
          <mc:Choice Requires="wps">
            <w:drawing>
              <wp:anchor distT="0" distB="0" distL="114300" distR="114300" simplePos="0" relativeHeight="251651584" behindDoc="0" locked="0" layoutInCell="1" allowOverlap="1" wp14:anchorId="03109BE2" wp14:editId="38E4CE39">
                <wp:simplePos x="0" y="0"/>
                <wp:positionH relativeFrom="column">
                  <wp:posOffset>2583180</wp:posOffset>
                </wp:positionH>
                <wp:positionV relativeFrom="paragraph">
                  <wp:posOffset>127635</wp:posOffset>
                </wp:positionV>
                <wp:extent cx="1691640" cy="23622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691640" cy="2362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60B0CA4" w14:textId="55E737D9" w:rsidR="00EE5C3B" w:rsidRPr="00F9204C" w:rsidRDefault="00A21034" w:rsidP="00EE5C3B">
                            <w:pPr>
                              <w:pStyle w:val="KeySkillsBullets"/>
                              <w:rPr>
                                <w:sz w:val="16"/>
                              </w:rPr>
                            </w:pPr>
                            <w:r w:rsidRPr="00F9204C">
                              <w:rPr>
                                <w:rStyle w:val="Hyperlink"/>
                                <w:sz w:val="20"/>
                                <w:szCs w:val="22"/>
                                <w:lang w:val="en-CA"/>
                              </w:rPr>
                              <w:t xml:space="preserve">traylenshannon@gmail.com </w:t>
                            </w:r>
                            <w:r w:rsidRPr="00F9204C">
                              <w:rPr>
                                <w:color w:val="000000"/>
                                <w:sz w:val="20"/>
                                <w:szCs w:val="22"/>
                                <w:lang w:val="en-C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09BE2" id="Text Box 22" o:spid="_x0000_s1027" type="#_x0000_t202" style="position:absolute;left:0;text-align:left;margin-left:203.4pt;margin-top:10.05pt;width:133.2pt;height:18.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" filled="f" stroked="f">
                <v:textbox>
                  <w:txbxContent>
                    <w:p w14:paraId="360B0CA4" w14:textId="55E737D9" w:rsidR="00EE5C3B" w:rsidRPr="00F9204C" w:rsidRDefault="00A21034" w:rsidP="00EE5C3B">
                      <w:pPr>
                        <w:pStyle w:val="KeySkillsBullets"/>
                        <w:rPr>
                          <w:sz w:val="16"/>
                        </w:rPr>
                      </w:pPr>
                      <w:r w:rsidRPr="00F9204C">
                        <w:rPr>
                          <w:rStyle w:val="Hyperlink"/>
                          <w:sz w:val="20"/>
                          <w:szCs w:val="22"/>
                          <w:lang w:val="en-CA"/>
                        </w:rPr>
                        <w:t xml:space="preserve">traylenshannon@gmail.com </w:t>
                      </w:r>
                      <w:r w:rsidRPr="00F9204C">
                        <w:rPr>
                          <w:color w:val="000000"/>
                          <w:sz w:val="20"/>
                          <w:szCs w:val="22"/>
                          <w:lang w:val="en-CA"/>
                        </w:rPr>
                        <w:t xml:space="preserve"> </w:t>
                      </w:r>
                    </w:p>
                  </w:txbxContent>
                </v:textbox>
              </v:shape>
            </w:pict>
          </mc:Fallback>
        </mc:AlternateContent>
      </w:r>
      <w:r w:rsidRPr="00EE5C3B">
        <w:rPr>
          <w:rStyle w:val="Hyperlink"/>
          <w:noProof/>
          <w:szCs w:val="22"/>
          <w:lang w:val="en-CA"/>
        </w:rPr>
        <mc:AlternateContent>
          <mc:Choice Requires="wps">
            <w:drawing>
              <wp:anchor distT="0" distB="0" distL="114300" distR="114300" simplePos="0" relativeHeight="251645440" behindDoc="0" locked="0" layoutInCell="1" allowOverlap="1" wp14:anchorId="1B97F823" wp14:editId="3CC836CD">
                <wp:simplePos x="0" y="0"/>
                <wp:positionH relativeFrom="column">
                  <wp:posOffset>1499870</wp:posOffset>
                </wp:positionH>
                <wp:positionV relativeFrom="paragraph">
                  <wp:posOffset>146050</wp:posOffset>
                </wp:positionV>
                <wp:extent cx="1073150" cy="2286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73150"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4F2D60D" w14:textId="46D6BA18" w:rsidR="00EE5C3B" w:rsidRPr="007837F6" w:rsidRDefault="00A21034" w:rsidP="00EE5C3B">
                            <w:pPr>
                              <w:pStyle w:val="KeySkillsBullets"/>
                              <w:rPr>
                                <w:sz w:val="16"/>
                              </w:rPr>
                            </w:pPr>
                            <w:r w:rsidRPr="007837F6">
                              <w:rPr>
                                <w:color w:val="000000"/>
                                <w:sz w:val="20"/>
                                <w:szCs w:val="22"/>
                                <w:lang w:val="en-CA"/>
                              </w:rPr>
                              <w:t>514.497.5719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97F823" id="Text Box 21" o:spid="_x0000_s1028" type="#_x0000_t202" style="position:absolute;left:0;text-align:left;margin-left:118.1pt;margin-top:11.5pt;width:84.5pt;height:18pt;z-index:25164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" filled="f" stroked="f">
                <v:textbox>
                  <w:txbxContent>
                    <w:p w14:paraId="44F2D60D" w14:textId="46D6BA18" w:rsidR="00EE5C3B" w:rsidRPr="007837F6" w:rsidRDefault="00A21034" w:rsidP="00EE5C3B">
                      <w:pPr>
                        <w:pStyle w:val="KeySkillsBullets"/>
                        <w:rPr>
                          <w:sz w:val="16"/>
                        </w:rPr>
                      </w:pPr>
                      <w:r w:rsidRPr="007837F6">
                        <w:rPr>
                          <w:color w:val="000000"/>
                          <w:sz w:val="20"/>
                          <w:szCs w:val="22"/>
                          <w:lang w:val="en-CA"/>
                        </w:rPr>
                        <w:t>514.497.5719</w:t>
                      </w:r>
                    </w:p>
                  </w:txbxContent>
                </v:textbox>
              </v:shape>
            </w:pict>
          </mc:Fallback>
        </mc:AlternateContent>
      </w:r>
      <w:r w:rsidRPr="00EE5C3B">
        <w:rPr>
          <w:rStyle w:val="Hyperlink"/>
          <w:noProof/>
          <w:szCs w:val="22"/>
          <w:lang w:val="en-CA"/>
        </w:rPr>
        <mc:AlternateContent>
          <mc:Choice Requires="wps">
            <w:drawing>
              <wp:anchor distT="0" distB="0" distL="114300" distR="114300" simplePos="0" relativeHeight="251640320" behindDoc="0" locked="0" layoutInCell="1" allowOverlap="1" wp14:anchorId="26548AC0" wp14:editId="67EB24FF">
                <wp:simplePos x="0" y="0"/>
                <wp:positionH relativeFrom="margin">
                  <wp:align>left</wp:align>
                </wp:positionH>
                <wp:positionV relativeFrom="paragraph">
                  <wp:posOffset>142875</wp:posOffset>
                </wp:positionV>
                <wp:extent cx="1524000" cy="2286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524000"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09ED43B" w14:textId="2F918759" w:rsidR="00EE5C3B" w:rsidRPr="007837F6" w:rsidRDefault="00A21034" w:rsidP="004B7F37">
                            <w:pPr>
                              <w:pStyle w:val="KeySkillsBullets"/>
                              <w:jc w:val="center"/>
                              <w:rPr>
                                <w:sz w:val="16"/>
                                <w:lang w:val="fr-CA"/>
                              </w:rPr>
                            </w:pPr>
                            <w:r w:rsidRPr="007837F6">
                              <w:rPr>
                                <w:color w:val="000000"/>
                                <w:sz w:val="20"/>
                                <w:szCs w:val="22"/>
                                <w:lang w:val="fr-CA"/>
                              </w:rPr>
                              <w:t xml:space="preserve">Ile des </w:t>
                            </w:r>
                            <w:proofErr w:type="spellStart"/>
                            <w:r w:rsidRPr="007837F6">
                              <w:rPr>
                                <w:color w:val="000000"/>
                                <w:sz w:val="20"/>
                                <w:szCs w:val="22"/>
                                <w:lang w:val="fr-CA"/>
                              </w:rPr>
                              <w:t>Soeurs</w:t>
                            </w:r>
                            <w:proofErr w:type="spellEnd"/>
                            <w:r w:rsidRPr="007837F6">
                              <w:rPr>
                                <w:color w:val="000000"/>
                                <w:sz w:val="20"/>
                                <w:szCs w:val="22"/>
                                <w:lang w:val="fr-CA"/>
                              </w:rPr>
                              <w:t>, QC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8AC0" id="Text Box 20" o:spid="_x0000_s1029" type="#_x0000_t202" style="position:absolute;left:0;text-align:left;margin-left:0;margin-top:11.25pt;width:120pt;height:18pt;z-index:251640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" filled="f" stroked="f">
                <v:textbox>
                  <w:txbxContent>
                    <w:p w14:paraId="309ED43B" w14:textId="2F918759" w:rsidR="00EE5C3B" w:rsidRPr="007837F6" w:rsidRDefault="00A21034" w:rsidP="004B7F37">
                      <w:pPr>
                        <w:pStyle w:val="KeySkillsBullets"/>
                        <w:jc w:val="center"/>
                        <w:rPr>
                          <w:sz w:val="16"/>
                          <w:lang w:val="fr-CA"/>
                        </w:rPr>
                      </w:pPr>
                      <w:r w:rsidRPr="007837F6">
                        <w:rPr>
                          <w:color w:val="000000"/>
                          <w:sz w:val="20"/>
                          <w:szCs w:val="22"/>
                          <w:lang w:val="fr-CA"/>
                        </w:rPr>
                        <w:t xml:space="preserve">Ile des </w:t>
                      </w:r>
                      <w:proofErr w:type="spellStart"/>
                      <w:r w:rsidRPr="007837F6">
                        <w:rPr>
                          <w:color w:val="000000"/>
                          <w:sz w:val="20"/>
                          <w:szCs w:val="22"/>
                          <w:lang w:val="fr-CA"/>
                        </w:rPr>
                        <w:t>Soeurs</w:t>
                      </w:r>
                      <w:proofErr w:type="spellEnd"/>
                      <w:r w:rsidRPr="007837F6">
                        <w:rPr>
                          <w:color w:val="000000"/>
                          <w:sz w:val="20"/>
                          <w:szCs w:val="22"/>
                          <w:lang w:val="fr-CA"/>
                        </w:rPr>
                        <w:t>, QC</w:t>
                      </w:r>
                    </w:p>
                  </w:txbxContent>
                </v:textbox>
                <w10:wrap anchorx="margin"/>
              </v:shape>
            </w:pict>
          </mc:Fallback>
        </mc:AlternateContent>
      </w:r>
    </w:p>
    <w:p w14:paraId="35CC8144" w14:textId="77777777" w:rsidR="00EE5C3B" w:rsidRDefault="00EE5C3B" w:rsidP="00B7070E">
      <w:pPr>
        <w:jc w:val="center"/>
        <w:rPr>
          <w:rStyle w:val="Hyperlink"/>
          <w:szCs w:val="22"/>
          <w:lang w:val="en-CA"/>
        </w:rPr>
      </w:pPr>
    </w:p>
    <w:p w14:paraId="51A8C0C2" w14:textId="215D442A" w:rsidR="00EE5C3B" w:rsidRDefault="00F9204C" w:rsidP="00B7070E">
      <w:pPr>
        <w:jc w:val="center"/>
        <w:rPr>
          <w:rStyle w:val="Hyperlink"/>
          <w:szCs w:val="22"/>
          <w:lang w:val="en-CA"/>
        </w:rPr>
      </w:pPr>
      <w:r w:rsidRPr="0003578D">
        <w:rPr>
          <w:rStyle w:val="Hyperlink"/>
          <w:noProof/>
          <w:color w:val="44546A" w:themeColor="text2"/>
          <w:szCs w:val="22"/>
          <w:lang w:val="en-CA"/>
        </w:rPr>
        <mc:AlternateContent>
          <mc:Choice Requires="wps">
            <w:drawing>
              <wp:anchor distT="0" distB="0" distL="114300" distR="114300" simplePos="0" relativeHeight="251670528" behindDoc="0" locked="0" layoutInCell="1" allowOverlap="1" wp14:anchorId="7F5CEECD" wp14:editId="79E829E4">
                <wp:simplePos x="0" y="0"/>
                <wp:positionH relativeFrom="margin">
                  <wp:align>left</wp:align>
                </wp:positionH>
                <wp:positionV relativeFrom="paragraph">
                  <wp:posOffset>57150</wp:posOffset>
                </wp:positionV>
                <wp:extent cx="6515100" cy="45719"/>
                <wp:effectExtent l="0" t="0" r="0" b="0"/>
                <wp:wrapNone/>
                <wp:docPr id="27" name="Rectangle 27"/>
                <wp:cNvGraphicFramePr/>
                <a:graphic xmlns:a="http://schemas.openxmlformats.org/drawingml/2006/main">
                  <a:graphicData uri="http://schemas.microsoft.com/office/word/2010/wordprocessingShape">
                    <wps:wsp>
                      <wps:cNvSpPr/>
                      <wps:spPr>
                        <a:xfrm>
                          <a:off x="0" y="0"/>
                          <a:ext cx="6515100" cy="4571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28EB5" id="Rectangle 27" o:spid="_x0000_s1026" style="position:absolute;margin-left:0;margin-top:4.5pt;width:513pt;height:3.6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" fillcolor="#44546a [3215]" stroked="f" strokeweight="1pt">
                <w10:wrap anchorx="margin"/>
              </v:rect>
            </w:pict>
          </mc:Fallback>
        </mc:AlternateContent>
      </w:r>
    </w:p>
    <w:p w14:paraId="6FA16BC7" w14:textId="77777777" w:rsidR="00B7070E" w:rsidRPr="00B7070E" w:rsidRDefault="00B7070E" w:rsidP="00B7070E">
      <w:pPr>
        <w:jc w:val="center"/>
        <w:rPr>
          <w:color w:val="000000"/>
          <w:spacing w:val="20"/>
          <w:sz w:val="14"/>
          <w:szCs w:val="22"/>
          <w:lang w:val="en-CA"/>
        </w:rPr>
      </w:pPr>
    </w:p>
    <w:p w14:paraId="2708219B" w14:textId="683C1585" w:rsidR="00043D33" w:rsidRPr="007B7470" w:rsidRDefault="00CB2E79" w:rsidP="00E26827">
      <w:pPr>
        <w:pStyle w:val="BulletList1"/>
        <w:numPr>
          <w:ilvl w:val="0"/>
          <w:numId w:val="0"/>
        </w:numPr>
        <w:jc w:val="both"/>
        <w:rPr>
          <w:rFonts w:asciiTheme="minorHAnsi" w:hAnsiTheme="minorHAnsi" w:cs="Courier New"/>
          <w:lang w:val="en-CA"/>
        </w:rPr>
      </w:pPr>
      <w:r>
        <w:rPr>
          <w:rFonts w:asciiTheme="minorHAnsi" w:hAnsiTheme="minorHAnsi" w:cs="Courier New"/>
          <w:lang w:val="en-CA"/>
        </w:rPr>
        <w:t>Result-driven</w:t>
      </w:r>
      <w:r w:rsidR="00345B93" w:rsidRPr="007B7470">
        <w:rPr>
          <w:rFonts w:asciiTheme="minorHAnsi" w:hAnsiTheme="minorHAnsi" w:cs="Courier New"/>
          <w:lang w:val="en-CA"/>
        </w:rPr>
        <w:t xml:space="preserve"> </w:t>
      </w:r>
      <w:r w:rsidR="009E7502" w:rsidRPr="007B7470">
        <w:rPr>
          <w:rFonts w:asciiTheme="minorHAnsi" w:hAnsiTheme="minorHAnsi" w:cs="Courier New"/>
          <w:lang w:val="en-CA"/>
        </w:rPr>
        <w:t xml:space="preserve">people </w:t>
      </w:r>
      <w:r w:rsidR="006B69C1" w:rsidRPr="007B7470">
        <w:rPr>
          <w:rFonts w:asciiTheme="minorHAnsi" w:hAnsiTheme="minorHAnsi" w:cs="Courier New"/>
          <w:lang w:val="en-CA"/>
        </w:rPr>
        <w:t xml:space="preserve">leader with a demonstrated record of success </w:t>
      </w:r>
      <w:r w:rsidR="002512D6" w:rsidRPr="007B7470">
        <w:rPr>
          <w:rFonts w:asciiTheme="minorHAnsi" w:hAnsiTheme="minorHAnsi" w:cs="Courier New"/>
          <w:lang w:val="en-CA"/>
        </w:rPr>
        <w:t xml:space="preserve">in leading global retail brands teams towards </w:t>
      </w:r>
      <w:r w:rsidR="00F1186B" w:rsidRPr="007B7470">
        <w:rPr>
          <w:rFonts w:asciiTheme="minorHAnsi" w:hAnsiTheme="minorHAnsi" w:cs="Courier New"/>
          <w:lang w:val="en-CA"/>
        </w:rPr>
        <w:t>sales growth</w:t>
      </w:r>
      <w:r w:rsidR="00F3774E" w:rsidRPr="007B7470">
        <w:rPr>
          <w:rFonts w:asciiTheme="minorHAnsi" w:hAnsiTheme="minorHAnsi" w:cs="Courier New"/>
          <w:lang w:val="en-CA"/>
        </w:rPr>
        <w:t xml:space="preserve"> &amp;</w:t>
      </w:r>
      <w:r w:rsidR="00F1186B" w:rsidRPr="007B7470">
        <w:rPr>
          <w:rFonts w:asciiTheme="minorHAnsi" w:hAnsiTheme="minorHAnsi" w:cs="Courier New"/>
          <w:lang w:val="en-CA"/>
        </w:rPr>
        <w:t xml:space="preserve"> market share</w:t>
      </w:r>
      <w:r w:rsidR="00F3774E" w:rsidRPr="007B7470">
        <w:rPr>
          <w:rFonts w:asciiTheme="minorHAnsi" w:hAnsiTheme="minorHAnsi" w:cs="Courier New"/>
          <w:lang w:val="en-CA"/>
        </w:rPr>
        <w:t xml:space="preserve"> </w:t>
      </w:r>
      <w:r w:rsidR="00F1186B" w:rsidRPr="007B7470">
        <w:rPr>
          <w:rFonts w:asciiTheme="minorHAnsi" w:hAnsiTheme="minorHAnsi" w:cs="Courier New"/>
          <w:lang w:val="en-CA"/>
        </w:rPr>
        <w:t xml:space="preserve">expansion. </w:t>
      </w:r>
      <w:r w:rsidR="00466711" w:rsidRPr="007B7470">
        <w:rPr>
          <w:rFonts w:asciiTheme="minorHAnsi" w:hAnsiTheme="minorHAnsi" w:cs="Courier New"/>
          <w:lang w:val="en-CA"/>
        </w:rPr>
        <w:t xml:space="preserve">Strategic </w:t>
      </w:r>
      <w:r w:rsidR="00BE0EE9" w:rsidRPr="007B7470">
        <w:rPr>
          <w:rFonts w:asciiTheme="minorHAnsi" w:hAnsiTheme="minorHAnsi" w:cs="Courier New"/>
          <w:lang w:val="en-CA"/>
        </w:rPr>
        <w:t>advisor</w:t>
      </w:r>
      <w:r w:rsidR="00466711" w:rsidRPr="007B7470">
        <w:rPr>
          <w:rFonts w:asciiTheme="minorHAnsi" w:hAnsiTheme="minorHAnsi" w:cs="Courier New"/>
          <w:lang w:val="en-CA"/>
        </w:rPr>
        <w:t xml:space="preserve"> to executive decision makers</w:t>
      </w:r>
      <w:r w:rsidR="0007289C" w:rsidRPr="007B7470">
        <w:rPr>
          <w:rFonts w:asciiTheme="minorHAnsi" w:hAnsiTheme="minorHAnsi" w:cs="Courier New"/>
          <w:lang w:val="en-CA"/>
        </w:rPr>
        <w:t xml:space="preserve"> to implement </w:t>
      </w:r>
      <w:r w:rsidR="008516EE" w:rsidRPr="007B7470">
        <w:rPr>
          <w:rFonts w:asciiTheme="minorHAnsi" w:hAnsiTheme="minorHAnsi" w:cs="Courier New"/>
          <w:lang w:val="en-CA"/>
        </w:rPr>
        <w:t>sc</w:t>
      </w:r>
      <w:r w:rsidR="001C61B8" w:rsidRPr="007B7470">
        <w:rPr>
          <w:rFonts w:asciiTheme="minorHAnsi" w:hAnsiTheme="minorHAnsi" w:cs="Courier New"/>
          <w:lang w:val="en-CA"/>
        </w:rPr>
        <w:t>a</w:t>
      </w:r>
      <w:r w:rsidR="008516EE" w:rsidRPr="007B7470">
        <w:rPr>
          <w:rFonts w:asciiTheme="minorHAnsi" w:hAnsiTheme="minorHAnsi" w:cs="Courier New"/>
          <w:lang w:val="en-CA"/>
        </w:rPr>
        <w:t xml:space="preserve">lable </w:t>
      </w:r>
      <w:r w:rsidR="00BB3E12" w:rsidRPr="007B7470">
        <w:rPr>
          <w:rFonts w:asciiTheme="minorHAnsi" w:hAnsiTheme="minorHAnsi" w:cs="Courier New"/>
          <w:lang w:val="en-CA"/>
        </w:rPr>
        <w:t xml:space="preserve">talent-driven </w:t>
      </w:r>
      <w:r w:rsidR="0007289C" w:rsidRPr="007B7470">
        <w:rPr>
          <w:rFonts w:asciiTheme="minorHAnsi" w:hAnsiTheme="minorHAnsi" w:cs="Courier New"/>
          <w:lang w:val="en-CA"/>
        </w:rPr>
        <w:t xml:space="preserve">cultures, </w:t>
      </w:r>
      <w:r w:rsidR="00BB3E12" w:rsidRPr="007B7470">
        <w:rPr>
          <w:rFonts w:asciiTheme="minorHAnsi" w:hAnsiTheme="minorHAnsi" w:cs="Courier New"/>
          <w:lang w:val="en-CA"/>
        </w:rPr>
        <w:t>frameworks, policies &amp; tools,</w:t>
      </w:r>
      <w:r w:rsidR="00466711" w:rsidRPr="007B7470">
        <w:rPr>
          <w:rFonts w:asciiTheme="minorHAnsi" w:hAnsiTheme="minorHAnsi" w:cs="Courier New"/>
          <w:lang w:val="en-CA"/>
        </w:rPr>
        <w:t xml:space="preserve"> in support of </w:t>
      </w:r>
      <w:r w:rsidR="00BE0EE9" w:rsidRPr="007B7470">
        <w:rPr>
          <w:rFonts w:asciiTheme="minorHAnsi" w:hAnsiTheme="minorHAnsi" w:cs="Courier New"/>
          <w:lang w:val="en-CA"/>
        </w:rPr>
        <w:t xml:space="preserve">corporate mission &amp; vision. </w:t>
      </w:r>
      <w:r w:rsidR="00F1186B" w:rsidRPr="007B7470">
        <w:rPr>
          <w:rFonts w:asciiTheme="minorHAnsi" w:hAnsiTheme="minorHAnsi" w:cs="Courier New"/>
          <w:lang w:val="en-CA"/>
        </w:rPr>
        <w:t>Creative thinke</w:t>
      </w:r>
      <w:r w:rsidR="003A015E" w:rsidRPr="007B7470">
        <w:rPr>
          <w:rFonts w:asciiTheme="minorHAnsi" w:hAnsiTheme="minorHAnsi" w:cs="Courier New"/>
          <w:lang w:val="en-CA"/>
        </w:rPr>
        <w:t>r &amp; mobilizing leader</w:t>
      </w:r>
      <w:r w:rsidR="00F1186B" w:rsidRPr="007B7470">
        <w:rPr>
          <w:rFonts w:asciiTheme="minorHAnsi" w:hAnsiTheme="minorHAnsi" w:cs="Courier New"/>
          <w:lang w:val="en-CA"/>
        </w:rPr>
        <w:t xml:space="preserve">, with an equivalent ability to </w:t>
      </w:r>
      <w:r w:rsidR="00317526" w:rsidRPr="007B7470">
        <w:rPr>
          <w:rFonts w:asciiTheme="minorHAnsi" w:hAnsiTheme="minorHAnsi" w:cs="Courier New"/>
          <w:lang w:val="en-CA"/>
        </w:rPr>
        <w:t>draw insights from</w:t>
      </w:r>
      <w:r w:rsidR="00833923" w:rsidRPr="007B7470">
        <w:rPr>
          <w:rFonts w:asciiTheme="minorHAnsi" w:hAnsiTheme="minorHAnsi" w:cs="Courier New"/>
          <w:lang w:val="en-CA"/>
        </w:rPr>
        <w:t xml:space="preserve"> data</w:t>
      </w:r>
      <w:r w:rsidR="001C61B8" w:rsidRPr="007B7470">
        <w:rPr>
          <w:rFonts w:asciiTheme="minorHAnsi" w:hAnsiTheme="minorHAnsi" w:cs="Courier New"/>
          <w:lang w:val="en-CA"/>
        </w:rPr>
        <w:t xml:space="preserve"> </w:t>
      </w:r>
      <w:r w:rsidR="00317526" w:rsidRPr="007B7470">
        <w:rPr>
          <w:rFonts w:asciiTheme="minorHAnsi" w:hAnsiTheme="minorHAnsi" w:cs="Courier New"/>
          <w:lang w:val="en-CA"/>
        </w:rPr>
        <w:t>than to</w:t>
      </w:r>
      <w:r w:rsidR="001C61B8" w:rsidRPr="007B7470">
        <w:rPr>
          <w:rFonts w:asciiTheme="minorHAnsi" w:hAnsiTheme="minorHAnsi" w:cs="Courier New"/>
          <w:lang w:val="en-CA"/>
        </w:rPr>
        <w:t xml:space="preserve"> help organizational leaders </w:t>
      </w:r>
      <w:r w:rsidR="00EF6D51" w:rsidRPr="007B7470">
        <w:rPr>
          <w:rFonts w:asciiTheme="minorHAnsi" w:hAnsiTheme="minorHAnsi" w:cs="Courier New"/>
          <w:lang w:val="en-CA"/>
        </w:rPr>
        <w:t>address HR challenges within their</w:t>
      </w:r>
      <w:r w:rsidR="002B2727">
        <w:rPr>
          <w:rFonts w:asciiTheme="minorHAnsi" w:hAnsiTheme="minorHAnsi" w:cs="Courier New"/>
          <w:lang w:val="en-CA"/>
        </w:rPr>
        <w:t xml:space="preserve"> </w:t>
      </w:r>
      <w:r w:rsidR="00EF6D51" w:rsidRPr="007B7470">
        <w:rPr>
          <w:rFonts w:asciiTheme="minorHAnsi" w:hAnsiTheme="minorHAnsi" w:cs="Courier New"/>
          <w:lang w:val="en-CA"/>
        </w:rPr>
        <w:t>teams.</w:t>
      </w:r>
      <w:r w:rsidR="00F1186B" w:rsidRPr="007B7470">
        <w:rPr>
          <w:rFonts w:asciiTheme="minorHAnsi" w:hAnsiTheme="minorHAnsi" w:cs="Courier New"/>
          <w:lang w:val="en-CA"/>
        </w:rPr>
        <w:t xml:space="preserve"> Recognized for managing complex, high-</w:t>
      </w:r>
      <w:r w:rsidR="006C6F73" w:rsidRPr="007B7470">
        <w:rPr>
          <w:rFonts w:asciiTheme="minorHAnsi" w:hAnsiTheme="minorHAnsi" w:cs="Courier New"/>
          <w:lang w:val="en-CA"/>
        </w:rPr>
        <w:t>impact</w:t>
      </w:r>
      <w:r w:rsidR="00F1186B" w:rsidRPr="007B7470">
        <w:rPr>
          <w:rFonts w:asciiTheme="minorHAnsi" w:hAnsiTheme="minorHAnsi" w:cs="Courier New"/>
          <w:lang w:val="en-CA"/>
        </w:rPr>
        <w:t xml:space="preserve"> projects from inception to completion to advance organizational direction</w:t>
      </w:r>
      <w:r w:rsidR="00BA63C8" w:rsidRPr="007B7470">
        <w:rPr>
          <w:rFonts w:asciiTheme="minorHAnsi" w:hAnsiTheme="minorHAnsi" w:cs="Courier New"/>
          <w:lang w:val="en-CA"/>
        </w:rPr>
        <w:t>. Passionate about people development</w:t>
      </w:r>
      <w:r w:rsidR="00A96F31" w:rsidRPr="007B7470">
        <w:rPr>
          <w:rFonts w:asciiTheme="minorHAnsi" w:hAnsiTheme="minorHAnsi" w:cs="Courier New"/>
          <w:lang w:val="en-CA"/>
        </w:rPr>
        <w:t xml:space="preserve">, team training &amp; </w:t>
      </w:r>
      <w:r w:rsidR="007B7470" w:rsidRPr="007B7470">
        <w:rPr>
          <w:rFonts w:asciiTheme="minorHAnsi" w:hAnsiTheme="minorHAnsi" w:cs="Courier New"/>
          <w:lang w:val="en-CA"/>
        </w:rPr>
        <w:t xml:space="preserve">skills </w:t>
      </w:r>
      <w:r w:rsidR="004228C2" w:rsidRPr="007B7470">
        <w:rPr>
          <w:rFonts w:asciiTheme="minorHAnsi" w:hAnsiTheme="minorHAnsi" w:cs="Courier New"/>
          <w:lang w:val="en-CA"/>
        </w:rPr>
        <w:t xml:space="preserve">coaching </w:t>
      </w:r>
      <w:r w:rsidR="00BA63C8" w:rsidRPr="007B7470">
        <w:rPr>
          <w:rFonts w:asciiTheme="minorHAnsi" w:hAnsiTheme="minorHAnsi" w:cs="Courier New"/>
          <w:lang w:val="en-CA"/>
        </w:rPr>
        <w:t xml:space="preserve">to deliver best-in-class </w:t>
      </w:r>
      <w:r w:rsidR="007B7470" w:rsidRPr="007B7470">
        <w:rPr>
          <w:rFonts w:asciiTheme="minorHAnsi" w:hAnsiTheme="minorHAnsi" w:cs="Courier New"/>
          <w:lang w:val="en-CA"/>
        </w:rPr>
        <w:t xml:space="preserve">employee </w:t>
      </w:r>
      <w:r w:rsidR="00BA63C8" w:rsidRPr="007B7470">
        <w:rPr>
          <w:rFonts w:asciiTheme="minorHAnsi" w:hAnsiTheme="minorHAnsi" w:cs="Courier New"/>
          <w:lang w:val="en-CA"/>
        </w:rPr>
        <w:t>experiences.</w:t>
      </w:r>
      <w:r w:rsidR="009B06E9" w:rsidRPr="007B7470">
        <w:rPr>
          <w:rFonts w:asciiTheme="minorHAnsi" w:hAnsiTheme="minorHAnsi" w:cs="Courier New"/>
          <w:lang w:val="en-CA"/>
        </w:rPr>
        <w:t xml:space="preserve"> Bilingual</w:t>
      </w:r>
    </w:p>
    <w:p w14:paraId="711C5FAB" w14:textId="77777777" w:rsidR="00F83B1F" w:rsidRPr="00292E23" w:rsidRDefault="00F83B1F" w:rsidP="00F83B1F">
      <w:pPr>
        <w:pStyle w:val="BulletList1"/>
        <w:numPr>
          <w:ilvl w:val="0"/>
          <w:numId w:val="0"/>
        </w:numPr>
        <w:jc w:val="both"/>
        <w:rPr>
          <w:rFonts w:ascii="Calibri" w:hAnsi="Calibri" w:cs="Courier New"/>
          <w:sz w:val="10"/>
          <w:lang w:val="en-CA"/>
        </w:r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ayout w:type="fixed"/>
        <w:tblLook w:val="04A0" w:firstRow="1" w:lastRow="0" w:firstColumn="1" w:lastColumn="0" w:noHBand="0" w:noVBand="1"/>
      </w:tblPr>
      <w:tblGrid>
        <w:gridCol w:w="9781"/>
      </w:tblGrid>
      <w:tr w:rsidR="007B689D" w14:paraId="45621BC1" w14:textId="77777777" w:rsidTr="007B7470">
        <w:tc>
          <w:tcPr>
            <w:tcW w:w="9781" w:type="dxa"/>
            <w:tcBorders>
              <w:left w:val="single" w:sz="4" w:space="0" w:color="44546A" w:themeColor="text2"/>
              <w:right w:val="single" w:sz="4" w:space="0" w:color="44546A" w:themeColor="text2"/>
            </w:tcBorders>
            <w:shd w:val="clear" w:color="auto" w:fill="E7E6E6" w:themeFill="background2"/>
          </w:tcPr>
          <w:p w14:paraId="737EADD0" w14:textId="5FD2C35F" w:rsidR="000833EA" w:rsidRPr="00821B82" w:rsidRDefault="00174A85" w:rsidP="00821B82">
            <w:pPr>
              <w:pStyle w:val="BulletList1"/>
              <w:numPr>
                <w:ilvl w:val="0"/>
                <w:numId w:val="0"/>
              </w:numPr>
              <w:ind w:left="47" w:right="40" w:hanging="47"/>
              <w:jc w:val="center"/>
              <w:rPr>
                <w:rFonts w:ascii="Cambria" w:hAnsi="Cambria"/>
                <w:b/>
                <w:i/>
                <w:sz w:val="19"/>
                <w:szCs w:val="19"/>
              </w:rPr>
            </w:pPr>
            <w:r w:rsidRPr="00821B82">
              <w:rPr>
                <w:rFonts w:ascii="Cambria" w:hAnsi="Cambria"/>
                <w:b/>
                <w:i/>
                <w:sz w:val="19"/>
                <w:szCs w:val="19"/>
                <w:lang w:val="en-CA"/>
              </w:rPr>
              <w:t>"</w:t>
            </w:r>
            <w:r w:rsidR="000833EA" w:rsidRPr="00821B82">
              <w:rPr>
                <w:rFonts w:ascii="Cambria" w:hAnsi="Cambria"/>
                <w:b/>
                <w:i/>
                <w:sz w:val="19"/>
                <w:szCs w:val="19"/>
              </w:rPr>
              <w:t>Shannon is a leader that is genuinely dedicated to developing her teams and always ensures collaboration. She has a strategic mindset and is fiercely creative... A great combination that drives results!”</w:t>
            </w:r>
          </w:p>
          <w:p w14:paraId="3959CEDF" w14:textId="4D35F950" w:rsidR="007B689D" w:rsidRPr="007B689D" w:rsidRDefault="000833EA" w:rsidP="00821B82">
            <w:pPr>
              <w:pStyle w:val="BulletList1"/>
              <w:numPr>
                <w:ilvl w:val="0"/>
                <w:numId w:val="0"/>
              </w:numPr>
              <w:ind w:left="47" w:right="40" w:hanging="47"/>
              <w:jc w:val="center"/>
              <w:rPr>
                <w:rFonts w:ascii="Cambria" w:hAnsi="Cambria"/>
                <w:b/>
                <w:i/>
                <w:highlight w:val="yellow"/>
              </w:rPr>
            </w:pPr>
            <w:r w:rsidRPr="00821B82">
              <w:rPr>
                <w:rFonts w:ascii="Cambria" w:hAnsi="Cambria"/>
                <w:b/>
                <w:i/>
                <w:sz w:val="19"/>
                <w:szCs w:val="19"/>
              </w:rPr>
              <w:t>-</w:t>
            </w:r>
            <w:r w:rsidRPr="00821B82">
              <w:rPr>
                <w:rFonts w:ascii="Cambria" w:hAnsi="Cambria"/>
                <w:bCs/>
                <w:i/>
                <w:sz w:val="19"/>
                <w:szCs w:val="19"/>
              </w:rPr>
              <w:t xml:space="preserve">Christine </w:t>
            </w:r>
            <w:proofErr w:type="spellStart"/>
            <w:r w:rsidRPr="00821B82">
              <w:rPr>
                <w:rFonts w:ascii="Cambria" w:hAnsi="Cambria"/>
                <w:bCs/>
                <w:i/>
                <w:sz w:val="19"/>
                <w:szCs w:val="19"/>
              </w:rPr>
              <w:t>Delebarre</w:t>
            </w:r>
            <w:proofErr w:type="spellEnd"/>
            <w:r w:rsidR="00C547EE" w:rsidRPr="00821B82">
              <w:rPr>
                <w:rFonts w:ascii="Cambria" w:hAnsi="Cambria"/>
                <w:bCs/>
                <w:i/>
                <w:sz w:val="19"/>
                <w:szCs w:val="19"/>
              </w:rPr>
              <w:t xml:space="preserve">, </w:t>
            </w:r>
            <w:r w:rsidRPr="00821B82">
              <w:rPr>
                <w:rFonts w:ascii="Cambria" w:hAnsi="Cambria"/>
                <w:bCs/>
                <w:i/>
                <w:sz w:val="19"/>
                <w:szCs w:val="19"/>
              </w:rPr>
              <w:t>VP, Client Experience and Retail, Sephora Canada</w:t>
            </w:r>
          </w:p>
        </w:tc>
      </w:tr>
    </w:tbl>
    <w:p w14:paraId="3F760255" w14:textId="77777777" w:rsidR="007F4BB5" w:rsidRPr="00ED25E6" w:rsidRDefault="007F4BB5" w:rsidP="007F4BB5">
      <w:pPr>
        <w:pStyle w:val="SectionTitle"/>
        <w:spacing w:before="0"/>
        <w:rPr>
          <w:rFonts w:ascii="Calibri" w:hAnsi="Calibri" w:cs="Calibri"/>
          <w:b/>
          <w:bCs/>
          <w:lang w:val="en-CA"/>
        </w:rPr>
      </w:pPr>
      <w:r w:rsidRPr="00ED25E6">
        <w:rPr>
          <w:rFonts w:ascii="Calibri" w:hAnsi="Calibri" w:cs="Calibri"/>
          <w:b/>
          <w:bCs/>
          <w:lang w:val="en-CA"/>
        </w:rPr>
        <w:t>KEY SKILLs</w:t>
      </w:r>
    </w:p>
    <w:p w14:paraId="2D445B36" w14:textId="77777777" w:rsidR="007F4BB5" w:rsidRPr="00ED25E6" w:rsidRDefault="007F4BB5" w:rsidP="007F4BB5">
      <w:pPr>
        <w:rPr>
          <w:sz w:val="10"/>
          <w:lang w:val="en-CA"/>
        </w:rPr>
      </w:pPr>
    </w:p>
    <w:tbl>
      <w:tblPr>
        <w:tblW w:w="10098" w:type="dxa"/>
        <w:tblInd w:w="108" w:type="dxa"/>
        <w:tblLook w:val="00A0" w:firstRow="1" w:lastRow="0" w:firstColumn="1" w:lastColumn="0" w:noHBand="0" w:noVBand="0"/>
      </w:tblPr>
      <w:tblGrid>
        <w:gridCol w:w="3294"/>
        <w:gridCol w:w="3828"/>
        <w:gridCol w:w="2976"/>
      </w:tblGrid>
      <w:tr w:rsidR="007F4BB5" w:rsidRPr="00ED25E6" w14:paraId="2B9BBB2B" w14:textId="77777777" w:rsidTr="00423C34">
        <w:trPr>
          <w:trHeight w:val="849"/>
        </w:trPr>
        <w:tc>
          <w:tcPr>
            <w:tcW w:w="3294" w:type="dxa"/>
            <w:shd w:val="clear" w:color="auto" w:fill="auto"/>
          </w:tcPr>
          <w:p w14:paraId="326BE269" w14:textId="4B4B2818" w:rsidR="007F4BB5" w:rsidRPr="007A466B" w:rsidRDefault="007F4BB5" w:rsidP="006A5808">
            <w:pPr>
              <w:pStyle w:val="BulletList1"/>
              <w:spacing w:line="276" w:lineRule="auto"/>
              <w:ind w:left="351" w:right="-105" w:hanging="283"/>
              <w:rPr>
                <w:rFonts w:asciiTheme="minorHAnsi" w:hAnsiTheme="minorHAnsi" w:cstheme="minorHAnsi"/>
              </w:rPr>
            </w:pPr>
            <w:r w:rsidRPr="007A466B">
              <w:rPr>
                <w:rFonts w:asciiTheme="minorHAnsi" w:hAnsiTheme="minorHAnsi" w:cstheme="minorHAnsi"/>
              </w:rPr>
              <w:t>Strategi</w:t>
            </w:r>
            <w:r w:rsidR="0067762E" w:rsidRPr="007A466B">
              <w:rPr>
                <w:rFonts w:asciiTheme="minorHAnsi" w:hAnsiTheme="minorHAnsi" w:cstheme="minorHAnsi"/>
              </w:rPr>
              <w:t xml:space="preserve">c </w:t>
            </w:r>
            <w:r w:rsidR="00DA2C1E" w:rsidRPr="007A466B">
              <w:rPr>
                <w:rFonts w:asciiTheme="minorHAnsi" w:hAnsiTheme="minorHAnsi" w:cstheme="minorHAnsi"/>
              </w:rPr>
              <w:t xml:space="preserve">Vision &amp; </w:t>
            </w:r>
            <w:r w:rsidR="0067762E" w:rsidRPr="007A466B">
              <w:rPr>
                <w:rFonts w:asciiTheme="minorHAnsi" w:hAnsiTheme="minorHAnsi" w:cstheme="minorHAnsi"/>
              </w:rPr>
              <w:t xml:space="preserve">Planning </w:t>
            </w:r>
          </w:p>
          <w:p w14:paraId="6FD9AE08" w14:textId="2A607779" w:rsidR="007F4BB5" w:rsidRPr="007A466B" w:rsidRDefault="00DA2C1E" w:rsidP="006A1840">
            <w:pPr>
              <w:pStyle w:val="BulletList1"/>
              <w:spacing w:line="276" w:lineRule="auto"/>
              <w:ind w:left="351" w:right="-256" w:hanging="283"/>
              <w:rPr>
                <w:rFonts w:asciiTheme="minorHAnsi" w:hAnsiTheme="minorHAnsi" w:cstheme="minorHAnsi"/>
              </w:rPr>
            </w:pPr>
            <w:r w:rsidRPr="007A466B">
              <w:rPr>
                <w:rFonts w:asciiTheme="minorHAnsi" w:hAnsiTheme="minorHAnsi" w:cstheme="minorHAnsi"/>
              </w:rPr>
              <w:t xml:space="preserve">Program &amp; Policy Development </w:t>
            </w:r>
          </w:p>
          <w:p w14:paraId="0CF66B96" w14:textId="79035570" w:rsidR="007F4BB5" w:rsidRPr="007A466B" w:rsidRDefault="007A466B" w:rsidP="00F053A0">
            <w:pPr>
              <w:pStyle w:val="BulletList1"/>
              <w:spacing w:line="276" w:lineRule="auto"/>
              <w:ind w:left="351" w:right="-105" w:hanging="283"/>
              <w:rPr>
                <w:lang w:val="en-CA"/>
              </w:rPr>
            </w:pPr>
            <w:r w:rsidRPr="007A466B">
              <w:rPr>
                <w:rFonts w:ascii="Calibri" w:hAnsi="Calibri"/>
                <w:lang w:val="en-CA"/>
              </w:rPr>
              <w:t>Data analysis / Problem Solving</w:t>
            </w:r>
          </w:p>
        </w:tc>
        <w:tc>
          <w:tcPr>
            <w:tcW w:w="3828" w:type="dxa"/>
            <w:shd w:val="clear" w:color="auto" w:fill="auto"/>
          </w:tcPr>
          <w:p w14:paraId="648A0493" w14:textId="062B738B" w:rsidR="007F4BB5" w:rsidRPr="007A466B" w:rsidRDefault="00125092" w:rsidP="00BC0D9E">
            <w:pPr>
              <w:pStyle w:val="BulletList1"/>
              <w:tabs>
                <w:tab w:val="left" w:pos="463"/>
              </w:tabs>
              <w:spacing w:line="276" w:lineRule="auto"/>
              <w:ind w:left="-108" w:right="-250" w:firstLine="288"/>
              <w:rPr>
                <w:rFonts w:ascii="Calibri" w:hAnsi="Calibri"/>
                <w:lang w:val="en-CA"/>
              </w:rPr>
            </w:pPr>
            <w:r w:rsidRPr="007A466B">
              <w:rPr>
                <w:rFonts w:ascii="Calibri" w:hAnsi="Calibri"/>
                <w:lang w:val="en-CA"/>
              </w:rPr>
              <w:t xml:space="preserve">Talent </w:t>
            </w:r>
            <w:r w:rsidR="005E14E4" w:rsidRPr="007A466B">
              <w:rPr>
                <w:rFonts w:ascii="Calibri" w:hAnsi="Calibri"/>
                <w:lang w:val="en-CA"/>
              </w:rPr>
              <w:t>Training &amp;</w:t>
            </w:r>
            <w:r w:rsidR="007F4BB5" w:rsidRPr="007A466B">
              <w:rPr>
                <w:rFonts w:ascii="Calibri" w:hAnsi="Calibri"/>
                <w:lang w:val="en-CA"/>
              </w:rPr>
              <w:t xml:space="preserve"> Development</w:t>
            </w:r>
          </w:p>
          <w:p w14:paraId="1DDE6641" w14:textId="22C1F374" w:rsidR="007F4BB5" w:rsidRPr="007A466B" w:rsidRDefault="00E02A57" w:rsidP="00BC0D9E">
            <w:pPr>
              <w:pStyle w:val="BulletList1"/>
              <w:tabs>
                <w:tab w:val="left" w:pos="463"/>
              </w:tabs>
              <w:spacing w:line="276" w:lineRule="auto"/>
              <w:ind w:left="-108" w:right="-250" w:firstLine="288"/>
              <w:rPr>
                <w:rFonts w:ascii="Calibri" w:hAnsi="Calibri"/>
                <w:lang w:val="en-CA"/>
              </w:rPr>
            </w:pPr>
            <w:r w:rsidRPr="007A466B">
              <w:rPr>
                <w:rFonts w:ascii="Calibri" w:hAnsi="Calibri"/>
                <w:lang w:val="en-CA"/>
              </w:rPr>
              <w:t>Recruiting</w:t>
            </w:r>
            <w:r w:rsidR="00BB7D2B" w:rsidRPr="007A466B">
              <w:rPr>
                <w:rFonts w:ascii="Calibri" w:hAnsi="Calibri"/>
                <w:lang w:val="en-CA"/>
              </w:rPr>
              <w:t xml:space="preserve">, Compensation &amp; </w:t>
            </w:r>
            <w:r w:rsidRPr="007A466B">
              <w:rPr>
                <w:rFonts w:ascii="Calibri" w:hAnsi="Calibri"/>
                <w:lang w:val="en-CA"/>
              </w:rPr>
              <w:t>Retention</w:t>
            </w:r>
          </w:p>
          <w:p w14:paraId="78057FD6" w14:textId="1B5395AF" w:rsidR="007F4BB5" w:rsidRPr="007A466B" w:rsidRDefault="002544F5" w:rsidP="00BC0D9E">
            <w:pPr>
              <w:pStyle w:val="BulletList1"/>
              <w:tabs>
                <w:tab w:val="left" w:pos="463"/>
              </w:tabs>
              <w:spacing w:line="276" w:lineRule="auto"/>
              <w:ind w:left="-108" w:right="-250" w:firstLine="288"/>
              <w:rPr>
                <w:rFonts w:ascii="Calibri" w:hAnsi="Calibri"/>
                <w:lang w:val="en-CA"/>
              </w:rPr>
            </w:pPr>
            <w:r w:rsidRPr="007A466B">
              <w:rPr>
                <w:rFonts w:ascii="Calibri" w:hAnsi="Calibri"/>
                <w:lang w:val="en-CA"/>
              </w:rPr>
              <w:t>Stakeholder</w:t>
            </w:r>
            <w:r w:rsidR="00673130" w:rsidRPr="007A466B">
              <w:rPr>
                <w:rFonts w:ascii="Calibri" w:hAnsi="Calibri"/>
                <w:lang w:val="en-CA"/>
              </w:rPr>
              <w:t xml:space="preserve"> &amp; </w:t>
            </w:r>
            <w:r w:rsidR="007F4BB5" w:rsidRPr="007A466B">
              <w:rPr>
                <w:rFonts w:ascii="Calibri" w:hAnsi="Calibri"/>
                <w:lang w:val="en-CA"/>
              </w:rPr>
              <w:t>Supplier Relation</w:t>
            </w:r>
            <w:r w:rsidR="00BC0D9E" w:rsidRPr="007A466B">
              <w:rPr>
                <w:rFonts w:ascii="Calibri" w:hAnsi="Calibri"/>
                <w:lang w:val="en-CA"/>
              </w:rPr>
              <w:t>s</w:t>
            </w:r>
          </w:p>
        </w:tc>
        <w:tc>
          <w:tcPr>
            <w:tcW w:w="2976" w:type="dxa"/>
            <w:shd w:val="clear" w:color="auto" w:fill="auto"/>
          </w:tcPr>
          <w:p w14:paraId="1E044FD1" w14:textId="77777777" w:rsidR="00317526" w:rsidRPr="007A466B" w:rsidRDefault="00317526" w:rsidP="00F053A0">
            <w:pPr>
              <w:pStyle w:val="BulletList1"/>
              <w:spacing w:line="276" w:lineRule="auto"/>
              <w:ind w:left="317" w:right="-250" w:hanging="283"/>
              <w:rPr>
                <w:rFonts w:ascii="Calibri" w:hAnsi="Calibri"/>
                <w:lang w:val="en-CA"/>
              </w:rPr>
            </w:pPr>
            <w:r w:rsidRPr="007A466B">
              <w:rPr>
                <w:rFonts w:ascii="Calibri" w:hAnsi="Calibri"/>
                <w:lang w:val="en-CA"/>
              </w:rPr>
              <w:t xml:space="preserve">Transformational Leadership </w:t>
            </w:r>
          </w:p>
          <w:p w14:paraId="34E273D7" w14:textId="75AD8CED" w:rsidR="007F4BB5" w:rsidRPr="007A466B" w:rsidRDefault="0032304A" w:rsidP="00F053A0">
            <w:pPr>
              <w:pStyle w:val="BulletList1"/>
              <w:spacing w:line="276" w:lineRule="auto"/>
              <w:ind w:left="317" w:right="-250" w:hanging="283"/>
              <w:rPr>
                <w:rFonts w:ascii="Calibri" w:hAnsi="Calibri"/>
                <w:lang w:val="en-CA"/>
              </w:rPr>
            </w:pPr>
            <w:r w:rsidRPr="007A466B">
              <w:rPr>
                <w:rFonts w:ascii="Calibri" w:hAnsi="Calibri"/>
                <w:lang w:val="en-CA"/>
              </w:rPr>
              <w:t>Diversity &amp; Inclusion Advocacy</w:t>
            </w:r>
          </w:p>
          <w:p w14:paraId="6E82D113" w14:textId="1BA5671A" w:rsidR="006A5808" w:rsidRPr="007A466B" w:rsidRDefault="002544F5" w:rsidP="006A1840">
            <w:pPr>
              <w:pStyle w:val="BulletList1"/>
              <w:spacing w:line="276" w:lineRule="auto"/>
              <w:ind w:left="317" w:right="-250" w:hanging="283"/>
              <w:rPr>
                <w:rFonts w:ascii="Calibri" w:hAnsi="Calibri"/>
                <w:lang w:val="en-CA"/>
              </w:rPr>
            </w:pPr>
            <w:r w:rsidRPr="007A466B">
              <w:rPr>
                <w:rFonts w:ascii="Calibri" w:hAnsi="Calibri"/>
                <w:lang w:val="en-CA"/>
              </w:rPr>
              <w:t>Innovation &amp; Benchmarking</w:t>
            </w:r>
          </w:p>
        </w:tc>
      </w:tr>
    </w:tbl>
    <w:p w14:paraId="76BBF417" w14:textId="78DD1BC2" w:rsidR="00E8443E" w:rsidRPr="00ED25E6" w:rsidRDefault="00F83B1F" w:rsidP="00C64634">
      <w:pPr>
        <w:pStyle w:val="SectionTitle"/>
        <w:rPr>
          <w:rFonts w:ascii="Calibri" w:hAnsi="Calibri" w:cs="Calibri"/>
          <w:b/>
          <w:bCs/>
          <w:lang w:val="en-CA"/>
        </w:rPr>
      </w:pPr>
      <w:r>
        <w:rPr>
          <w:rFonts w:ascii="Calibri" w:hAnsi="Calibri" w:cs="Calibri"/>
          <w:b/>
          <w:bCs/>
          <w:lang w:val="en-CA"/>
        </w:rPr>
        <w:t>PROFESSIONAL</w:t>
      </w:r>
      <w:r w:rsidR="00DF5F22" w:rsidRPr="00ED25E6">
        <w:rPr>
          <w:rFonts w:ascii="Calibri" w:hAnsi="Calibri" w:cs="Calibri"/>
          <w:b/>
          <w:bCs/>
          <w:lang w:val="en-CA"/>
        </w:rPr>
        <w:t xml:space="preserve"> exp</w:t>
      </w:r>
      <w:r w:rsidR="004121E7">
        <w:rPr>
          <w:rFonts w:ascii="Calibri" w:hAnsi="Calibri" w:cs="Calibri"/>
          <w:b/>
          <w:bCs/>
          <w:lang w:val="en-CA"/>
        </w:rPr>
        <w:t>e</w:t>
      </w:r>
      <w:r w:rsidR="00DF5F22" w:rsidRPr="00ED25E6">
        <w:rPr>
          <w:rFonts w:ascii="Calibri" w:hAnsi="Calibri" w:cs="Calibri"/>
          <w:b/>
          <w:bCs/>
          <w:lang w:val="en-CA"/>
        </w:rPr>
        <w:t>rience</w:t>
      </w:r>
    </w:p>
    <w:p w14:paraId="0C838B73" w14:textId="7074C147" w:rsidR="00782163" w:rsidRDefault="00782163" w:rsidP="00782163">
      <w:pPr>
        <w:pStyle w:val="BulletList1"/>
        <w:numPr>
          <w:ilvl w:val="0"/>
          <w:numId w:val="0"/>
        </w:numPr>
        <w:ind w:left="709"/>
        <w:rPr>
          <w:rFonts w:ascii="Calibri" w:hAnsi="Calibri"/>
          <w:sz w:val="10"/>
          <w:lang w:val="en-CA"/>
        </w:rPr>
      </w:pPr>
    </w:p>
    <w:tbl>
      <w:tblPr>
        <w:tblW w:w="10128" w:type="dxa"/>
        <w:tblInd w:w="108" w:type="dxa"/>
        <w:tblBorders>
          <w:bottom w:val="single" w:sz="8" w:space="0" w:color="auto"/>
        </w:tblBorders>
        <w:tblLook w:val="04A0" w:firstRow="1" w:lastRow="0" w:firstColumn="1" w:lastColumn="0" w:noHBand="0" w:noVBand="1"/>
      </w:tblPr>
      <w:tblGrid>
        <w:gridCol w:w="8103"/>
        <w:gridCol w:w="2025"/>
      </w:tblGrid>
      <w:tr w:rsidR="00777BA1" w:rsidRPr="007F635F" w14:paraId="66CB36D3" w14:textId="77777777" w:rsidTr="005B3E5C">
        <w:trPr>
          <w:trHeight w:val="335"/>
        </w:trPr>
        <w:tc>
          <w:tcPr>
            <w:tcW w:w="8103" w:type="dxa"/>
            <w:tcBorders>
              <w:bottom w:val="single" w:sz="4" w:space="0" w:color="D9D9D9"/>
            </w:tcBorders>
          </w:tcPr>
          <w:p w14:paraId="6D8FE44E" w14:textId="2D26A167" w:rsidR="00777BA1" w:rsidRDefault="00A237EE" w:rsidP="005B3E5C">
            <w:pPr>
              <w:pStyle w:val="Employername"/>
              <w:rPr>
                <w:rStyle w:val="JobTitle"/>
                <w:rFonts w:ascii="Calibri" w:hAnsi="Calibri"/>
                <w:b w:val="0"/>
                <w:i w:val="0"/>
                <w:sz w:val="20"/>
              </w:rPr>
            </w:pPr>
            <w:r>
              <w:rPr>
                <w:rStyle w:val="JobTitle"/>
                <w:rFonts w:ascii="Calibri" w:hAnsi="Calibri"/>
                <w:b w:val="0"/>
                <w:i w:val="0"/>
                <w:sz w:val="20"/>
              </w:rPr>
              <w:t>Blume Canada</w:t>
            </w:r>
            <w:r w:rsidR="00777BA1" w:rsidRPr="00821B82">
              <w:rPr>
                <w:rStyle w:val="JobTitle"/>
                <w:rFonts w:ascii="Calibri" w:hAnsi="Calibri"/>
                <w:b w:val="0"/>
                <w:i w:val="0"/>
                <w:sz w:val="20"/>
              </w:rPr>
              <w:t>, Montreal, QC</w:t>
            </w:r>
          </w:p>
          <w:p w14:paraId="44368344" w14:textId="6702FC0D" w:rsidR="00777BA1" w:rsidRPr="00AC1DD1" w:rsidRDefault="002C3C54" w:rsidP="005B3E5C">
            <w:pPr>
              <w:pStyle w:val="Employername"/>
              <w:rPr>
                <w:rFonts w:ascii="Calibri" w:hAnsi="Calibri"/>
                <w:b/>
                <w:bCs/>
                <w:iCs/>
                <w:sz w:val="20"/>
                <w:lang w:val="en-CA"/>
              </w:rPr>
            </w:pPr>
            <w:r>
              <w:rPr>
                <w:rFonts w:ascii="Calibri" w:hAnsi="Calibri"/>
                <w:b/>
                <w:bCs/>
                <w:iCs/>
                <w:sz w:val="20"/>
                <w:lang w:val="en-CA"/>
              </w:rPr>
              <w:t>VP Sales, North America</w:t>
            </w:r>
          </w:p>
        </w:tc>
        <w:tc>
          <w:tcPr>
            <w:tcW w:w="2025" w:type="dxa"/>
            <w:tcBorders>
              <w:bottom w:val="single" w:sz="4" w:space="0" w:color="D9D9D9"/>
            </w:tcBorders>
          </w:tcPr>
          <w:p w14:paraId="7A569626" w14:textId="2CBB128F" w:rsidR="00777BA1" w:rsidRPr="00292CE7" w:rsidRDefault="00777BA1" w:rsidP="005B3E5C">
            <w:pPr>
              <w:pStyle w:val="Daterightjustified"/>
              <w:rPr>
                <w:rFonts w:ascii="Calibri" w:hAnsi="Calibri"/>
                <w:sz w:val="20"/>
                <w:lang w:val="en-CA"/>
              </w:rPr>
            </w:pPr>
            <w:r w:rsidRPr="007C3FAF">
              <w:rPr>
                <w:rFonts w:asciiTheme="minorHAnsi" w:hAnsiTheme="minorHAnsi" w:cstheme="minorHAnsi"/>
                <w:sz w:val="20"/>
                <w:lang w:val="en-CA"/>
              </w:rPr>
              <w:t>20</w:t>
            </w:r>
            <w:r>
              <w:rPr>
                <w:rFonts w:asciiTheme="minorHAnsi" w:hAnsiTheme="minorHAnsi" w:cstheme="minorHAnsi"/>
                <w:sz w:val="20"/>
                <w:lang w:val="en-CA"/>
              </w:rPr>
              <w:t>22</w:t>
            </w:r>
            <w:r>
              <w:rPr>
                <w:rFonts w:ascii="Calibri" w:hAnsi="Calibri"/>
                <w:sz w:val="20"/>
                <w:lang w:val="en-CA"/>
              </w:rPr>
              <w:t xml:space="preserve"> – Present   </w:t>
            </w:r>
          </w:p>
        </w:tc>
      </w:tr>
    </w:tbl>
    <w:p w14:paraId="1D0322C8" w14:textId="77777777" w:rsidR="00777BA1" w:rsidRDefault="00777BA1" w:rsidP="00777BA1">
      <w:pPr>
        <w:pStyle w:val="BulletList1"/>
        <w:numPr>
          <w:ilvl w:val="0"/>
          <w:numId w:val="0"/>
        </w:numPr>
        <w:ind w:left="709"/>
        <w:rPr>
          <w:rFonts w:ascii="Calibri" w:hAnsi="Calibri"/>
          <w:sz w:val="10"/>
          <w:lang w:val="en-CA"/>
        </w:rPr>
      </w:pPr>
    </w:p>
    <w:p w14:paraId="18C1C7C0" w14:textId="48E47739" w:rsidR="00A237EE" w:rsidRPr="00137065" w:rsidRDefault="000A7098" w:rsidP="00A237EE">
      <w:pPr>
        <w:pStyle w:val="BulletList1"/>
        <w:ind w:left="709" w:hanging="425"/>
        <w:rPr>
          <w:rFonts w:asciiTheme="minorHAnsi" w:hAnsiTheme="minorHAnsi" w:cstheme="minorHAnsi"/>
          <w:lang w:val="en-CA"/>
        </w:rPr>
      </w:pPr>
      <w:r w:rsidRPr="00137065">
        <w:rPr>
          <w:rFonts w:asciiTheme="minorHAnsi" w:hAnsiTheme="minorHAnsi" w:cstheme="minorHAnsi"/>
          <w:lang w:val="en-CA"/>
        </w:rPr>
        <w:t xml:space="preserve">Head </w:t>
      </w:r>
      <w:r w:rsidR="00137065" w:rsidRPr="00137065">
        <w:rPr>
          <w:rFonts w:asciiTheme="minorHAnsi" w:hAnsiTheme="minorHAnsi" w:cstheme="minorHAnsi"/>
          <w:lang w:val="en-CA"/>
        </w:rPr>
        <w:t>of sales for skincare/self-care brand</w:t>
      </w:r>
      <w:r w:rsidR="00233C0F" w:rsidRPr="00137065">
        <w:rPr>
          <w:rFonts w:asciiTheme="minorHAnsi" w:hAnsiTheme="minorHAnsi" w:cstheme="minorHAnsi"/>
          <w:lang w:val="en-CA"/>
        </w:rPr>
        <w:t xml:space="preserve">; </w:t>
      </w:r>
      <w:r w:rsidR="00A3538B" w:rsidRPr="00137065">
        <w:rPr>
          <w:rFonts w:asciiTheme="minorHAnsi" w:hAnsiTheme="minorHAnsi" w:cstheme="minorHAnsi"/>
          <w:lang w:val="en-CA"/>
        </w:rPr>
        <w:t xml:space="preserve">build </w:t>
      </w:r>
      <w:r w:rsidR="001C2EE9" w:rsidRPr="00137065">
        <w:rPr>
          <w:rFonts w:asciiTheme="minorHAnsi" w:hAnsiTheme="minorHAnsi" w:cstheme="minorHAnsi"/>
          <w:lang w:val="en-CA"/>
        </w:rPr>
        <w:t xml:space="preserve">key </w:t>
      </w:r>
      <w:r w:rsidR="00A3538B" w:rsidRPr="00137065">
        <w:rPr>
          <w:rFonts w:asciiTheme="minorHAnsi" w:hAnsiTheme="minorHAnsi" w:cstheme="minorHAnsi"/>
          <w:lang w:val="en-CA"/>
        </w:rPr>
        <w:t>strategies to develop</w:t>
      </w:r>
      <w:r w:rsidR="001C2EE9" w:rsidRPr="00137065">
        <w:rPr>
          <w:rFonts w:asciiTheme="minorHAnsi" w:hAnsiTheme="minorHAnsi" w:cstheme="minorHAnsi"/>
          <w:lang w:val="en-CA"/>
        </w:rPr>
        <w:t xml:space="preserve"> revenue</w:t>
      </w:r>
      <w:r w:rsidR="00A3538B" w:rsidRPr="00137065">
        <w:rPr>
          <w:rFonts w:asciiTheme="minorHAnsi" w:hAnsiTheme="minorHAnsi" w:cstheme="minorHAnsi"/>
          <w:lang w:val="en-CA"/>
        </w:rPr>
        <w:t xml:space="preserve"> growth </w:t>
      </w:r>
      <w:r w:rsidR="00943A31" w:rsidRPr="00137065">
        <w:rPr>
          <w:rFonts w:asciiTheme="minorHAnsi" w:hAnsiTheme="minorHAnsi" w:cstheme="minorHAnsi"/>
          <w:lang w:val="en-CA"/>
        </w:rPr>
        <w:t>and</w:t>
      </w:r>
      <w:r w:rsidR="00A3538B" w:rsidRPr="00137065">
        <w:rPr>
          <w:rFonts w:asciiTheme="minorHAnsi" w:hAnsiTheme="minorHAnsi" w:cstheme="minorHAnsi"/>
          <w:lang w:val="en-CA"/>
        </w:rPr>
        <w:t xml:space="preserve"> market share footprint </w:t>
      </w:r>
      <w:r w:rsidR="00E466A7" w:rsidRPr="00137065">
        <w:rPr>
          <w:rFonts w:asciiTheme="minorHAnsi" w:hAnsiTheme="minorHAnsi" w:cstheme="minorHAnsi"/>
          <w:lang w:val="en-CA"/>
        </w:rPr>
        <w:t xml:space="preserve">across a </w:t>
      </w:r>
      <w:r w:rsidR="00BC61B3" w:rsidRPr="00137065">
        <w:rPr>
          <w:rFonts w:asciiTheme="minorHAnsi" w:hAnsiTheme="minorHAnsi" w:cstheme="minorHAnsi"/>
          <w:lang w:val="en-CA"/>
        </w:rPr>
        <w:t xml:space="preserve">wholesale </w:t>
      </w:r>
      <w:r w:rsidR="00E466A7" w:rsidRPr="00137065">
        <w:rPr>
          <w:rFonts w:asciiTheme="minorHAnsi" w:hAnsiTheme="minorHAnsi" w:cstheme="minorHAnsi"/>
          <w:lang w:val="en-CA"/>
        </w:rPr>
        <w:t xml:space="preserve">network of beauty </w:t>
      </w:r>
      <w:r w:rsidR="00C746FF" w:rsidRPr="00137065">
        <w:rPr>
          <w:rFonts w:asciiTheme="minorHAnsi" w:hAnsiTheme="minorHAnsi" w:cstheme="minorHAnsi"/>
          <w:lang w:val="en-CA"/>
        </w:rPr>
        <w:t xml:space="preserve">specialty stores, mass </w:t>
      </w:r>
      <w:r w:rsidR="00E466A7" w:rsidRPr="00137065">
        <w:rPr>
          <w:rFonts w:asciiTheme="minorHAnsi" w:hAnsiTheme="minorHAnsi" w:cstheme="minorHAnsi"/>
          <w:lang w:val="en-CA"/>
        </w:rPr>
        <w:t>retailers</w:t>
      </w:r>
      <w:r w:rsidR="00C746FF" w:rsidRPr="00137065">
        <w:rPr>
          <w:rFonts w:asciiTheme="minorHAnsi" w:hAnsiTheme="minorHAnsi" w:cstheme="minorHAnsi"/>
          <w:lang w:val="en-CA"/>
        </w:rPr>
        <w:t>, pharmacies, etc.</w:t>
      </w:r>
    </w:p>
    <w:p w14:paraId="06C7BFC2" w14:textId="15541AC6" w:rsidR="00BA39C1" w:rsidRPr="00137065" w:rsidRDefault="00BA39C1" w:rsidP="00A237EE">
      <w:pPr>
        <w:pStyle w:val="BulletList1"/>
        <w:ind w:left="709" w:hanging="425"/>
        <w:rPr>
          <w:rFonts w:asciiTheme="minorHAnsi" w:hAnsiTheme="minorHAnsi" w:cstheme="minorHAnsi"/>
          <w:lang w:val="en-CA"/>
        </w:rPr>
      </w:pPr>
      <w:r w:rsidRPr="00137065">
        <w:rPr>
          <w:rFonts w:asciiTheme="minorHAnsi" w:hAnsiTheme="minorHAnsi" w:cstheme="minorHAnsi"/>
          <w:lang w:val="en-CA"/>
        </w:rPr>
        <w:t xml:space="preserve">Lead </w:t>
      </w:r>
      <w:r w:rsidR="00137065">
        <w:rPr>
          <w:rFonts w:asciiTheme="minorHAnsi" w:hAnsiTheme="minorHAnsi" w:cstheme="minorHAnsi"/>
          <w:lang w:val="en-CA"/>
        </w:rPr>
        <w:t xml:space="preserve">and develop </w:t>
      </w:r>
      <w:r w:rsidR="00137065" w:rsidRPr="00137065">
        <w:rPr>
          <w:rFonts w:asciiTheme="minorHAnsi" w:hAnsiTheme="minorHAnsi" w:cstheme="minorHAnsi"/>
          <w:lang w:val="en-CA"/>
        </w:rPr>
        <w:t xml:space="preserve">US and Canada </w:t>
      </w:r>
      <w:r w:rsidRPr="00137065">
        <w:rPr>
          <w:rFonts w:asciiTheme="minorHAnsi" w:hAnsiTheme="minorHAnsi" w:cstheme="minorHAnsi"/>
          <w:lang w:val="en-CA"/>
        </w:rPr>
        <w:t xml:space="preserve">sales representatives </w:t>
      </w:r>
      <w:r w:rsidR="006948C6" w:rsidRPr="00137065">
        <w:rPr>
          <w:rFonts w:asciiTheme="minorHAnsi" w:hAnsiTheme="minorHAnsi" w:cstheme="minorHAnsi"/>
          <w:lang w:val="en-CA"/>
        </w:rPr>
        <w:t xml:space="preserve">and brand ambassador, </w:t>
      </w:r>
      <w:r w:rsidR="00137065" w:rsidRPr="00137065">
        <w:rPr>
          <w:rFonts w:asciiTheme="minorHAnsi" w:hAnsiTheme="minorHAnsi" w:cstheme="minorHAnsi"/>
          <w:lang w:val="en-CA"/>
        </w:rPr>
        <w:t>to</w:t>
      </w:r>
      <w:r w:rsidR="006948C6" w:rsidRPr="00137065">
        <w:rPr>
          <w:rFonts w:asciiTheme="minorHAnsi" w:hAnsiTheme="minorHAnsi" w:cstheme="minorHAnsi"/>
          <w:lang w:val="en-CA"/>
        </w:rPr>
        <w:t xml:space="preserve"> </w:t>
      </w:r>
      <w:r w:rsidR="00137065" w:rsidRPr="00137065">
        <w:rPr>
          <w:rFonts w:asciiTheme="minorHAnsi" w:hAnsiTheme="minorHAnsi" w:cstheme="minorHAnsi"/>
          <w:lang w:val="en-CA"/>
        </w:rPr>
        <w:t>drive sales and awareness</w:t>
      </w:r>
    </w:p>
    <w:p w14:paraId="1B9FCC4F" w14:textId="54A2DB66" w:rsidR="00A237EE" w:rsidRPr="00137065" w:rsidRDefault="006A673F" w:rsidP="00A237EE">
      <w:pPr>
        <w:pStyle w:val="BulletList1"/>
        <w:ind w:left="709" w:hanging="425"/>
        <w:rPr>
          <w:rFonts w:asciiTheme="minorHAnsi" w:hAnsiTheme="minorHAnsi" w:cstheme="minorHAnsi"/>
          <w:lang w:val="en-CA"/>
        </w:rPr>
      </w:pPr>
      <w:r w:rsidRPr="00137065">
        <w:rPr>
          <w:rFonts w:asciiTheme="minorHAnsi" w:hAnsiTheme="minorHAnsi" w:cstheme="minorHAnsi"/>
          <w:lang w:val="en-CA"/>
        </w:rPr>
        <w:t xml:space="preserve">Partner with </w:t>
      </w:r>
      <w:r w:rsidR="00F01C21" w:rsidRPr="00137065">
        <w:rPr>
          <w:rFonts w:asciiTheme="minorHAnsi" w:hAnsiTheme="minorHAnsi" w:cstheme="minorHAnsi"/>
          <w:lang w:val="en-CA"/>
        </w:rPr>
        <w:t>marketing, finance and supply chain teams to plan and execute go to market strategies</w:t>
      </w:r>
    </w:p>
    <w:p w14:paraId="399213F8" w14:textId="552371D8" w:rsidR="00F01C21" w:rsidRPr="00137065" w:rsidRDefault="00087D93" w:rsidP="00A237EE">
      <w:pPr>
        <w:pStyle w:val="BulletList1"/>
        <w:ind w:left="709" w:hanging="425"/>
        <w:rPr>
          <w:rFonts w:asciiTheme="minorHAnsi" w:hAnsiTheme="minorHAnsi" w:cstheme="minorHAnsi"/>
          <w:lang w:val="en-CA"/>
        </w:rPr>
      </w:pPr>
      <w:r w:rsidRPr="00137065">
        <w:rPr>
          <w:rFonts w:asciiTheme="minorHAnsi" w:hAnsiTheme="minorHAnsi" w:cstheme="minorHAnsi"/>
          <w:lang w:val="en-CA"/>
        </w:rPr>
        <w:t>Manage and develop key accounts</w:t>
      </w:r>
      <w:r w:rsidR="00161175" w:rsidRPr="00137065">
        <w:rPr>
          <w:rFonts w:asciiTheme="minorHAnsi" w:hAnsiTheme="minorHAnsi" w:cstheme="minorHAnsi"/>
          <w:lang w:val="en-CA"/>
        </w:rPr>
        <w:t xml:space="preserve"> including innovative revenue-generating strategies, aligned to their markets</w:t>
      </w:r>
    </w:p>
    <w:p w14:paraId="1C07D68F" w14:textId="620EE044" w:rsidR="00B30AF1" w:rsidRPr="00137065" w:rsidRDefault="00B30AF1" w:rsidP="00A237EE">
      <w:pPr>
        <w:pStyle w:val="BulletList1"/>
        <w:ind w:left="709" w:hanging="425"/>
        <w:rPr>
          <w:rFonts w:asciiTheme="minorHAnsi" w:hAnsiTheme="minorHAnsi" w:cstheme="minorHAnsi"/>
          <w:lang w:val="en-CA"/>
        </w:rPr>
      </w:pPr>
      <w:r w:rsidRPr="00137065">
        <w:rPr>
          <w:rFonts w:asciiTheme="minorHAnsi" w:hAnsiTheme="minorHAnsi" w:cstheme="minorHAnsi"/>
          <w:lang w:val="en-CA"/>
        </w:rPr>
        <w:t>Negotiate multi-million-dollar agreements with wholesalers</w:t>
      </w:r>
      <w:r w:rsidR="00137065">
        <w:rPr>
          <w:rFonts w:asciiTheme="minorHAnsi" w:hAnsiTheme="minorHAnsi" w:cstheme="minorHAnsi"/>
          <w:lang w:val="en-CA"/>
        </w:rPr>
        <w:t xml:space="preserve">, brokers and retailers  </w:t>
      </w:r>
    </w:p>
    <w:p w14:paraId="1C64A799" w14:textId="7B8B04AF" w:rsidR="00A237EE" w:rsidRPr="00137065" w:rsidRDefault="00F43F6B" w:rsidP="00A237EE">
      <w:pPr>
        <w:pStyle w:val="BulletList1"/>
        <w:ind w:left="709" w:hanging="425"/>
        <w:rPr>
          <w:rFonts w:asciiTheme="minorHAnsi" w:hAnsiTheme="minorHAnsi" w:cstheme="minorHAnsi"/>
          <w:lang w:val="en-CA"/>
        </w:rPr>
      </w:pPr>
      <w:r w:rsidRPr="00137065">
        <w:rPr>
          <w:rFonts w:asciiTheme="minorHAnsi" w:hAnsiTheme="minorHAnsi" w:cstheme="minorHAnsi"/>
          <w:lang w:val="en-CA"/>
        </w:rPr>
        <w:t xml:space="preserve">Collaborate with the executive team for </w:t>
      </w:r>
      <w:r w:rsidR="00137065">
        <w:rPr>
          <w:rFonts w:asciiTheme="minorHAnsi" w:hAnsiTheme="minorHAnsi" w:cstheme="minorHAnsi"/>
          <w:lang w:val="en-CA"/>
        </w:rPr>
        <w:t xml:space="preserve">all strategic decisions </w:t>
      </w:r>
    </w:p>
    <w:p w14:paraId="70F56932" w14:textId="58D88492" w:rsidR="00777BA1" w:rsidRPr="00137065" w:rsidRDefault="00EE49D7" w:rsidP="00A237EE">
      <w:pPr>
        <w:pStyle w:val="BulletList1"/>
        <w:ind w:left="709" w:hanging="425"/>
        <w:rPr>
          <w:rFonts w:asciiTheme="minorHAnsi" w:hAnsiTheme="minorHAnsi" w:cstheme="minorHAnsi"/>
          <w:lang w:val="en-CA"/>
        </w:rPr>
      </w:pPr>
      <w:r w:rsidRPr="00137065">
        <w:rPr>
          <w:rFonts w:asciiTheme="minorHAnsi" w:hAnsiTheme="minorHAnsi" w:cstheme="minorHAnsi"/>
          <w:lang w:val="en-CA"/>
        </w:rPr>
        <w:t xml:space="preserve">Forecast and track sales by region; </w:t>
      </w:r>
      <w:r w:rsidR="00151F5C" w:rsidRPr="00137065">
        <w:rPr>
          <w:rFonts w:asciiTheme="minorHAnsi" w:hAnsiTheme="minorHAnsi" w:cstheme="minorHAnsi"/>
          <w:lang w:val="en-CA"/>
        </w:rPr>
        <w:t xml:space="preserve">analyze data, present </w:t>
      </w:r>
      <w:r w:rsidR="0082324F" w:rsidRPr="00137065">
        <w:rPr>
          <w:rFonts w:asciiTheme="minorHAnsi" w:hAnsiTheme="minorHAnsi" w:cstheme="minorHAnsi"/>
          <w:lang w:val="en-CA"/>
        </w:rPr>
        <w:t xml:space="preserve">metrics </w:t>
      </w:r>
      <w:r w:rsidR="00151F5C" w:rsidRPr="00137065">
        <w:rPr>
          <w:rFonts w:asciiTheme="minorHAnsi" w:hAnsiTheme="minorHAnsi" w:cstheme="minorHAnsi"/>
          <w:lang w:val="en-CA"/>
        </w:rPr>
        <w:t xml:space="preserve">reports </w:t>
      </w:r>
      <w:r w:rsidR="0082324F" w:rsidRPr="00137065">
        <w:rPr>
          <w:rFonts w:asciiTheme="minorHAnsi" w:hAnsiTheme="minorHAnsi" w:cstheme="minorHAnsi"/>
          <w:lang w:val="en-CA"/>
        </w:rPr>
        <w:t xml:space="preserve">to senior leadership </w:t>
      </w:r>
      <w:r w:rsidR="00151F5C" w:rsidRPr="00137065">
        <w:rPr>
          <w:rFonts w:asciiTheme="minorHAnsi" w:hAnsiTheme="minorHAnsi" w:cstheme="minorHAnsi"/>
          <w:lang w:val="en-CA"/>
        </w:rPr>
        <w:t>and develop action plans to remain on target</w:t>
      </w:r>
      <w:r w:rsidR="00A237EE" w:rsidRPr="00137065">
        <w:rPr>
          <w:rFonts w:asciiTheme="minorHAnsi" w:hAnsiTheme="minorHAnsi" w:cstheme="minorHAnsi"/>
          <w:lang w:val="en-CA"/>
        </w:rPr>
        <w:t>.</w:t>
      </w:r>
    </w:p>
    <w:p w14:paraId="615CAB54" w14:textId="77777777" w:rsidR="00A237EE" w:rsidRDefault="00A237EE" w:rsidP="00A237EE">
      <w:pPr>
        <w:pStyle w:val="BulletList1"/>
        <w:numPr>
          <w:ilvl w:val="0"/>
          <w:numId w:val="0"/>
        </w:numPr>
        <w:ind w:left="928" w:hanging="360"/>
        <w:rPr>
          <w:rFonts w:ascii="Calibri" w:hAnsi="Calibri"/>
          <w:sz w:val="10"/>
          <w:lang w:val="en-CA"/>
        </w:rPr>
      </w:pPr>
    </w:p>
    <w:p w14:paraId="2F7E410A" w14:textId="77777777" w:rsidR="00777BA1" w:rsidRDefault="00777BA1" w:rsidP="00782163">
      <w:pPr>
        <w:pStyle w:val="BulletList1"/>
        <w:numPr>
          <w:ilvl w:val="0"/>
          <w:numId w:val="0"/>
        </w:numPr>
        <w:ind w:left="709"/>
        <w:rPr>
          <w:rFonts w:ascii="Calibri" w:hAnsi="Calibri"/>
          <w:sz w:val="10"/>
          <w:lang w:val="en-CA"/>
        </w:rPr>
      </w:pPr>
    </w:p>
    <w:tbl>
      <w:tblPr>
        <w:tblW w:w="10128" w:type="dxa"/>
        <w:tblInd w:w="108" w:type="dxa"/>
        <w:tblBorders>
          <w:bottom w:val="single" w:sz="8" w:space="0" w:color="auto"/>
        </w:tblBorders>
        <w:tblLook w:val="04A0" w:firstRow="1" w:lastRow="0" w:firstColumn="1" w:lastColumn="0" w:noHBand="0" w:noVBand="1"/>
      </w:tblPr>
      <w:tblGrid>
        <w:gridCol w:w="8103"/>
        <w:gridCol w:w="2025"/>
      </w:tblGrid>
      <w:tr w:rsidR="00821B82" w:rsidRPr="007F635F" w14:paraId="4F19251E" w14:textId="77777777" w:rsidTr="00DE1159">
        <w:trPr>
          <w:trHeight w:val="335"/>
        </w:trPr>
        <w:tc>
          <w:tcPr>
            <w:tcW w:w="8103" w:type="dxa"/>
            <w:tcBorders>
              <w:bottom w:val="single" w:sz="4" w:space="0" w:color="D9D9D9"/>
            </w:tcBorders>
          </w:tcPr>
          <w:p w14:paraId="64032E93" w14:textId="77777777" w:rsidR="00821B82" w:rsidRDefault="00821B82" w:rsidP="00DE1159">
            <w:pPr>
              <w:pStyle w:val="Employername"/>
              <w:rPr>
                <w:rStyle w:val="JobTitle"/>
                <w:rFonts w:ascii="Calibri" w:hAnsi="Calibri"/>
                <w:b w:val="0"/>
                <w:i w:val="0"/>
                <w:sz w:val="20"/>
              </w:rPr>
            </w:pPr>
            <w:proofErr w:type="spellStart"/>
            <w:r w:rsidRPr="00821B82">
              <w:rPr>
                <w:rStyle w:val="JobTitle"/>
                <w:rFonts w:ascii="Calibri" w:hAnsi="Calibri"/>
                <w:b w:val="0"/>
                <w:i w:val="0"/>
                <w:sz w:val="20"/>
              </w:rPr>
              <w:t>Prestilux</w:t>
            </w:r>
            <w:proofErr w:type="spellEnd"/>
            <w:r w:rsidRPr="00821B82">
              <w:rPr>
                <w:rStyle w:val="JobTitle"/>
                <w:rFonts w:ascii="Calibri" w:hAnsi="Calibri"/>
                <w:b w:val="0"/>
                <w:i w:val="0"/>
                <w:sz w:val="20"/>
              </w:rPr>
              <w:t>, Montreal, QC</w:t>
            </w:r>
          </w:p>
          <w:p w14:paraId="43826C47" w14:textId="4E3FFA13" w:rsidR="00821B82" w:rsidRPr="00AC1DD1" w:rsidRDefault="00821B82" w:rsidP="00DE1159">
            <w:pPr>
              <w:pStyle w:val="Employername"/>
              <w:rPr>
                <w:rFonts w:ascii="Calibri" w:hAnsi="Calibri"/>
                <w:b/>
                <w:bCs/>
                <w:iCs/>
                <w:sz w:val="20"/>
                <w:lang w:val="en-CA"/>
              </w:rPr>
            </w:pPr>
            <w:r w:rsidRPr="0047444B">
              <w:rPr>
                <w:rStyle w:val="JobTitle"/>
                <w:rFonts w:ascii="Calibri" w:hAnsi="Calibri"/>
                <w:i w:val="0"/>
                <w:sz w:val="20"/>
              </w:rPr>
              <w:t>National D</w:t>
            </w:r>
            <w:r w:rsidRPr="00226A96">
              <w:rPr>
                <w:rStyle w:val="JobTitle"/>
                <w:rFonts w:ascii="Calibri" w:hAnsi="Calibri"/>
                <w:i w:val="0"/>
                <w:sz w:val="20"/>
              </w:rPr>
              <w:t>irector</w:t>
            </w:r>
            <w:r w:rsidRPr="0047444B">
              <w:rPr>
                <w:rStyle w:val="JobTitle"/>
                <w:rFonts w:ascii="Calibri" w:hAnsi="Calibri"/>
                <w:i w:val="0"/>
                <w:sz w:val="20"/>
              </w:rPr>
              <w:t>, E</w:t>
            </w:r>
            <w:r w:rsidRPr="00226A96">
              <w:rPr>
                <w:rStyle w:val="JobTitle"/>
                <w:rFonts w:ascii="Calibri" w:hAnsi="Calibri"/>
                <w:i w:val="0"/>
                <w:sz w:val="20"/>
              </w:rPr>
              <w:t>ducation</w:t>
            </w:r>
          </w:p>
        </w:tc>
        <w:tc>
          <w:tcPr>
            <w:tcW w:w="2025" w:type="dxa"/>
            <w:tcBorders>
              <w:bottom w:val="single" w:sz="4" w:space="0" w:color="D9D9D9"/>
            </w:tcBorders>
          </w:tcPr>
          <w:p w14:paraId="7D80BE80" w14:textId="0A3A6AE6" w:rsidR="00821B82" w:rsidRPr="00292CE7" w:rsidRDefault="00821B82" w:rsidP="00DE1159">
            <w:pPr>
              <w:pStyle w:val="Daterightjustified"/>
              <w:rPr>
                <w:rFonts w:ascii="Calibri" w:hAnsi="Calibri"/>
                <w:sz w:val="20"/>
                <w:lang w:val="en-CA"/>
              </w:rPr>
            </w:pPr>
            <w:r w:rsidRPr="007C3FAF">
              <w:rPr>
                <w:rFonts w:asciiTheme="minorHAnsi" w:hAnsiTheme="minorHAnsi" w:cstheme="minorHAnsi"/>
                <w:sz w:val="20"/>
                <w:lang w:val="en-CA"/>
              </w:rPr>
              <w:t>201</w:t>
            </w:r>
            <w:r>
              <w:rPr>
                <w:rFonts w:asciiTheme="minorHAnsi" w:hAnsiTheme="minorHAnsi" w:cstheme="minorHAnsi"/>
                <w:sz w:val="20"/>
                <w:lang w:val="en-CA"/>
              </w:rPr>
              <w:t>9</w:t>
            </w:r>
            <w:r>
              <w:rPr>
                <w:rFonts w:ascii="Calibri" w:hAnsi="Calibri"/>
                <w:sz w:val="20"/>
                <w:lang w:val="en-CA"/>
              </w:rPr>
              <w:t xml:space="preserve"> – </w:t>
            </w:r>
            <w:r w:rsidR="00777BA1">
              <w:rPr>
                <w:rFonts w:ascii="Calibri" w:hAnsi="Calibri"/>
                <w:sz w:val="20"/>
                <w:lang w:val="en-CA"/>
              </w:rPr>
              <w:t>2022</w:t>
            </w:r>
            <w:r>
              <w:rPr>
                <w:rFonts w:ascii="Calibri" w:hAnsi="Calibri"/>
                <w:sz w:val="20"/>
                <w:lang w:val="en-CA"/>
              </w:rPr>
              <w:t xml:space="preserve">   </w:t>
            </w:r>
          </w:p>
        </w:tc>
      </w:tr>
    </w:tbl>
    <w:p w14:paraId="4A27BDFF" w14:textId="71B0CD8E" w:rsidR="00821B82" w:rsidRDefault="00821B82" w:rsidP="00782163">
      <w:pPr>
        <w:pStyle w:val="BulletList1"/>
        <w:numPr>
          <w:ilvl w:val="0"/>
          <w:numId w:val="0"/>
        </w:numPr>
        <w:ind w:left="709"/>
        <w:rPr>
          <w:rFonts w:ascii="Calibri" w:hAnsi="Calibri"/>
          <w:sz w:val="10"/>
          <w:lang w:val="en-CA"/>
        </w:rPr>
      </w:pPr>
    </w:p>
    <w:p w14:paraId="7CBC96F5" w14:textId="088FA232" w:rsidR="00821B82" w:rsidRDefault="00821B82" w:rsidP="00A237EE">
      <w:pPr>
        <w:pStyle w:val="BulletList1"/>
        <w:ind w:left="709" w:hanging="425"/>
        <w:jc w:val="both"/>
        <w:rPr>
          <w:rFonts w:ascii="Calibri" w:hAnsi="Calibri"/>
          <w:lang w:val="en-CA"/>
        </w:rPr>
      </w:pPr>
      <w:r w:rsidRPr="00911A7B">
        <w:rPr>
          <w:rFonts w:ascii="Calibri" w:hAnsi="Calibri"/>
          <w:lang w:val="en-CA"/>
        </w:rPr>
        <w:t xml:space="preserve">Drove the </w:t>
      </w:r>
      <w:r w:rsidR="00137065" w:rsidRPr="00911A7B">
        <w:rPr>
          <w:rFonts w:ascii="Calibri" w:hAnsi="Calibri"/>
          <w:lang w:val="en-CA"/>
        </w:rPr>
        <w:t>start-up</w:t>
      </w:r>
      <w:r w:rsidRPr="00911A7B">
        <w:rPr>
          <w:rFonts w:ascii="Calibri" w:hAnsi="Calibri"/>
          <w:lang w:val="en-CA"/>
        </w:rPr>
        <w:t xml:space="preserve"> to create and launch the new business unit serving as an incubator for international brands entering the Canadian market</w:t>
      </w:r>
    </w:p>
    <w:p w14:paraId="7D657CC7" w14:textId="35CA077B" w:rsidR="003B492C" w:rsidRPr="00911A7B" w:rsidRDefault="003B492C" w:rsidP="00A237EE">
      <w:pPr>
        <w:pStyle w:val="BulletList1"/>
        <w:ind w:left="709" w:hanging="425"/>
        <w:jc w:val="both"/>
        <w:rPr>
          <w:rFonts w:ascii="Calibri" w:hAnsi="Calibri"/>
          <w:lang w:val="en-CA"/>
        </w:rPr>
      </w:pPr>
      <w:r>
        <w:rPr>
          <w:rFonts w:ascii="Calibri" w:hAnsi="Calibri"/>
          <w:lang w:val="en-CA"/>
        </w:rPr>
        <w:t>Developed and communicated brand experience strategies</w:t>
      </w:r>
      <w:r w:rsidR="0046229A">
        <w:rPr>
          <w:rFonts w:ascii="Calibri" w:hAnsi="Calibri"/>
          <w:lang w:val="en-CA"/>
        </w:rPr>
        <w:t xml:space="preserve">; </w:t>
      </w:r>
      <w:r w:rsidR="006D5476">
        <w:rPr>
          <w:rFonts w:ascii="Calibri" w:hAnsi="Calibri"/>
          <w:lang w:val="en-CA"/>
        </w:rPr>
        <w:t>drove creation of new brand content accordingly</w:t>
      </w:r>
      <w:r>
        <w:rPr>
          <w:rFonts w:ascii="Calibri" w:hAnsi="Calibri"/>
          <w:lang w:val="en-CA"/>
        </w:rPr>
        <w:t xml:space="preserve"> </w:t>
      </w:r>
    </w:p>
    <w:p w14:paraId="69F81EBA" w14:textId="77777777" w:rsidR="00821B82" w:rsidRPr="00911A7B" w:rsidRDefault="00821B82" w:rsidP="00A237EE">
      <w:pPr>
        <w:pStyle w:val="BulletList1"/>
        <w:ind w:left="709" w:hanging="425"/>
        <w:jc w:val="both"/>
        <w:rPr>
          <w:rFonts w:ascii="Calibri" w:hAnsi="Calibri"/>
          <w:lang w:val="en-CA"/>
        </w:rPr>
      </w:pPr>
      <w:r w:rsidRPr="00911A7B">
        <w:rPr>
          <w:rFonts w:ascii="Calibri" w:hAnsi="Calibri"/>
          <w:lang w:val="en-CA"/>
        </w:rPr>
        <w:t>Established a national and regional team of 10, growing it from a single trainer; reported directly to the VP Marketing</w:t>
      </w:r>
    </w:p>
    <w:p w14:paraId="0F8AF819" w14:textId="77777777" w:rsidR="006D5476" w:rsidRPr="00911A7B" w:rsidRDefault="006D5476" w:rsidP="00A237EE">
      <w:pPr>
        <w:pStyle w:val="BulletList1"/>
        <w:ind w:left="709" w:hanging="425"/>
        <w:rPr>
          <w:rFonts w:ascii="Calibri" w:hAnsi="Calibri"/>
          <w:lang w:val="en-CA"/>
        </w:rPr>
      </w:pPr>
      <w:r w:rsidRPr="00911A7B">
        <w:rPr>
          <w:rFonts w:ascii="Calibri" w:hAnsi="Calibri"/>
          <w:lang w:val="en-CA"/>
        </w:rPr>
        <w:t xml:space="preserve">Implemented a new instructional design process and launched new training formats including digital, web, classroom, </w:t>
      </w:r>
      <w:r>
        <w:rPr>
          <w:rFonts w:ascii="Calibri" w:hAnsi="Calibri"/>
          <w:lang w:val="en-CA"/>
        </w:rPr>
        <w:t xml:space="preserve">video, </w:t>
      </w:r>
      <w:r w:rsidRPr="00911A7B">
        <w:rPr>
          <w:rFonts w:ascii="Calibri" w:hAnsi="Calibri"/>
          <w:lang w:val="en-CA"/>
        </w:rPr>
        <w:t xml:space="preserve">content building, and social media </w:t>
      </w:r>
    </w:p>
    <w:p w14:paraId="6EBFAACC" w14:textId="6E899A17" w:rsidR="00821B82" w:rsidRPr="00911A7B" w:rsidRDefault="00821B82" w:rsidP="00A237EE">
      <w:pPr>
        <w:pStyle w:val="BulletList1"/>
        <w:ind w:left="709" w:hanging="425"/>
        <w:jc w:val="both"/>
        <w:rPr>
          <w:rFonts w:ascii="Calibri" w:hAnsi="Calibri"/>
          <w:lang w:val="en-CA"/>
        </w:rPr>
      </w:pPr>
      <w:r w:rsidRPr="00911A7B">
        <w:rPr>
          <w:rFonts w:ascii="Calibri" w:hAnsi="Calibri"/>
          <w:lang w:val="en-CA"/>
        </w:rPr>
        <w:t xml:space="preserve">Led the education and retail sales team across the national retailer network, developing </w:t>
      </w:r>
      <w:r w:rsidR="002A1ECA">
        <w:rPr>
          <w:rFonts w:ascii="Calibri" w:hAnsi="Calibri"/>
          <w:lang w:val="en-CA"/>
        </w:rPr>
        <w:t>b</w:t>
      </w:r>
      <w:r w:rsidRPr="00911A7B">
        <w:rPr>
          <w:rFonts w:ascii="Calibri" w:hAnsi="Calibri"/>
          <w:lang w:val="en-CA"/>
        </w:rPr>
        <w:t>rand content to promote the diversified portfolio of luxury brands in makeup, fragrance, skincare and haircare</w:t>
      </w:r>
    </w:p>
    <w:p w14:paraId="391F1AD9" w14:textId="63ECFA1A" w:rsidR="00821B82" w:rsidRPr="00911A7B" w:rsidRDefault="00821B82" w:rsidP="00A237EE">
      <w:pPr>
        <w:pStyle w:val="BulletList1"/>
        <w:ind w:left="709" w:hanging="425"/>
        <w:rPr>
          <w:rFonts w:ascii="Calibri" w:hAnsi="Calibri"/>
          <w:lang w:val="en-CA"/>
        </w:rPr>
      </w:pPr>
      <w:r w:rsidRPr="00911A7B">
        <w:rPr>
          <w:rFonts w:ascii="Calibri" w:hAnsi="Calibri"/>
          <w:lang w:val="en-CA"/>
        </w:rPr>
        <w:t>Liaised with senior decision makers at retailers such as Sephora, Holt Renfrew and independents; led sales</w:t>
      </w:r>
      <w:r w:rsidR="00A635AB">
        <w:rPr>
          <w:rFonts w:ascii="Calibri" w:hAnsi="Calibri"/>
          <w:lang w:val="en-CA"/>
        </w:rPr>
        <w:t>/retail</w:t>
      </w:r>
      <w:r w:rsidRPr="00911A7B">
        <w:rPr>
          <w:rFonts w:ascii="Calibri" w:hAnsi="Calibri"/>
          <w:lang w:val="en-CA"/>
        </w:rPr>
        <w:t xml:space="preserve"> strategies and oversaw the retail client experience, per brand objectives.</w:t>
      </w:r>
    </w:p>
    <w:p w14:paraId="26CAAC56" w14:textId="77777777" w:rsidR="00821B82" w:rsidRDefault="00821B82" w:rsidP="00782163">
      <w:pPr>
        <w:pStyle w:val="BulletList1"/>
        <w:numPr>
          <w:ilvl w:val="0"/>
          <w:numId w:val="0"/>
        </w:numPr>
        <w:ind w:left="709"/>
        <w:rPr>
          <w:rFonts w:ascii="Calibri" w:hAnsi="Calibri"/>
          <w:sz w:val="10"/>
          <w:lang w:val="en-CA"/>
        </w:rPr>
      </w:pPr>
    </w:p>
    <w:tbl>
      <w:tblPr>
        <w:tblW w:w="10128" w:type="dxa"/>
        <w:tblInd w:w="108" w:type="dxa"/>
        <w:tblBorders>
          <w:bottom w:val="single" w:sz="8" w:space="0" w:color="auto"/>
        </w:tblBorders>
        <w:tblLook w:val="04A0" w:firstRow="1" w:lastRow="0" w:firstColumn="1" w:lastColumn="0" w:noHBand="0" w:noVBand="1"/>
      </w:tblPr>
      <w:tblGrid>
        <w:gridCol w:w="6980"/>
        <w:gridCol w:w="1123"/>
        <w:gridCol w:w="1003"/>
        <w:gridCol w:w="1022"/>
      </w:tblGrid>
      <w:tr w:rsidR="006C67D9" w:rsidRPr="007F635F" w14:paraId="2CDE3782" w14:textId="77777777" w:rsidTr="00D565E9">
        <w:trPr>
          <w:trHeight w:val="335"/>
        </w:trPr>
        <w:tc>
          <w:tcPr>
            <w:tcW w:w="8103" w:type="dxa"/>
            <w:gridSpan w:val="2"/>
            <w:tcBorders>
              <w:bottom w:val="single" w:sz="4" w:space="0" w:color="D9D9D9"/>
            </w:tcBorders>
          </w:tcPr>
          <w:p w14:paraId="4161DF80" w14:textId="52EAC8CB" w:rsidR="006C67D9" w:rsidRPr="00AC1DD1" w:rsidRDefault="00F83B1F" w:rsidP="003B6DE5">
            <w:pPr>
              <w:pStyle w:val="Employername"/>
              <w:rPr>
                <w:rFonts w:ascii="Calibri" w:hAnsi="Calibri"/>
                <w:b/>
                <w:bCs/>
                <w:iCs/>
                <w:sz w:val="20"/>
                <w:lang w:val="en-CA"/>
              </w:rPr>
            </w:pPr>
            <w:r w:rsidRPr="00AC1DD1">
              <w:rPr>
                <w:rStyle w:val="JobTitle"/>
                <w:rFonts w:asciiTheme="minorHAnsi" w:hAnsiTheme="minorHAnsi" w:cstheme="minorHAnsi"/>
                <w:b w:val="0"/>
                <w:i w:val="0"/>
                <w:sz w:val="20"/>
                <w:lang w:val="en-CA"/>
              </w:rPr>
              <w:t>Sephora Canada</w:t>
            </w:r>
            <w:r w:rsidR="006C67D9" w:rsidRPr="00AC1DD1">
              <w:rPr>
                <w:rStyle w:val="JobTitle"/>
                <w:rFonts w:ascii="Calibri" w:hAnsi="Calibri"/>
                <w:b w:val="0"/>
                <w:i w:val="0"/>
                <w:sz w:val="20"/>
                <w:lang w:val="en-CA"/>
              </w:rPr>
              <w:t>,</w:t>
            </w:r>
            <w:r w:rsidR="006C67D9" w:rsidRPr="00AC1DD1">
              <w:rPr>
                <w:rStyle w:val="JobTitle"/>
                <w:rFonts w:ascii="Calibri" w:hAnsi="Calibri"/>
                <w:b w:val="0"/>
                <w:i w:val="0"/>
                <w:sz w:val="20"/>
              </w:rPr>
              <w:t xml:space="preserve"> </w:t>
            </w:r>
            <w:r w:rsidR="00802E33" w:rsidRPr="00AC1DD1">
              <w:rPr>
                <w:rStyle w:val="JobTitle"/>
                <w:rFonts w:ascii="Calibri" w:hAnsi="Calibri"/>
                <w:b w:val="0"/>
                <w:i w:val="0"/>
                <w:sz w:val="20"/>
              </w:rPr>
              <w:t>Louis Vuitton Mo</w:t>
            </w:r>
            <w:r w:rsidR="001278A6" w:rsidRPr="00AC1DD1">
              <w:rPr>
                <w:rStyle w:val="JobTitle"/>
                <w:rFonts w:ascii="Calibri" w:hAnsi="Calibri" w:cs="Calibri"/>
                <w:b w:val="0"/>
                <w:i w:val="0"/>
                <w:sz w:val="20"/>
              </w:rPr>
              <w:t>ë</w:t>
            </w:r>
            <w:r w:rsidR="00802E33" w:rsidRPr="00AC1DD1">
              <w:rPr>
                <w:rStyle w:val="JobTitle"/>
                <w:rFonts w:ascii="Calibri" w:hAnsi="Calibri"/>
                <w:b w:val="0"/>
                <w:i w:val="0"/>
                <w:sz w:val="20"/>
              </w:rPr>
              <w:t>t Hennessy (</w:t>
            </w:r>
            <w:r w:rsidRPr="00AC1DD1">
              <w:rPr>
                <w:rStyle w:val="JobTitle"/>
                <w:rFonts w:asciiTheme="minorHAnsi" w:hAnsiTheme="minorHAnsi" w:cstheme="minorHAnsi"/>
                <w:b w:val="0"/>
                <w:i w:val="0"/>
                <w:sz w:val="20"/>
                <w:lang w:val="en-CA"/>
              </w:rPr>
              <w:t>LVMH</w:t>
            </w:r>
            <w:r w:rsidR="00802E33" w:rsidRPr="00AC1DD1">
              <w:rPr>
                <w:rStyle w:val="JobTitle"/>
                <w:rFonts w:asciiTheme="minorHAnsi" w:hAnsiTheme="minorHAnsi" w:cstheme="minorHAnsi"/>
                <w:b w:val="0"/>
                <w:i w:val="0"/>
                <w:sz w:val="20"/>
                <w:lang w:val="en-CA"/>
              </w:rPr>
              <w:t>)</w:t>
            </w:r>
          </w:p>
        </w:tc>
        <w:tc>
          <w:tcPr>
            <w:tcW w:w="2025" w:type="dxa"/>
            <w:gridSpan w:val="2"/>
            <w:tcBorders>
              <w:bottom w:val="single" w:sz="4" w:space="0" w:color="D9D9D9"/>
            </w:tcBorders>
          </w:tcPr>
          <w:p w14:paraId="62C7FA67" w14:textId="6C115CF0" w:rsidR="006C67D9" w:rsidRPr="00292CE7" w:rsidRDefault="006C67D9" w:rsidP="00B433D8">
            <w:pPr>
              <w:pStyle w:val="Daterightjustified"/>
              <w:rPr>
                <w:rFonts w:ascii="Calibri" w:hAnsi="Calibri"/>
                <w:sz w:val="20"/>
                <w:lang w:val="en-CA"/>
              </w:rPr>
            </w:pPr>
            <w:r w:rsidRPr="007C3FAF">
              <w:rPr>
                <w:rFonts w:asciiTheme="minorHAnsi" w:hAnsiTheme="minorHAnsi" w:cstheme="minorHAnsi"/>
                <w:sz w:val="20"/>
                <w:lang w:val="en-CA"/>
              </w:rPr>
              <w:t>20</w:t>
            </w:r>
            <w:r w:rsidR="00F83B1F" w:rsidRPr="007C3FAF">
              <w:rPr>
                <w:rFonts w:asciiTheme="minorHAnsi" w:hAnsiTheme="minorHAnsi" w:cstheme="minorHAnsi"/>
                <w:sz w:val="20"/>
                <w:lang w:val="en-CA"/>
              </w:rPr>
              <w:t>12</w:t>
            </w:r>
            <w:r>
              <w:rPr>
                <w:rFonts w:ascii="Calibri" w:hAnsi="Calibri"/>
                <w:sz w:val="20"/>
                <w:lang w:val="en-CA"/>
              </w:rPr>
              <w:t xml:space="preserve"> – </w:t>
            </w:r>
            <w:r w:rsidR="00821B82">
              <w:rPr>
                <w:rFonts w:ascii="Calibri" w:hAnsi="Calibri"/>
                <w:sz w:val="20"/>
                <w:lang w:val="en-CA"/>
              </w:rPr>
              <w:t>2019</w:t>
            </w:r>
            <w:r>
              <w:rPr>
                <w:rFonts w:ascii="Calibri" w:hAnsi="Calibri"/>
                <w:sz w:val="20"/>
                <w:lang w:val="en-CA"/>
              </w:rPr>
              <w:t xml:space="preserve">  </w:t>
            </w:r>
          </w:p>
        </w:tc>
      </w:tr>
      <w:tr w:rsidR="00821B82" w:rsidRPr="003B075A" w14:paraId="2D93EA74" w14:textId="77777777" w:rsidTr="00D565E9">
        <w:trPr>
          <w:gridAfter w:val="1"/>
          <w:wAfter w:w="1022" w:type="dxa"/>
          <w:trHeight w:val="298"/>
        </w:trPr>
        <w:tc>
          <w:tcPr>
            <w:tcW w:w="6980" w:type="dxa"/>
            <w:tcBorders>
              <w:bottom w:val="single" w:sz="4" w:space="0" w:color="D9D9D9"/>
            </w:tcBorders>
          </w:tcPr>
          <w:p w14:paraId="325CA65B" w14:textId="29B35D80" w:rsidR="00821B82" w:rsidRPr="0047444B" w:rsidRDefault="00821B82" w:rsidP="00821B82">
            <w:pPr>
              <w:pStyle w:val="Employername"/>
              <w:ind w:left="0"/>
              <w:rPr>
                <w:rFonts w:asciiTheme="minorHAnsi" w:hAnsiTheme="minorHAnsi" w:cstheme="minorHAnsi"/>
                <w:bCs/>
                <w:i/>
                <w:sz w:val="20"/>
                <w:lang w:val="en-CA"/>
              </w:rPr>
            </w:pPr>
            <w:r w:rsidRPr="00AC1DD1">
              <w:rPr>
                <w:rStyle w:val="JobTitle"/>
                <w:rFonts w:ascii="Calibri" w:hAnsi="Calibri"/>
                <w:i w:val="0"/>
                <w:sz w:val="20"/>
              </w:rPr>
              <w:t>Senior Manager (National), Client Experience &amp; Services</w:t>
            </w:r>
            <w:r w:rsidRPr="00AC1DD1">
              <w:rPr>
                <w:rStyle w:val="JobTitle"/>
                <w:rFonts w:ascii="Calibri" w:hAnsi="Calibri"/>
              </w:rPr>
              <w:t xml:space="preserve"> </w:t>
            </w:r>
            <w:r w:rsidRPr="00AC1DD1">
              <w:rPr>
                <w:rStyle w:val="JobTitle"/>
                <w:rFonts w:ascii="Calibri" w:hAnsi="Calibri"/>
                <w:i w:val="0"/>
              </w:rPr>
              <w:t xml:space="preserve">- </w:t>
            </w:r>
            <w:r w:rsidRPr="00AC1DD1">
              <w:rPr>
                <w:rStyle w:val="JobTitle"/>
                <w:rFonts w:ascii="Calibri" w:hAnsi="Calibri"/>
                <w:i w:val="0"/>
                <w:sz w:val="20"/>
              </w:rPr>
              <w:t>Strategy and Innovation</w:t>
            </w:r>
          </w:p>
        </w:tc>
        <w:tc>
          <w:tcPr>
            <w:tcW w:w="2126" w:type="dxa"/>
            <w:gridSpan w:val="2"/>
            <w:tcBorders>
              <w:bottom w:val="single" w:sz="4" w:space="0" w:color="D9D9D9"/>
            </w:tcBorders>
          </w:tcPr>
          <w:p w14:paraId="2766CB59" w14:textId="6116B311" w:rsidR="00821B82" w:rsidRPr="0047444B" w:rsidRDefault="00821B82" w:rsidP="00821B82">
            <w:pPr>
              <w:pStyle w:val="Daterightjustified"/>
              <w:rPr>
                <w:rFonts w:ascii="Calibri" w:hAnsi="Calibri"/>
                <w:sz w:val="20"/>
                <w:lang w:val="en-CA"/>
              </w:rPr>
            </w:pPr>
            <w:r>
              <w:rPr>
                <w:rFonts w:ascii="Calibri" w:hAnsi="Calibri"/>
                <w:sz w:val="20"/>
                <w:lang w:val="en-CA"/>
              </w:rPr>
              <w:t>2016 – 2</w:t>
            </w:r>
            <w:r w:rsidRPr="0047444B">
              <w:rPr>
                <w:rFonts w:ascii="Calibri" w:hAnsi="Calibri"/>
                <w:sz w:val="20"/>
                <w:lang w:val="en-CA"/>
              </w:rPr>
              <w:t>019</w:t>
            </w:r>
            <w:r>
              <w:rPr>
                <w:rFonts w:ascii="Calibri" w:hAnsi="Calibri"/>
                <w:sz w:val="20"/>
                <w:lang w:val="en-CA"/>
              </w:rPr>
              <w:t xml:space="preserve"> </w:t>
            </w:r>
          </w:p>
        </w:tc>
      </w:tr>
    </w:tbl>
    <w:p w14:paraId="1E9624CE" w14:textId="77777777" w:rsidR="00D565E9" w:rsidRPr="00443CDA" w:rsidRDefault="00D565E9" w:rsidP="00D565E9">
      <w:pPr>
        <w:pStyle w:val="BulletList1"/>
        <w:numPr>
          <w:ilvl w:val="0"/>
          <w:numId w:val="0"/>
        </w:numPr>
        <w:tabs>
          <w:tab w:val="left" w:pos="8835"/>
        </w:tabs>
        <w:rPr>
          <w:rFonts w:ascii="Calibri" w:hAnsi="Calibri"/>
          <w:sz w:val="2"/>
          <w:lang w:val="en-CA"/>
        </w:rPr>
      </w:pPr>
    </w:p>
    <w:p w14:paraId="06824BED" w14:textId="0A12B9C7" w:rsidR="006C67D9" w:rsidRPr="00443CDA" w:rsidRDefault="006C67D9" w:rsidP="006C67D9">
      <w:pPr>
        <w:pStyle w:val="BulletList1"/>
        <w:numPr>
          <w:ilvl w:val="0"/>
          <w:numId w:val="0"/>
        </w:numPr>
        <w:tabs>
          <w:tab w:val="left" w:pos="8835"/>
        </w:tabs>
        <w:rPr>
          <w:rFonts w:ascii="Calibri" w:hAnsi="Calibri"/>
          <w:sz w:val="2"/>
          <w:lang w:val="en-CA"/>
        </w:rPr>
      </w:pPr>
    </w:p>
    <w:p w14:paraId="4FA76FD4" w14:textId="4CF24C40" w:rsidR="006C67D9" w:rsidRDefault="00204314" w:rsidP="006C67D9">
      <w:pPr>
        <w:pStyle w:val="BulletList1"/>
        <w:ind w:left="709" w:hanging="425"/>
        <w:jc w:val="both"/>
        <w:rPr>
          <w:rFonts w:ascii="Calibri" w:hAnsi="Calibri"/>
          <w:lang w:val="en-CA"/>
        </w:rPr>
      </w:pPr>
      <w:r>
        <w:rPr>
          <w:rFonts w:ascii="Calibri" w:hAnsi="Calibri"/>
          <w:lang w:val="en-CA"/>
        </w:rPr>
        <w:t>Conceptualized and actuated a corporate vision and strategy to bolster the omnichannel experience via beauty services, digital tools, industry-leading in-store makeup and skincare talent and a high benchmark of customer service</w:t>
      </w:r>
    </w:p>
    <w:p w14:paraId="657A02B6" w14:textId="4C90ACAF" w:rsidR="006C67D9" w:rsidRDefault="00204314" w:rsidP="006C67D9">
      <w:pPr>
        <w:pStyle w:val="BulletList1"/>
        <w:ind w:left="709" w:hanging="425"/>
        <w:jc w:val="both"/>
        <w:rPr>
          <w:rFonts w:ascii="Calibri" w:hAnsi="Calibri"/>
          <w:lang w:val="en-CA"/>
        </w:rPr>
      </w:pPr>
      <w:r>
        <w:rPr>
          <w:rFonts w:ascii="Calibri" w:hAnsi="Calibri"/>
          <w:lang w:val="en-CA"/>
        </w:rPr>
        <w:t xml:space="preserve">Cultivated cross-functional relationships at all organizational levels, </w:t>
      </w:r>
      <w:r w:rsidR="00C1362C">
        <w:rPr>
          <w:rFonts w:ascii="Calibri" w:hAnsi="Calibri"/>
          <w:lang w:val="en-CA"/>
        </w:rPr>
        <w:t>participating in</w:t>
      </w:r>
      <w:r>
        <w:rPr>
          <w:rFonts w:ascii="Calibri" w:hAnsi="Calibri"/>
          <w:lang w:val="en-CA"/>
        </w:rPr>
        <w:t xml:space="preserve"> executive-level conversations to analyse </w:t>
      </w:r>
      <w:r w:rsidR="00C1362C">
        <w:rPr>
          <w:rFonts w:ascii="Calibri" w:hAnsi="Calibri"/>
          <w:lang w:val="en-CA"/>
        </w:rPr>
        <w:t>and synthesize category-level data that unlocked sales growth in 75 stores generating revenue of $100 MM</w:t>
      </w:r>
    </w:p>
    <w:p w14:paraId="00EDE3A0" w14:textId="4D07CE88" w:rsidR="002A0759" w:rsidRPr="002A0759" w:rsidRDefault="002A0759" w:rsidP="002A0759">
      <w:pPr>
        <w:pStyle w:val="BulletList1"/>
        <w:ind w:left="709" w:hanging="425"/>
        <w:jc w:val="both"/>
        <w:rPr>
          <w:rFonts w:ascii="Calibri" w:hAnsi="Calibri"/>
          <w:lang w:val="en-CA"/>
        </w:rPr>
      </w:pPr>
      <w:r w:rsidRPr="002A0759">
        <w:rPr>
          <w:rFonts w:ascii="Calibri" w:hAnsi="Calibri"/>
          <w:lang w:val="en-CA"/>
        </w:rPr>
        <w:lastRenderedPageBreak/>
        <w:t xml:space="preserve">Spearheaded a services portfolio valued at </w:t>
      </w:r>
      <w:r w:rsidR="00137065">
        <w:rPr>
          <w:rFonts w:ascii="Calibri" w:hAnsi="Calibri"/>
          <w:lang w:val="en-CA"/>
        </w:rPr>
        <w:t>100</w:t>
      </w:r>
      <w:r w:rsidRPr="002A0759">
        <w:rPr>
          <w:rFonts w:ascii="Calibri" w:hAnsi="Calibri"/>
          <w:lang w:val="en-CA"/>
        </w:rPr>
        <w:t>M$</w:t>
      </w:r>
      <w:r w:rsidR="00137065">
        <w:rPr>
          <w:rFonts w:ascii="Calibri" w:hAnsi="Calibri"/>
          <w:lang w:val="en-CA"/>
        </w:rPr>
        <w:t>+</w:t>
      </w:r>
      <w:r w:rsidRPr="002A0759">
        <w:rPr>
          <w:rFonts w:ascii="Calibri" w:hAnsi="Calibri"/>
          <w:lang w:val="en-CA"/>
        </w:rPr>
        <w:t xml:space="preserve"> of annual transactions; defined financial and strategic objectives, charted competitive landscape and benchmarked performance to determine retention or termination of initiatives</w:t>
      </w:r>
    </w:p>
    <w:p w14:paraId="41422400" w14:textId="77777777" w:rsidR="002A0759" w:rsidRPr="002A0759" w:rsidRDefault="002A0759" w:rsidP="002A0759">
      <w:pPr>
        <w:pStyle w:val="BulletList1"/>
        <w:ind w:left="709" w:hanging="425"/>
        <w:jc w:val="both"/>
        <w:rPr>
          <w:rFonts w:ascii="Calibri" w:hAnsi="Calibri"/>
          <w:lang w:val="en-CA"/>
        </w:rPr>
      </w:pPr>
      <w:r w:rsidRPr="002A0759">
        <w:rPr>
          <w:rFonts w:ascii="Calibri" w:hAnsi="Calibri"/>
          <w:lang w:val="en-CA"/>
        </w:rPr>
        <w:t xml:space="preserve">Grew Services portfolio from 3-12 service offers; created 2 new expert-level Services that drove the highest average dollar sale of the portfolio, notably 3x the average dollar sale (ADS) of a non-service transaction. </w:t>
      </w:r>
    </w:p>
    <w:p w14:paraId="3D14C478" w14:textId="7FC664BF" w:rsidR="00C1362C" w:rsidRDefault="00C1362C" w:rsidP="006C67D9">
      <w:pPr>
        <w:pStyle w:val="BulletList1"/>
        <w:ind w:left="709" w:hanging="425"/>
        <w:jc w:val="both"/>
        <w:rPr>
          <w:rFonts w:ascii="Calibri" w:hAnsi="Calibri"/>
          <w:lang w:val="en-CA"/>
        </w:rPr>
      </w:pPr>
      <w:r>
        <w:rPr>
          <w:rFonts w:ascii="Calibri" w:hAnsi="Calibri"/>
          <w:lang w:val="en-CA"/>
        </w:rPr>
        <w:t xml:space="preserve">Managed 3 direct reports in the reshaping and modification of U.S. store strategies for the Canadian market, embodying a “think global, act local” philosophy to </w:t>
      </w:r>
      <w:r w:rsidR="00BD3A31">
        <w:rPr>
          <w:rFonts w:ascii="Calibri" w:hAnsi="Calibri"/>
          <w:lang w:val="en-CA"/>
        </w:rPr>
        <w:t xml:space="preserve">creatively </w:t>
      </w:r>
      <w:r>
        <w:rPr>
          <w:rFonts w:ascii="Calibri" w:hAnsi="Calibri"/>
          <w:lang w:val="en-CA"/>
        </w:rPr>
        <w:t>tailor products and marketing materials accordingly</w:t>
      </w:r>
    </w:p>
    <w:p w14:paraId="0312E37C" w14:textId="02CD358C" w:rsidR="007C3FAF" w:rsidRDefault="00C1362C" w:rsidP="006C67D9">
      <w:pPr>
        <w:pStyle w:val="BulletList1"/>
        <w:ind w:left="709" w:hanging="425"/>
        <w:jc w:val="both"/>
        <w:rPr>
          <w:rFonts w:ascii="Calibri" w:hAnsi="Calibri"/>
          <w:lang w:val="en-CA"/>
        </w:rPr>
      </w:pPr>
      <w:r>
        <w:rPr>
          <w:rFonts w:ascii="Calibri" w:hAnsi="Calibri"/>
          <w:lang w:val="en-CA"/>
        </w:rPr>
        <w:t>Influenced customer experience</w:t>
      </w:r>
      <w:r w:rsidR="007C3FAF">
        <w:rPr>
          <w:rFonts w:ascii="Calibri" w:hAnsi="Calibri"/>
          <w:lang w:val="en-CA"/>
        </w:rPr>
        <w:t>, product portfolio</w:t>
      </w:r>
      <w:r>
        <w:rPr>
          <w:rFonts w:ascii="Calibri" w:hAnsi="Calibri"/>
          <w:lang w:val="en-CA"/>
        </w:rPr>
        <w:t xml:space="preserve"> and digital transformation changes </w:t>
      </w:r>
      <w:r w:rsidR="007C3FAF">
        <w:rPr>
          <w:rFonts w:ascii="Calibri" w:hAnsi="Calibri"/>
          <w:lang w:val="en-CA"/>
        </w:rPr>
        <w:t xml:space="preserve">as a thought leader and keynote </w:t>
      </w:r>
      <w:r w:rsidR="00BD3A31">
        <w:rPr>
          <w:rFonts w:ascii="Calibri" w:hAnsi="Calibri"/>
          <w:lang w:val="en-CA"/>
        </w:rPr>
        <w:t>speaker at conferences with 600</w:t>
      </w:r>
      <w:r w:rsidR="007C3FAF">
        <w:rPr>
          <w:rFonts w:ascii="Calibri" w:hAnsi="Calibri"/>
          <w:lang w:val="en-CA"/>
        </w:rPr>
        <w:t xml:space="preserve"> </w:t>
      </w:r>
      <w:r w:rsidR="00BD3A31">
        <w:rPr>
          <w:rFonts w:ascii="Calibri" w:hAnsi="Calibri"/>
          <w:lang w:val="en-CA"/>
        </w:rPr>
        <w:t xml:space="preserve">attendees including </w:t>
      </w:r>
      <w:r w:rsidR="007C3FAF">
        <w:rPr>
          <w:rFonts w:ascii="Calibri" w:hAnsi="Calibri"/>
          <w:lang w:val="en-CA"/>
        </w:rPr>
        <w:t>Store Directors, Brand</w:t>
      </w:r>
      <w:r w:rsidR="00BD3A31">
        <w:rPr>
          <w:rFonts w:ascii="Calibri" w:hAnsi="Calibri"/>
          <w:lang w:val="en-CA"/>
        </w:rPr>
        <w:t xml:space="preserve"> Managers, and business partners</w:t>
      </w:r>
    </w:p>
    <w:p w14:paraId="6B41FF0C" w14:textId="5541AC17" w:rsidR="00760C9C" w:rsidRDefault="0083715A" w:rsidP="006C67D9">
      <w:pPr>
        <w:pStyle w:val="BulletList1"/>
        <w:ind w:left="709" w:hanging="425"/>
        <w:jc w:val="both"/>
        <w:rPr>
          <w:rFonts w:ascii="Calibri" w:hAnsi="Calibri"/>
          <w:lang w:val="en-CA"/>
        </w:rPr>
      </w:pPr>
      <w:r>
        <w:rPr>
          <w:rFonts w:ascii="Calibri" w:hAnsi="Calibri"/>
          <w:lang w:val="en-CA"/>
        </w:rPr>
        <w:t xml:space="preserve">Initiated and delivered a succession planning </w:t>
      </w:r>
      <w:r w:rsidR="001159AA">
        <w:rPr>
          <w:rFonts w:ascii="Calibri" w:hAnsi="Calibri"/>
          <w:lang w:val="en-CA"/>
        </w:rPr>
        <w:t>process; achieved zero turnover rate</w:t>
      </w:r>
    </w:p>
    <w:p w14:paraId="6F3D29FC" w14:textId="7C58870D" w:rsidR="007C3FAF" w:rsidRDefault="007C3FAF" w:rsidP="006C67D9">
      <w:pPr>
        <w:pStyle w:val="BulletList1"/>
        <w:ind w:left="709" w:hanging="425"/>
        <w:jc w:val="both"/>
        <w:rPr>
          <w:rFonts w:ascii="Calibri" w:hAnsi="Calibri"/>
          <w:lang w:val="en-CA"/>
        </w:rPr>
      </w:pPr>
      <w:r>
        <w:rPr>
          <w:rFonts w:ascii="Calibri" w:hAnsi="Calibri"/>
          <w:lang w:val="en-CA"/>
        </w:rPr>
        <w:t>Observed staff processes, routines and conventions to reorient behavioural patterns, teach sales techniques and percolate a customer-centric culture, ultimately leading to a 5% improvement in customer satisfaction over 3 years</w:t>
      </w:r>
    </w:p>
    <w:p w14:paraId="3CE02757" w14:textId="1DCEC3CB" w:rsidR="005E3C99" w:rsidRDefault="007C3FAF" w:rsidP="006C67D9">
      <w:pPr>
        <w:pStyle w:val="BulletList1"/>
        <w:ind w:left="709" w:hanging="425"/>
        <w:jc w:val="both"/>
        <w:rPr>
          <w:rFonts w:ascii="Calibri" w:hAnsi="Calibri"/>
          <w:lang w:val="en-CA"/>
        </w:rPr>
      </w:pPr>
      <w:r>
        <w:rPr>
          <w:rFonts w:ascii="Calibri" w:hAnsi="Calibri"/>
          <w:lang w:val="en-CA"/>
        </w:rPr>
        <w:t>Directed the project management of new initiatives, mapping out a service strategy tailored to customer and business needs</w:t>
      </w:r>
      <w:r w:rsidR="00CF1C99">
        <w:rPr>
          <w:rFonts w:ascii="Calibri" w:hAnsi="Calibri"/>
          <w:lang w:val="en-CA"/>
        </w:rPr>
        <w:t xml:space="preserve">; </w:t>
      </w:r>
      <w:r>
        <w:rPr>
          <w:rFonts w:ascii="Calibri" w:hAnsi="Calibri"/>
          <w:lang w:val="en-CA"/>
        </w:rPr>
        <w:t>implement</w:t>
      </w:r>
      <w:r w:rsidR="00CF1C99">
        <w:rPr>
          <w:rFonts w:ascii="Calibri" w:hAnsi="Calibri"/>
          <w:lang w:val="en-CA"/>
        </w:rPr>
        <w:t>ed</w:t>
      </w:r>
      <w:r>
        <w:rPr>
          <w:rFonts w:ascii="Calibri" w:hAnsi="Calibri"/>
          <w:lang w:val="en-CA"/>
        </w:rPr>
        <w:t xml:space="preserve"> KPIs and responsibility assignment matrices to drive accountability and performance</w:t>
      </w:r>
    </w:p>
    <w:p w14:paraId="1096FAEF" w14:textId="77777777" w:rsidR="001D5476" w:rsidRPr="00030F63" w:rsidRDefault="001D5476" w:rsidP="00443CDA">
      <w:pPr>
        <w:pStyle w:val="BulletList1"/>
        <w:numPr>
          <w:ilvl w:val="0"/>
          <w:numId w:val="0"/>
        </w:numPr>
        <w:ind w:left="709"/>
        <w:jc w:val="both"/>
        <w:rPr>
          <w:rFonts w:ascii="Calibri" w:hAnsi="Calibri"/>
          <w:lang w:val="en-CA"/>
        </w:rPr>
      </w:pPr>
    </w:p>
    <w:tbl>
      <w:tblPr>
        <w:tblW w:w="9106" w:type="dxa"/>
        <w:tblInd w:w="108" w:type="dxa"/>
        <w:tblBorders>
          <w:bottom w:val="single" w:sz="8" w:space="0" w:color="auto"/>
        </w:tblBorders>
        <w:tblLook w:val="04A0" w:firstRow="1" w:lastRow="0" w:firstColumn="1" w:lastColumn="0" w:noHBand="0" w:noVBand="1"/>
      </w:tblPr>
      <w:tblGrid>
        <w:gridCol w:w="6696"/>
        <w:gridCol w:w="2410"/>
      </w:tblGrid>
      <w:tr w:rsidR="006C67D9" w:rsidRPr="003B075A" w14:paraId="01417964" w14:textId="77777777" w:rsidTr="00B433D8">
        <w:trPr>
          <w:trHeight w:val="298"/>
        </w:trPr>
        <w:tc>
          <w:tcPr>
            <w:tcW w:w="6696" w:type="dxa"/>
            <w:tcBorders>
              <w:bottom w:val="single" w:sz="4" w:space="0" w:color="D9D9D9"/>
            </w:tcBorders>
          </w:tcPr>
          <w:p w14:paraId="18158A81" w14:textId="7149FD5D" w:rsidR="006C67D9" w:rsidRPr="00AC1DD1" w:rsidRDefault="007C3FAF" w:rsidP="00B433D8">
            <w:pPr>
              <w:pStyle w:val="Employername"/>
              <w:ind w:left="0"/>
              <w:rPr>
                <w:rFonts w:asciiTheme="minorHAnsi" w:hAnsiTheme="minorHAnsi" w:cstheme="minorHAnsi"/>
                <w:bCs/>
                <w:i/>
                <w:iCs/>
                <w:sz w:val="20"/>
                <w:lang w:val="en-CA"/>
              </w:rPr>
            </w:pPr>
            <w:r w:rsidRPr="00AC1DD1">
              <w:rPr>
                <w:rStyle w:val="JobTitle"/>
                <w:rFonts w:ascii="Calibri" w:hAnsi="Calibri"/>
                <w:i w:val="0"/>
                <w:sz w:val="20"/>
                <w:lang w:val="en-CA"/>
              </w:rPr>
              <w:t>Manager, Retail Client Services</w:t>
            </w:r>
            <w:r w:rsidR="006C67D9" w:rsidRPr="00AC1DD1">
              <w:rPr>
                <w:rStyle w:val="JobTitle"/>
                <w:rFonts w:ascii="Calibri" w:hAnsi="Calibri"/>
                <w:i w:val="0"/>
                <w:sz w:val="20"/>
                <w:lang w:val="en-CA"/>
              </w:rPr>
              <w:t xml:space="preserve"> </w:t>
            </w:r>
            <w:r w:rsidR="006C67D9" w:rsidRPr="00AC1DD1">
              <w:rPr>
                <w:rStyle w:val="JobTitle"/>
                <w:i w:val="0"/>
              </w:rPr>
              <w:t xml:space="preserve"> </w:t>
            </w:r>
          </w:p>
        </w:tc>
        <w:tc>
          <w:tcPr>
            <w:tcW w:w="2410" w:type="dxa"/>
            <w:tcBorders>
              <w:bottom w:val="single" w:sz="4" w:space="0" w:color="D9D9D9"/>
            </w:tcBorders>
          </w:tcPr>
          <w:p w14:paraId="7C987EB2" w14:textId="745D7CE8" w:rsidR="006C67D9" w:rsidRPr="003B075A" w:rsidRDefault="007C3FAF" w:rsidP="00B433D8">
            <w:pPr>
              <w:pStyle w:val="Daterightjustified"/>
              <w:rPr>
                <w:rFonts w:ascii="Calibri" w:hAnsi="Calibri"/>
                <w:sz w:val="20"/>
                <w:lang w:val="en-CA"/>
              </w:rPr>
            </w:pPr>
            <w:r>
              <w:rPr>
                <w:rFonts w:ascii="Calibri" w:hAnsi="Calibri"/>
                <w:sz w:val="20"/>
                <w:lang w:val="en-CA"/>
              </w:rPr>
              <w:t>2</w:t>
            </w:r>
            <w:r w:rsidRPr="007C3FAF">
              <w:rPr>
                <w:rFonts w:ascii="Calibri" w:hAnsi="Calibri"/>
                <w:sz w:val="20"/>
                <w:lang w:val="en-CA"/>
              </w:rPr>
              <w:t>015 – 2016</w:t>
            </w:r>
            <w:r>
              <w:t xml:space="preserve"> </w:t>
            </w:r>
            <w:r w:rsidR="006C67D9">
              <w:rPr>
                <w:rFonts w:ascii="Calibri" w:hAnsi="Calibri"/>
                <w:sz w:val="20"/>
                <w:lang w:val="en-CA"/>
              </w:rPr>
              <w:t xml:space="preserve">     </w:t>
            </w:r>
          </w:p>
        </w:tc>
      </w:tr>
    </w:tbl>
    <w:p w14:paraId="47DA9538" w14:textId="525A2B20" w:rsidR="006C67D9" w:rsidRPr="00443CDA" w:rsidRDefault="006C67D9" w:rsidP="006C67D9">
      <w:pPr>
        <w:pStyle w:val="BulletList1"/>
        <w:numPr>
          <w:ilvl w:val="0"/>
          <w:numId w:val="0"/>
        </w:numPr>
        <w:tabs>
          <w:tab w:val="left" w:pos="8835"/>
        </w:tabs>
        <w:rPr>
          <w:rFonts w:ascii="Calibri" w:hAnsi="Calibri"/>
          <w:sz w:val="2"/>
          <w:lang w:val="en-CA"/>
        </w:rPr>
      </w:pPr>
    </w:p>
    <w:p w14:paraId="279B5F69" w14:textId="7862A054" w:rsidR="006C67D9" w:rsidRDefault="007C3FAF" w:rsidP="006C67D9">
      <w:pPr>
        <w:pStyle w:val="BulletList1"/>
        <w:ind w:left="709" w:hanging="425"/>
        <w:jc w:val="both"/>
        <w:rPr>
          <w:rFonts w:ascii="Calibri" w:hAnsi="Calibri"/>
          <w:lang w:val="en-CA"/>
        </w:rPr>
      </w:pPr>
      <w:r>
        <w:rPr>
          <w:rFonts w:ascii="Calibri" w:hAnsi="Calibri"/>
          <w:lang w:val="en-CA"/>
        </w:rPr>
        <w:t>Launched a department geared to</w:t>
      </w:r>
      <w:r w:rsidR="00CA7F52">
        <w:rPr>
          <w:rFonts w:ascii="Calibri" w:hAnsi="Calibri"/>
          <w:lang w:val="en-CA"/>
        </w:rPr>
        <w:t xml:space="preserve"> developing strategies that</w:t>
      </w:r>
      <w:r>
        <w:rPr>
          <w:rFonts w:ascii="Calibri" w:hAnsi="Calibri"/>
          <w:lang w:val="en-CA"/>
        </w:rPr>
        <w:t xml:space="preserve"> rejuvenate client services (both in-store and call center) and optimize the retail customer experience and journey</w:t>
      </w:r>
      <w:r w:rsidR="00CA7F52">
        <w:rPr>
          <w:rFonts w:ascii="Calibri" w:hAnsi="Calibri"/>
          <w:lang w:val="en-CA"/>
        </w:rPr>
        <w:t xml:space="preserve"> for a fleet of 50+ stores generating $50 MM in service sales</w:t>
      </w:r>
    </w:p>
    <w:p w14:paraId="7AADAC60" w14:textId="6D0689CC" w:rsidR="00CA7F52" w:rsidRDefault="002A5836" w:rsidP="006C67D9">
      <w:pPr>
        <w:pStyle w:val="BulletList1"/>
        <w:ind w:left="709" w:hanging="425"/>
        <w:jc w:val="both"/>
        <w:rPr>
          <w:rFonts w:ascii="Calibri" w:hAnsi="Calibri"/>
          <w:lang w:val="en-CA"/>
        </w:rPr>
      </w:pPr>
      <w:r>
        <w:rPr>
          <w:rFonts w:ascii="Calibri" w:hAnsi="Calibri"/>
          <w:lang w:val="en-CA"/>
        </w:rPr>
        <w:t>Managed intermediary relationships with the call center and U.S.-based Sephora partners to administer client surveys, receive qualitative and quantitative insights and build data-driven service strategies to enhance client satisfaction</w:t>
      </w:r>
    </w:p>
    <w:p w14:paraId="6A12C46D" w14:textId="70BD1990" w:rsidR="002A5836" w:rsidRDefault="002A5836" w:rsidP="006C67D9">
      <w:pPr>
        <w:pStyle w:val="BulletList1"/>
        <w:ind w:left="709" w:hanging="425"/>
        <w:jc w:val="both"/>
        <w:rPr>
          <w:rFonts w:ascii="Calibri" w:hAnsi="Calibri"/>
          <w:lang w:val="en-CA"/>
        </w:rPr>
      </w:pPr>
      <w:r>
        <w:rPr>
          <w:rFonts w:ascii="Calibri" w:hAnsi="Calibri"/>
          <w:lang w:val="en-CA"/>
        </w:rPr>
        <w:t xml:space="preserve">Pioneered new concepts to form a renewed strategic direction to the retail store network, taking on an active role in </w:t>
      </w:r>
      <w:r w:rsidR="005E3C99">
        <w:rPr>
          <w:rFonts w:ascii="Calibri" w:hAnsi="Calibri"/>
          <w:lang w:val="en-CA"/>
        </w:rPr>
        <w:t xml:space="preserve">service </w:t>
      </w:r>
      <w:r>
        <w:rPr>
          <w:rFonts w:ascii="Calibri" w:hAnsi="Calibri"/>
          <w:lang w:val="en-CA"/>
        </w:rPr>
        <w:t>planning, development and innovations to scope out and capitalize on emerging marketplace opportunities</w:t>
      </w:r>
    </w:p>
    <w:p w14:paraId="3BAF1775" w14:textId="5D290B11" w:rsidR="00EE316F" w:rsidRDefault="005E3C99" w:rsidP="00F51F8C">
      <w:pPr>
        <w:pStyle w:val="BulletList1"/>
        <w:ind w:left="709" w:hanging="425"/>
        <w:jc w:val="both"/>
        <w:rPr>
          <w:rFonts w:ascii="Calibri" w:hAnsi="Calibri"/>
          <w:lang w:val="en-CA"/>
        </w:rPr>
      </w:pPr>
      <w:r>
        <w:rPr>
          <w:rFonts w:ascii="Calibri" w:hAnsi="Calibri"/>
          <w:lang w:val="en-CA"/>
        </w:rPr>
        <w:t>Created and allocated budgets across various maintenance and growth initiatives</w:t>
      </w:r>
      <w:r w:rsidR="00D03FDF">
        <w:rPr>
          <w:rFonts w:ascii="Calibri" w:hAnsi="Calibri"/>
          <w:lang w:val="en-CA"/>
        </w:rPr>
        <w:t xml:space="preserve">; </w:t>
      </w:r>
      <w:r>
        <w:rPr>
          <w:rFonts w:ascii="Calibri" w:hAnsi="Calibri"/>
          <w:lang w:val="en-CA"/>
        </w:rPr>
        <w:t>designed video content for service training that was cascaded to refine sales and service competencies for teams in Singapore, France and Brazil</w:t>
      </w:r>
    </w:p>
    <w:p w14:paraId="186C67EC" w14:textId="77777777" w:rsidR="00C80653" w:rsidRPr="00F51F8C" w:rsidRDefault="00C80653" w:rsidP="00B7070E">
      <w:pPr>
        <w:pStyle w:val="BulletList1"/>
        <w:numPr>
          <w:ilvl w:val="0"/>
          <w:numId w:val="0"/>
        </w:numPr>
        <w:ind w:left="709"/>
        <w:jc w:val="both"/>
        <w:rPr>
          <w:rFonts w:ascii="Calibri" w:hAnsi="Calibri"/>
          <w:lang w:val="en-CA"/>
        </w:rPr>
      </w:pPr>
    </w:p>
    <w:tbl>
      <w:tblPr>
        <w:tblW w:w="9106" w:type="dxa"/>
        <w:tblInd w:w="108" w:type="dxa"/>
        <w:tblBorders>
          <w:bottom w:val="single" w:sz="8" w:space="0" w:color="auto"/>
        </w:tblBorders>
        <w:tblLook w:val="04A0" w:firstRow="1" w:lastRow="0" w:firstColumn="1" w:lastColumn="0" w:noHBand="0" w:noVBand="1"/>
      </w:tblPr>
      <w:tblGrid>
        <w:gridCol w:w="6696"/>
        <w:gridCol w:w="2410"/>
      </w:tblGrid>
      <w:tr w:rsidR="005E3C99" w:rsidRPr="003B075A" w14:paraId="38F0B0E6" w14:textId="77777777" w:rsidTr="00296006">
        <w:trPr>
          <w:trHeight w:val="298"/>
        </w:trPr>
        <w:tc>
          <w:tcPr>
            <w:tcW w:w="6696" w:type="dxa"/>
            <w:tcBorders>
              <w:bottom w:val="single" w:sz="4" w:space="0" w:color="D9D9D9"/>
            </w:tcBorders>
          </w:tcPr>
          <w:p w14:paraId="79097138" w14:textId="77A28768" w:rsidR="005E3C99" w:rsidRPr="00AC1DD1" w:rsidRDefault="00BD3A31" w:rsidP="00296006">
            <w:pPr>
              <w:pStyle w:val="Employername"/>
              <w:ind w:left="0"/>
              <w:rPr>
                <w:rFonts w:asciiTheme="minorHAnsi" w:hAnsiTheme="minorHAnsi" w:cstheme="minorHAnsi"/>
                <w:bCs/>
                <w:i/>
                <w:iCs/>
                <w:sz w:val="20"/>
                <w:lang w:val="en-CA"/>
              </w:rPr>
            </w:pPr>
            <w:r w:rsidRPr="00AC1DD1">
              <w:rPr>
                <w:rStyle w:val="JobTitle"/>
                <w:rFonts w:ascii="Calibri" w:hAnsi="Calibri"/>
                <w:i w:val="0"/>
                <w:sz w:val="20"/>
                <w:lang w:val="en-CA"/>
              </w:rPr>
              <w:t>Regional Education Manager – Eastern Canada</w:t>
            </w:r>
            <w:r w:rsidR="005E3C99" w:rsidRPr="00AC1DD1">
              <w:rPr>
                <w:rStyle w:val="JobTitle"/>
                <w:rFonts w:ascii="Calibri" w:hAnsi="Calibri"/>
                <w:i w:val="0"/>
                <w:sz w:val="20"/>
                <w:lang w:val="en-CA"/>
              </w:rPr>
              <w:t xml:space="preserve"> </w:t>
            </w:r>
            <w:r w:rsidR="005E3C99" w:rsidRPr="00AC1DD1">
              <w:rPr>
                <w:rStyle w:val="JobTitle"/>
                <w:i w:val="0"/>
              </w:rPr>
              <w:t xml:space="preserve"> </w:t>
            </w:r>
          </w:p>
        </w:tc>
        <w:tc>
          <w:tcPr>
            <w:tcW w:w="2410" w:type="dxa"/>
            <w:tcBorders>
              <w:bottom w:val="single" w:sz="4" w:space="0" w:color="D9D9D9"/>
            </w:tcBorders>
          </w:tcPr>
          <w:p w14:paraId="6EE0963E" w14:textId="60E34F6A" w:rsidR="005E3C99" w:rsidRPr="003B075A" w:rsidRDefault="00BD3A31" w:rsidP="00296006">
            <w:pPr>
              <w:pStyle w:val="Daterightjustified"/>
              <w:rPr>
                <w:rFonts w:ascii="Calibri" w:hAnsi="Calibri"/>
                <w:sz w:val="20"/>
                <w:lang w:val="en-CA"/>
              </w:rPr>
            </w:pPr>
            <w:r>
              <w:rPr>
                <w:rFonts w:ascii="Calibri" w:hAnsi="Calibri"/>
                <w:sz w:val="20"/>
                <w:lang w:val="en-CA"/>
              </w:rPr>
              <w:t xml:space="preserve">2013 – 2015 </w:t>
            </w:r>
            <w:r w:rsidR="005E3C99">
              <w:t xml:space="preserve"> </w:t>
            </w:r>
            <w:r w:rsidR="005E3C99">
              <w:rPr>
                <w:rFonts w:ascii="Calibri" w:hAnsi="Calibri"/>
                <w:sz w:val="20"/>
                <w:lang w:val="en-CA"/>
              </w:rPr>
              <w:t xml:space="preserve">     </w:t>
            </w:r>
          </w:p>
        </w:tc>
      </w:tr>
    </w:tbl>
    <w:p w14:paraId="04BF4272" w14:textId="77777777" w:rsidR="005E3C99" w:rsidRPr="003B075A" w:rsidRDefault="005E3C99" w:rsidP="005E3C99">
      <w:pPr>
        <w:pStyle w:val="BulletList1"/>
        <w:numPr>
          <w:ilvl w:val="0"/>
          <w:numId w:val="0"/>
        </w:numPr>
        <w:tabs>
          <w:tab w:val="left" w:pos="8835"/>
        </w:tabs>
        <w:rPr>
          <w:rFonts w:ascii="Calibri" w:hAnsi="Calibri"/>
          <w:sz w:val="10"/>
          <w:lang w:val="en-CA"/>
        </w:rPr>
      </w:pPr>
      <w:r>
        <w:rPr>
          <w:rFonts w:ascii="Calibri" w:hAnsi="Calibri"/>
          <w:sz w:val="10"/>
          <w:lang w:val="en-CA"/>
        </w:rPr>
        <w:tab/>
      </w:r>
    </w:p>
    <w:p w14:paraId="3864CF8E" w14:textId="62866094" w:rsidR="005E3C99" w:rsidRDefault="00BD3A31" w:rsidP="005E3C99">
      <w:pPr>
        <w:pStyle w:val="BulletList1"/>
        <w:ind w:left="709" w:hanging="425"/>
        <w:jc w:val="both"/>
        <w:rPr>
          <w:rFonts w:ascii="Calibri" w:hAnsi="Calibri"/>
          <w:lang w:val="en-CA"/>
        </w:rPr>
      </w:pPr>
      <w:r>
        <w:rPr>
          <w:rFonts w:ascii="Calibri" w:hAnsi="Calibri"/>
          <w:lang w:val="en-CA"/>
        </w:rPr>
        <w:t>Piloted the inauguration of the Training and Development Department</w:t>
      </w:r>
      <w:r w:rsidR="00433B6F">
        <w:rPr>
          <w:rFonts w:ascii="Calibri" w:hAnsi="Calibri"/>
          <w:lang w:val="en-CA"/>
        </w:rPr>
        <w:t xml:space="preserve">; </w:t>
      </w:r>
      <w:r>
        <w:rPr>
          <w:rFonts w:ascii="Calibri" w:hAnsi="Calibri"/>
          <w:lang w:val="en-CA"/>
        </w:rPr>
        <w:t>liaised with the Managers of 14 stores to identify training needs, coach exemplary retail behaviour, and ultimately evolve all aspects of the retail business</w:t>
      </w:r>
    </w:p>
    <w:p w14:paraId="0E7B40A6" w14:textId="5AE70FDE" w:rsidR="005E3C99" w:rsidRDefault="00AD0D0F" w:rsidP="005E3C99">
      <w:pPr>
        <w:pStyle w:val="BulletList1"/>
        <w:ind w:left="709" w:hanging="425"/>
        <w:jc w:val="both"/>
        <w:rPr>
          <w:rFonts w:ascii="Calibri" w:hAnsi="Calibri"/>
          <w:lang w:val="en-CA"/>
        </w:rPr>
      </w:pPr>
      <w:r>
        <w:rPr>
          <w:rFonts w:ascii="Calibri" w:hAnsi="Calibri"/>
          <w:lang w:val="en-CA"/>
        </w:rPr>
        <w:t>Distilled key focus areas customized for region- and store-specific needs</w:t>
      </w:r>
      <w:r w:rsidR="007D4517">
        <w:rPr>
          <w:rFonts w:ascii="Calibri" w:hAnsi="Calibri"/>
          <w:lang w:val="en-CA"/>
        </w:rPr>
        <w:t xml:space="preserve">; </w:t>
      </w:r>
      <w:r>
        <w:rPr>
          <w:rFonts w:ascii="Calibri" w:hAnsi="Calibri"/>
          <w:lang w:val="en-CA"/>
        </w:rPr>
        <w:t>devised comprehensive training materials to facilitate product knowledge, sales techniques, and leadership across multiple brands and categories</w:t>
      </w:r>
    </w:p>
    <w:p w14:paraId="296BCD6A" w14:textId="18B25FA0" w:rsidR="005E3C99" w:rsidRDefault="00AD0D0F" w:rsidP="005E3C99">
      <w:pPr>
        <w:pStyle w:val="BulletList1"/>
        <w:ind w:left="709" w:hanging="425"/>
        <w:jc w:val="both"/>
        <w:rPr>
          <w:rFonts w:ascii="Calibri" w:hAnsi="Calibri"/>
          <w:lang w:val="en-CA"/>
        </w:rPr>
      </w:pPr>
      <w:r>
        <w:rPr>
          <w:rFonts w:ascii="Calibri" w:hAnsi="Calibri"/>
          <w:lang w:val="en-CA"/>
        </w:rPr>
        <w:t xml:space="preserve">Authored, edited and/or validated content for onboarding initiatives, workshops and other educational programs, integrating the corporate strategy into them to secure buy-in and ensure that people knew their fundamental roles </w:t>
      </w:r>
    </w:p>
    <w:p w14:paraId="00D372E0" w14:textId="5BCA57DC" w:rsidR="00AD0D0F" w:rsidRDefault="00AD0D0F" w:rsidP="00AD0D0F">
      <w:pPr>
        <w:pStyle w:val="BulletList1"/>
        <w:ind w:left="709" w:hanging="425"/>
        <w:jc w:val="both"/>
        <w:rPr>
          <w:rFonts w:ascii="Calibri" w:hAnsi="Calibri"/>
          <w:lang w:val="en-CA"/>
        </w:rPr>
      </w:pPr>
      <w:r>
        <w:rPr>
          <w:rFonts w:ascii="Calibri" w:hAnsi="Calibri"/>
          <w:lang w:val="en-CA"/>
        </w:rPr>
        <w:t>Headed the activities of 3 direct reports in the EDU team, travelling across Canada to facilitate core programs in addition to in-store workshops and conference presentations for large groups of 120+ people</w:t>
      </w:r>
    </w:p>
    <w:p w14:paraId="7C998316" w14:textId="77777777" w:rsidR="00A678F1" w:rsidRPr="00AD0D0F" w:rsidRDefault="00A678F1" w:rsidP="00443CDA">
      <w:pPr>
        <w:pStyle w:val="BulletList1"/>
        <w:numPr>
          <w:ilvl w:val="0"/>
          <w:numId w:val="0"/>
        </w:numPr>
        <w:ind w:left="709"/>
        <w:jc w:val="both"/>
        <w:rPr>
          <w:rFonts w:ascii="Calibri" w:hAnsi="Calibri"/>
          <w:lang w:val="en-CA"/>
        </w:rPr>
      </w:pPr>
    </w:p>
    <w:tbl>
      <w:tblPr>
        <w:tblW w:w="9106" w:type="dxa"/>
        <w:tblInd w:w="108" w:type="dxa"/>
        <w:tblBorders>
          <w:bottom w:val="single" w:sz="8" w:space="0" w:color="auto"/>
        </w:tblBorders>
        <w:tblLook w:val="04A0" w:firstRow="1" w:lastRow="0" w:firstColumn="1" w:lastColumn="0" w:noHBand="0" w:noVBand="1"/>
      </w:tblPr>
      <w:tblGrid>
        <w:gridCol w:w="6696"/>
        <w:gridCol w:w="2410"/>
      </w:tblGrid>
      <w:tr w:rsidR="00AD0D0F" w:rsidRPr="003B075A" w14:paraId="5300902A" w14:textId="77777777" w:rsidTr="00296006">
        <w:trPr>
          <w:trHeight w:val="298"/>
        </w:trPr>
        <w:tc>
          <w:tcPr>
            <w:tcW w:w="6696" w:type="dxa"/>
            <w:tcBorders>
              <w:bottom w:val="single" w:sz="4" w:space="0" w:color="D9D9D9"/>
            </w:tcBorders>
          </w:tcPr>
          <w:p w14:paraId="62C84588" w14:textId="3A52069C" w:rsidR="00AD0D0F" w:rsidRPr="00AC1DD1" w:rsidRDefault="00AD0D0F" w:rsidP="00296006">
            <w:pPr>
              <w:pStyle w:val="Employername"/>
              <w:ind w:left="0"/>
              <w:rPr>
                <w:rFonts w:asciiTheme="minorHAnsi" w:hAnsiTheme="minorHAnsi" w:cstheme="minorHAnsi"/>
                <w:bCs/>
                <w:i/>
                <w:iCs/>
                <w:sz w:val="20"/>
                <w:lang w:val="en-CA"/>
              </w:rPr>
            </w:pPr>
            <w:r w:rsidRPr="00AC1DD1">
              <w:rPr>
                <w:rStyle w:val="JobTitle"/>
                <w:rFonts w:ascii="Calibri" w:hAnsi="Calibri"/>
                <w:i w:val="0"/>
                <w:sz w:val="20"/>
                <w:lang w:val="en-CA"/>
              </w:rPr>
              <w:t xml:space="preserve">Assistant Director – Sephora Ste. Catharines (Flagship Location Montreal)  </w:t>
            </w:r>
          </w:p>
        </w:tc>
        <w:tc>
          <w:tcPr>
            <w:tcW w:w="2410" w:type="dxa"/>
            <w:tcBorders>
              <w:bottom w:val="single" w:sz="4" w:space="0" w:color="D9D9D9"/>
            </w:tcBorders>
          </w:tcPr>
          <w:p w14:paraId="4DEB3296" w14:textId="51F291CE" w:rsidR="00AD0D0F" w:rsidRPr="003B075A" w:rsidRDefault="00AD0D0F" w:rsidP="00AD0D0F">
            <w:pPr>
              <w:pStyle w:val="Daterightjustified"/>
              <w:rPr>
                <w:rFonts w:ascii="Calibri" w:hAnsi="Calibri"/>
                <w:sz w:val="20"/>
                <w:lang w:val="en-CA"/>
              </w:rPr>
            </w:pPr>
            <w:r>
              <w:rPr>
                <w:rFonts w:ascii="Calibri" w:hAnsi="Calibri"/>
                <w:sz w:val="20"/>
                <w:lang w:val="en-CA"/>
              </w:rPr>
              <w:t xml:space="preserve">2012 – 2013 </w:t>
            </w:r>
            <w:r>
              <w:t xml:space="preserve"> </w:t>
            </w:r>
            <w:r>
              <w:rPr>
                <w:rFonts w:ascii="Calibri" w:hAnsi="Calibri"/>
                <w:sz w:val="20"/>
                <w:lang w:val="en-CA"/>
              </w:rPr>
              <w:t xml:space="preserve">     </w:t>
            </w:r>
          </w:p>
        </w:tc>
      </w:tr>
    </w:tbl>
    <w:p w14:paraId="57A775C5" w14:textId="77777777" w:rsidR="00AD0D0F" w:rsidRPr="003B075A" w:rsidRDefault="00AD0D0F" w:rsidP="00AD0D0F">
      <w:pPr>
        <w:pStyle w:val="BulletList1"/>
        <w:numPr>
          <w:ilvl w:val="0"/>
          <w:numId w:val="0"/>
        </w:numPr>
        <w:tabs>
          <w:tab w:val="left" w:pos="8835"/>
        </w:tabs>
        <w:rPr>
          <w:rFonts w:ascii="Calibri" w:hAnsi="Calibri"/>
          <w:sz w:val="10"/>
          <w:lang w:val="en-CA"/>
        </w:rPr>
      </w:pPr>
      <w:r>
        <w:rPr>
          <w:rFonts w:ascii="Calibri" w:hAnsi="Calibri"/>
          <w:sz w:val="10"/>
          <w:lang w:val="en-CA"/>
        </w:rPr>
        <w:tab/>
      </w:r>
    </w:p>
    <w:p w14:paraId="4E5DF097" w14:textId="326382DA" w:rsidR="00AD0D0F" w:rsidRDefault="00A457F4" w:rsidP="00AD0D0F">
      <w:pPr>
        <w:pStyle w:val="BulletList1"/>
        <w:ind w:left="709" w:hanging="425"/>
        <w:jc w:val="both"/>
        <w:rPr>
          <w:rFonts w:ascii="Calibri" w:hAnsi="Calibri"/>
          <w:lang w:val="en-CA"/>
        </w:rPr>
      </w:pPr>
      <w:r>
        <w:rPr>
          <w:rFonts w:ascii="Calibri" w:hAnsi="Calibri"/>
          <w:lang w:val="en-CA"/>
        </w:rPr>
        <w:t>Steered all operating aspects of a new store opening, including set-up, merchandizing, and staffing for an AA+ volume store generating $12 MM in annual revenue; trained 25 direct reports to ensure best practices were followed</w:t>
      </w:r>
    </w:p>
    <w:p w14:paraId="7C1BC4A2" w14:textId="4D1BE322" w:rsidR="00A457F4" w:rsidRDefault="00A457F4" w:rsidP="00AD0D0F">
      <w:pPr>
        <w:pStyle w:val="BulletList1"/>
        <w:ind w:left="709" w:hanging="425"/>
        <w:jc w:val="both"/>
        <w:rPr>
          <w:rFonts w:ascii="Calibri" w:hAnsi="Calibri"/>
          <w:lang w:val="en-CA"/>
        </w:rPr>
      </w:pPr>
      <w:r>
        <w:rPr>
          <w:rFonts w:ascii="Calibri" w:hAnsi="Calibri"/>
          <w:lang w:val="en-CA"/>
        </w:rPr>
        <w:t>Oversaw training on sales, artistry, floor management and administrative functions to upkeep an engaged and motivated workforce that could enhance customer outcomes, as well as contribute to increased loyalty and retention</w:t>
      </w:r>
    </w:p>
    <w:p w14:paraId="04E3AB86" w14:textId="45D2A0F0" w:rsidR="00AD0D0F" w:rsidRDefault="00A457F4" w:rsidP="00AD0D0F">
      <w:pPr>
        <w:pStyle w:val="BulletList1"/>
        <w:ind w:left="709" w:hanging="425"/>
        <w:jc w:val="both"/>
        <w:rPr>
          <w:rFonts w:ascii="Calibri" w:hAnsi="Calibri"/>
          <w:lang w:val="en-CA"/>
        </w:rPr>
      </w:pPr>
      <w:r>
        <w:rPr>
          <w:rFonts w:ascii="Calibri" w:hAnsi="Calibri"/>
          <w:lang w:val="en-CA"/>
        </w:rPr>
        <w:t xml:space="preserve">Initiated brand events with major vendors including </w:t>
      </w:r>
      <w:r w:rsidR="00587DD2">
        <w:rPr>
          <w:rFonts w:ascii="Calibri" w:hAnsi="Calibri"/>
          <w:lang w:val="en-CA"/>
        </w:rPr>
        <w:t>L’Oréal</w:t>
      </w:r>
      <w:r>
        <w:rPr>
          <w:rFonts w:ascii="Calibri" w:hAnsi="Calibri"/>
          <w:lang w:val="en-CA"/>
        </w:rPr>
        <w:t xml:space="preserve"> and Estee Lauder to consolidate brand relationships</w:t>
      </w:r>
    </w:p>
    <w:p w14:paraId="34E728FD" w14:textId="529E7287" w:rsidR="00F51F8C" w:rsidRPr="00BB12FE" w:rsidRDefault="00F51F8C" w:rsidP="00F51F8C">
      <w:pPr>
        <w:pStyle w:val="SectionTitle"/>
        <w:spacing w:line="240" w:lineRule="auto"/>
        <w:rPr>
          <w:rFonts w:ascii="Calibri" w:hAnsi="Calibri" w:cs="Calibri"/>
          <w:b/>
          <w:bCs/>
          <w:lang w:val="en-CA"/>
        </w:rPr>
      </w:pPr>
      <w:r>
        <w:rPr>
          <w:rFonts w:ascii="Calibri" w:hAnsi="Calibri" w:cs="Calibri"/>
          <w:b/>
          <w:bCs/>
          <w:lang w:val="en-CA"/>
        </w:rPr>
        <w:t>HONOURS AND AWARDS</w:t>
      </w:r>
    </w:p>
    <w:p w14:paraId="231C54BE" w14:textId="77777777" w:rsidR="00F51F8C" w:rsidRDefault="00F51F8C" w:rsidP="00F51F8C">
      <w:pPr>
        <w:pStyle w:val="BulletList1"/>
        <w:numPr>
          <w:ilvl w:val="0"/>
          <w:numId w:val="0"/>
        </w:numPr>
        <w:rPr>
          <w:sz w:val="10"/>
          <w:szCs w:val="10"/>
          <w:highlight w:val="yellow"/>
          <w:lang w:val="en-CA"/>
        </w:rPr>
      </w:pPr>
    </w:p>
    <w:tbl>
      <w:tblPr>
        <w:tblW w:w="10348" w:type="dxa"/>
        <w:tblInd w:w="-142" w:type="dxa"/>
        <w:tblLook w:val="04A0" w:firstRow="1" w:lastRow="0" w:firstColumn="1" w:lastColumn="0" w:noHBand="0" w:noVBand="1"/>
      </w:tblPr>
      <w:tblGrid>
        <w:gridCol w:w="8574"/>
        <w:gridCol w:w="1774"/>
      </w:tblGrid>
      <w:tr w:rsidR="00F51F8C" w:rsidRPr="00BB12FE" w14:paraId="00F80B7E" w14:textId="77777777" w:rsidTr="00443CDA">
        <w:trPr>
          <w:trHeight w:val="227"/>
        </w:trPr>
        <w:tc>
          <w:tcPr>
            <w:tcW w:w="8574" w:type="dxa"/>
          </w:tcPr>
          <w:p w14:paraId="27473041" w14:textId="75AD6564" w:rsidR="00F51F8C" w:rsidRPr="009609CF" w:rsidRDefault="00F51F8C" w:rsidP="006B69C1">
            <w:pPr>
              <w:pStyle w:val="Job"/>
              <w:spacing w:before="0"/>
              <w:ind w:firstLine="176"/>
              <w:jc w:val="left"/>
              <w:rPr>
                <w:rFonts w:ascii="Calibri" w:hAnsi="Calibri" w:cs="Calibri"/>
                <w:b/>
                <w:sz w:val="20"/>
                <w:lang w:val="en-CA"/>
              </w:rPr>
            </w:pPr>
            <w:r>
              <w:rPr>
                <w:rFonts w:ascii="Calibri" w:hAnsi="Calibri" w:cs="Calibri"/>
                <w:b/>
                <w:sz w:val="20"/>
                <w:lang w:val="en-CA"/>
              </w:rPr>
              <w:t>Panelist</w:t>
            </w:r>
            <w:r w:rsidRPr="00D63512">
              <w:rPr>
                <w:rFonts w:ascii="Calibri" w:hAnsi="Calibri" w:cs="Calibri"/>
                <w:b/>
                <w:sz w:val="20"/>
                <w:lang w:val="en-CA"/>
              </w:rPr>
              <w:t xml:space="preserve">, </w:t>
            </w:r>
            <w:r>
              <w:rPr>
                <w:rFonts w:ascii="Calibri" w:hAnsi="Calibri" w:cs="Calibri"/>
                <w:sz w:val="20"/>
                <w:lang w:val="en-CA"/>
              </w:rPr>
              <w:t>JMSB Fashion Business Association</w:t>
            </w:r>
          </w:p>
        </w:tc>
        <w:tc>
          <w:tcPr>
            <w:tcW w:w="1774" w:type="dxa"/>
          </w:tcPr>
          <w:p w14:paraId="7113001B" w14:textId="639A1E7C" w:rsidR="00F51F8C" w:rsidRPr="00BB12FE" w:rsidRDefault="00F51F8C" w:rsidP="00F51F8C">
            <w:pPr>
              <w:pStyle w:val="Daterightjustified"/>
              <w:rPr>
                <w:rFonts w:ascii="Calibri" w:hAnsi="Calibri" w:cs="Calibri"/>
                <w:sz w:val="20"/>
                <w:lang w:val="en-CA"/>
              </w:rPr>
            </w:pPr>
            <w:r>
              <w:rPr>
                <w:rFonts w:ascii="Calibri" w:hAnsi="Calibri" w:cs="Calibri"/>
                <w:sz w:val="20"/>
                <w:lang w:val="en-CA"/>
              </w:rPr>
              <w:t>2019</w:t>
            </w:r>
          </w:p>
        </w:tc>
      </w:tr>
      <w:tr w:rsidR="00F51F8C" w:rsidRPr="00BB12FE" w14:paraId="4B8FF1BD" w14:textId="77777777" w:rsidTr="00443CDA">
        <w:trPr>
          <w:trHeight w:val="227"/>
        </w:trPr>
        <w:tc>
          <w:tcPr>
            <w:tcW w:w="8574" w:type="dxa"/>
          </w:tcPr>
          <w:p w14:paraId="747FF9A5" w14:textId="5D04C7C6" w:rsidR="00F51F8C" w:rsidRPr="00F51F8C" w:rsidRDefault="00F51F8C" w:rsidP="006B69C1">
            <w:pPr>
              <w:pStyle w:val="Job"/>
              <w:spacing w:before="0"/>
              <w:ind w:firstLine="176"/>
              <w:jc w:val="left"/>
              <w:rPr>
                <w:rFonts w:ascii="Calibri" w:hAnsi="Calibri" w:cs="Calibri"/>
                <w:sz w:val="20"/>
                <w:lang w:val="en-CA"/>
              </w:rPr>
            </w:pPr>
            <w:r>
              <w:rPr>
                <w:rFonts w:ascii="Calibri" w:hAnsi="Calibri" w:cs="Calibri"/>
                <w:b/>
                <w:sz w:val="20"/>
                <w:lang w:val="en-CA"/>
              </w:rPr>
              <w:t xml:space="preserve">Panelist, </w:t>
            </w:r>
            <w:r>
              <w:rPr>
                <w:rFonts w:ascii="Calibri" w:hAnsi="Calibri" w:cs="Calibri"/>
                <w:sz w:val="20"/>
                <w:lang w:val="en-CA"/>
              </w:rPr>
              <w:t>McGill Fashion Business Uncovered</w:t>
            </w:r>
          </w:p>
        </w:tc>
        <w:tc>
          <w:tcPr>
            <w:tcW w:w="1774" w:type="dxa"/>
          </w:tcPr>
          <w:p w14:paraId="6C992E3E" w14:textId="2A90582F" w:rsidR="00F51F8C" w:rsidRDefault="00F51F8C" w:rsidP="00296006">
            <w:pPr>
              <w:pStyle w:val="Daterightjustified"/>
              <w:rPr>
                <w:rFonts w:ascii="Calibri" w:hAnsi="Calibri" w:cs="Calibri"/>
                <w:sz w:val="20"/>
                <w:lang w:val="en-CA"/>
              </w:rPr>
            </w:pPr>
            <w:r>
              <w:rPr>
                <w:rFonts w:ascii="Calibri" w:hAnsi="Calibri" w:cs="Calibri"/>
                <w:sz w:val="20"/>
                <w:lang w:val="en-CA"/>
              </w:rPr>
              <w:t>2018</w:t>
            </w:r>
          </w:p>
        </w:tc>
      </w:tr>
      <w:tr w:rsidR="00F51F8C" w:rsidRPr="00BB12FE" w14:paraId="4685FB42" w14:textId="77777777" w:rsidTr="00443CDA">
        <w:trPr>
          <w:trHeight w:val="227"/>
        </w:trPr>
        <w:tc>
          <w:tcPr>
            <w:tcW w:w="8574" w:type="dxa"/>
          </w:tcPr>
          <w:p w14:paraId="78CB8E69" w14:textId="0A40218B" w:rsidR="00F51F8C" w:rsidRDefault="00F51F8C" w:rsidP="006B69C1">
            <w:pPr>
              <w:pStyle w:val="Job"/>
              <w:spacing w:before="0"/>
              <w:ind w:firstLine="176"/>
              <w:jc w:val="left"/>
              <w:rPr>
                <w:rFonts w:ascii="Calibri" w:hAnsi="Calibri" w:cs="Calibri"/>
                <w:b/>
                <w:sz w:val="20"/>
                <w:lang w:val="en-CA"/>
              </w:rPr>
            </w:pPr>
            <w:r>
              <w:rPr>
                <w:rFonts w:ascii="Calibri" w:hAnsi="Calibri" w:cs="Calibri"/>
                <w:b/>
                <w:sz w:val="20"/>
                <w:lang w:val="en-CA"/>
              </w:rPr>
              <w:t>Mentorship Program Leader (McGill and JMSB)</w:t>
            </w:r>
          </w:p>
        </w:tc>
        <w:tc>
          <w:tcPr>
            <w:tcW w:w="1774" w:type="dxa"/>
          </w:tcPr>
          <w:p w14:paraId="34233A72" w14:textId="7E93D471" w:rsidR="00F51F8C" w:rsidRDefault="00F51F8C" w:rsidP="00296006">
            <w:pPr>
              <w:pStyle w:val="Daterightjustified"/>
              <w:rPr>
                <w:rFonts w:ascii="Calibri" w:hAnsi="Calibri" w:cs="Calibri"/>
                <w:sz w:val="20"/>
                <w:lang w:val="en-CA"/>
              </w:rPr>
            </w:pPr>
            <w:r>
              <w:rPr>
                <w:rFonts w:ascii="Calibri" w:hAnsi="Calibri" w:cs="Calibri"/>
                <w:sz w:val="20"/>
                <w:lang w:val="en-CA"/>
              </w:rPr>
              <w:t>2012</w:t>
            </w:r>
          </w:p>
        </w:tc>
      </w:tr>
      <w:tr w:rsidR="00F51F8C" w:rsidRPr="00BB12FE" w14:paraId="4624BCB5" w14:textId="77777777" w:rsidTr="00443CDA">
        <w:trPr>
          <w:trHeight w:val="227"/>
        </w:trPr>
        <w:tc>
          <w:tcPr>
            <w:tcW w:w="8574" w:type="dxa"/>
          </w:tcPr>
          <w:p w14:paraId="17CAA9B5" w14:textId="596C364D" w:rsidR="00F51F8C" w:rsidRPr="00F51F8C" w:rsidRDefault="00F51F8C" w:rsidP="006B69C1">
            <w:pPr>
              <w:pStyle w:val="Job"/>
              <w:spacing w:before="0"/>
              <w:ind w:firstLine="176"/>
              <w:jc w:val="left"/>
              <w:rPr>
                <w:rFonts w:ascii="Calibri" w:hAnsi="Calibri" w:cs="Calibri"/>
                <w:sz w:val="20"/>
                <w:lang w:val="en-CA"/>
              </w:rPr>
            </w:pPr>
            <w:r>
              <w:rPr>
                <w:rFonts w:ascii="Calibri" w:hAnsi="Calibri" w:cs="Calibri"/>
                <w:b/>
                <w:sz w:val="20"/>
                <w:lang w:val="en-CA"/>
              </w:rPr>
              <w:t xml:space="preserve">Gold Medal, </w:t>
            </w:r>
            <w:r w:rsidR="00587DD2">
              <w:rPr>
                <w:rFonts w:ascii="Calibri" w:hAnsi="Calibri" w:cs="Calibri"/>
                <w:sz w:val="20"/>
                <w:lang w:val="en-CA"/>
              </w:rPr>
              <w:t>L’Oréal</w:t>
            </w:r>
            <w:r>
              <w:rPr>
                <w:rFonts w:ascii="Calibri" w:hAnsi="Calibri" w:cs="Calibri"/>
                <w:sz w:val="20"/>
                <w:lang w:val="en-CA"/>
              </w:rPr>
              <w:t xml:space="preserve"> Colour Trophy (Makeup Artistry)</w:t>
            </w:r>
          </w:p>
        </w:tc>
        <w:tc>
          <w:tcPr>
            <w:tcW w:w="1774" w:type="dxa"/>
          </w:tcPr>
          <w:p w14:paraId="54DD3AC7" w14:textId="0849FD4C" w:rsidR="00F51F8C" w:rsidRDefault="00F51F8C" w:rsidP="00296006">
            <w:pPr>
              <w:pStyle w:val="Daterightjustified"/>
              <w:rPr>
                <w:rFonts w:ascii="Calibri" w:hAnsi="Calibri" w:cs="Calibri"/>
                <w:sz w:val="20"/>
                <w:lang w:val="en-CA"/>
              </w:rPr>
            </w:pPr>
            <w:r>
              <w:rPr>
                <w:rFonts w:ascii="Calibri" w:hAnsi="Calibri" w:cs="Calibri"/>
                <w:sz w:val="20"/>
                <w:lang w:val="en-CA"/>
              </w:rPr>
              <w:t>2010</w:t>
            </w:r>
          </w:p>
        </w:tc>
      </w:tr>
    </w:tbl>
    <w:p w14:paraId="06DC15F5" w14:textId="60508425" w:rsidR="00EE3D07" w:rsidRPr="00BB12FE" w:rsidRDefault="000E23F9" w:rsidP="00847240">
      <w:pPr>
        <w:pStyle w:val="SectionTitle"/>
        <w:spacing w:line="240" w:lineRule="auto"/>
        <w:rPr>
          <w:rFonts w:ascii="Calibri" w:hAnsi="Calibri" w:cs="Calibri"/>
          <w:b/>
          <w:bCs/>
          <w:lang w:val="en-CA"/>
        </w:rPr>
      </w:pPr>
      <w:r w:rsidRPr="00BB12FE">
        <w:rPr>
          <w:rFonts w:ascii="Calibri" w:hAnsi="Calibri" w:cs="Calibri"/>
          <w:b/>
          <w:bCs/>
          <w:lang w:val="en-CA"/>
        </w:rPr>
        <w:t>EDUCATION</w:t>
      </w:r>
    </w:p>
    <w:p w14:paraId="44430230" w14:textId="77777777" w:rsidR="00EE3D07" w:rsidRPr="005D0395" w:rsidRDefault="00EE3D07" w:rsidP="00EE3D07">
      <w:pPr>
        <w:pStyle w:val="BulletList1"/>
        <w:numPr>
          <w:ilvl w:val="0"/>
          <w:numId w:val="0"/>
        </w:numPr>
        <w:rPr>
          <w:sz w:val="10"/>
          <w:szCs w:val="10"/>
          <w:highlight w:val="yellow"/>
          <w:lang w:val="en-CA"/>
        </w:rPr>
      </w:pPr>
    </w:p>
    <w:tbl>
      <w:tblPr>
        <w:tblW w:w="10348" w:type="dxa"/>
        <w:tblInd w:w="-142" w:type="dxa"/>
        <w:tblLook w:val="04A0" w:firstRow="1" w:lastRow="0" w:firstColumn="1" w:lastColumn="0" w:noHBand="0" w:noVBand="1"/>
      </w:tblPr>
      <w:tblGrid>
        <w:gridCol w:w="8574"/>
        <w:gridCol w:w="1774"/>
      </w:tblGrid>
      <w:tr w:rsidR="00662953" w:rsidRPr="00ED25E6" w14:paraId="3C20C19B" w14:textId="77777777" w:rsidTr="00443CDA">
        <w:trPr>
          <w:trHeight w:val="279"/>
        </w:trPr>
        <w:tc>
          <w:tcPr>
            <w:tcW w:w="8574" w:type="dxa"/>
          </w:tcPr>
          <w:p w14:paraId="2F1EE9BD" w14:textId="4BFDDD46" w:rsidR="00662953" w:rsidRDefault="00691E98" w:rsidP="006B69C1">
            <w:pPr>
              <w:pStyle w:val="Job"/>
              <w:spacing w:before="0"/>
              <w:ind w:left="-358" w:firstLine="534"/>
              <w:jc w:val="left"/>
              <w:rPr>
                <w:rFonts w:ascii="Calibri" w:hAnsi="Calibri" w:cs="Calibri"/>
                <w:b/>
                <w:sz w:val="20"/>
                <w:lang w:val="en-CA"/>
              </w:rPr>
            </w:pPr>
            <w:r>
              <w:rPr>
                <w:rFonts w:ascii="Calibri" w:hAnsi="Calibri" w:cs="Calibri"/>
                <w:b/>
                <w:sz w:val="20"/>
                <w:lang w:val="en-CA"/>
              </w:rPr>
              <w:t xml:space="preserve">Mini MBA, </w:t>
            </w:r>
            <w:r w:rsidRPr="00691E98">
              <w:rPr>
                <w:rFonts w:ascii="Calibri" w:hAnsi="Calibri" w:cs="Calibri"/>
                <w:bCs w:val="0"/>
                <w:sz w:val="20"/>
                <w:lang w:val="en-CA"/>
              </w:rPr>
              <w:t>McGill University</w:t>
            </w:r>
          </w:p>
        </w:tc>
        <w:tc>
          <w:tcPr>
            <w:tcW w:w="1774" w:type="dxa"/>
          </w:tcPr>
          <w:p w14:paraId="4FF9C5A9" w14:textId="033E5BA9" w:rsidR="00662953" w:rsidRDefault="00691E98" w:rsidP="009609CF">
            <w:pPr>
              <w:pStyle w:val="Daterightjustified"/>
              <w:rPr>
                <w:rFonts w:ascii="Calibri" w:hAnsi="Calibri" w:cs="Calibri"/>
                <w:sz w:val="20"/>
                <w:lang w:val="en-CA"/>
              </w:rPr>
            </w:pPr>
            <w:r>
              <w:rPr>
                <w:rFonts w:ascii="Calibri" w:hAnsi="Calibri" w:cs="Calibri"/>
                <w:sz w:val="20"/>
                <w:lang w:val="en-CA"/>
              </w:rPr>
              <w:t>2022</w:t>
            </w:r>
          </w:p>
        </w:tc>
      </w:tr>
      <w:tr w:rsidR="00EE3D07" w:rsidRPr="00ED25E6" w14:paraId="03A875DA" w14:textId="77777777" w:rsidTr="00443CDA">
        <w:trPr>
          <w:trHeight w:val="279"/>
        </w:trPr>
        <w:tc>
          <w:tcPr>
            <w:tcW w:w="8574" w:type="dxa"/>
          </w:tcPr>
          <w:p w14:paraId="2C8D041B" w14:textId="38639DFB" w:rsidR="00D27D1D" w:rsidRPr="009609CF" w:rsidRDefault="009609CF" w:rsidP="006B69C1">
            <w:pPr>
              <w:pStyle w:val="Job"/>
              <w:spacing w:before="0"/>
              <w:ind w:left="-358" w:firstLine="534"/>
              <w:jc w:val="left"/>
              <w:rPr>
                <w:rFonts w:ascii="Calibri" w:hAnsi="Calibri" w:cs="Calibri"/>
                <w:b/>
                <w:sz w:val="20"/>
                <w:lang w:val="en-CA"/>
              </w:rPr>
            </w:pPr>
            <w:r>
              <w:rPr>
                <w:rFonts w:ascii="Calibri" w:hAnsi="Calibri" w:cs="Calibri"/>
                <w:b/>
                <w:sz w:val="20"/>
                <w:lang w:val="en-CA"/>
              </w:rPr>
              <w:t>Bachelor of Arts (Human Relations)</w:t>
            </w:r>
            <w:r w:rsidR="00D63512" w:rsidRPr="00D63512">
              <w:rPr>
                <w:rFonts w:ascii="Calibri" w:hAnsi="Calibri" w:cs="Calibri"/>
                <w:b/>
                <w:sz w:val="20"/>
                <w:lang w:val="en-CA"/>
              </w:rPr>
              <w:t xml:space="preserve">, </w:t>
            </w:r>
            <w:r>
              <w:rPr>
                <w:rFonts w:ascii="Calibri" w:hAnsi="Calibri" w:cs="Calibri"/>
                <w:sz w:val="20"/>
                <w:lang w:val="en-CA"/>
              </w:rPr>
              <w:t>Concordia University</w:t>
            </w:r>
          </w:p>
        </w:tc>
        <w:tc>
          <w:tcPr>
            <w:tcW w:w="1774" w:type="dxa"/>
          </w:tcPr>
          <w:p w14:paraId="38E35108" w14:textId="47215586" w:rsidR="00BB12FE" w:rsidRPr="00BB12FE" w:rsidRDefault="009609CF" w:rsidP="009609CF">
            <w:pPr>
              <w:pStyle w:val="Daterightjustified"/>
              <w:rPr>
                <w:rFonts w:ascii="Calibri" w:hAnsi="Calibri" w:cs="Calibri"/>
                <w:sz w:val="20"/>
                <w:lang w:val="en-CA"/>
              </w:rPr>
            </w:pPr>
            <w:r>
              <w:rPr>
                <w:rFonts w:ascii="Calibri" w:hAnsi="Calibri" w:cs="Calibri"/>
                <w:sz w:val="20"/>
                <w:lang w:val="en-CA"/>
              </w:rPr>
              <w:t>2012</w:t>
            </w:r>
          </w:p>
        </w:tc>
      </w:tr>
    </w:tbl>
    <w:p w14:paraId="19033C8D" w14:textId="40BAF7E4" w:rsidR="009609CF" w:rsidRPr="009609CF" w:rsidRDefault="009609CF" w:rsidP="009609CF">
      <w:pPr>
        <w:pStyle w:val="SectionTitle"/>
        <w:spacing w:line="240" w:lineRule="auto"/>
        <w:rPr>
          <w:rFonts w:asciiTheme="minorHAnsi" w:hAnsiTheme="minorHAnsi" w:cs="Calibri"/>
          <w:b/>
          <w:bCs/>
          <w:lang w:val="en-CA"/>
        </w:rPr>
      </w:pPr>
      <w:r w:rsidRPr="009609CF">
        <w:rPr>
          <w:rFonts w:asciiTheme="minorHAnsi" w:hAnsiTheme="minorHAnsi" w:cs="Calibri"/>
          <w:b/>
          <w:bCs/>
          <w:lang w:val="en-CA"/>
        </w:rPr>
        <w:t xml:space="preserve">CERTIFICATIONS </w:t>
      </w:r>
      <w:r w:rsidR="00F464C4">
        <w:rPr>
          <w:rFonts w:asciiTheme="minorHAnsi" w:hAnsiTheme="minorHAnsi" w:cs="Calibri"/>
          <w:b/>
          <w:bCs/>
          <w:lang w:val="en-CA"/>
        </w:rPr>
        <w:t>&amp; TRAINING</w:t>
      </w:r>
    </w:p>
    <w:p w14:paraId="2C36BB26" w14:textId="1A0CF0C7" w:rsidR="009609CF" w:rsidRPr="009609CF" w:rsidRDefault="009609CF" w:rsidP="009609CF">
      <w:pPr>
        <w:pStyle w:val="BulletList1"/>
        <w:numPr>
          <w:ilvl w:val="0"/>
          <w:numId w:val="0"/>
        </w:numPr>
        <w:rPr>
          <w:rFonts w:asciiTheme="minorHAnsi" w:hAnsiTheme="minorHAnsi"/>
          <w:sz w:val="10"/>
          <w:szCs w:val="10"/>
          <w:lang w:val="en-CA"/>
        </w:rPr>
      </w:pPr>
    </w:p>
    <w:p w14:paraId="331AA4D3" w14:textId="77777777" w:rsidR="009609CF" w:rsidRPr="009609CF" w:rsidRDefault="009609CF" w:rsidP="009609CF">
      <w:pPr>
        <w:rPr>
          <w:rFonts w:asciiTheme="minorHAnsi" w:hAnsiTheme="minorHAnsi"/>
          <w:lang w:val="en-CA"/>
        </w:rPr>
        <w:sectPr w:rsidR="009609CF" w:rsidRPr="009609CF" w:rsidSect="00B7070E">
          <w:headerReference w:type="even" r:id="rId18"/>
          <w:footerReference w:type="default" r:id="rId19"/>
          <w:type w:val="continuous"/>
          <w:pgSz w:w="12240" w:h="15840"/>
          <w:pgMar w:top="426" w:right="900" w:bottom="568" w:left="1152" w:header="0" w:footer="0" w:gutter="0"/>
          <w:cols w:space="720"/>
          <w:docGrid w:linePitch="360"/>
        </w:sectPr>
      </w:pPr>
    </w:p>
    <w:p w14:paraId="6B667704" w14:textId="1BD25B61" w:rsidR="009609CF" w:rsidRPr="009609CF" w:rsidRDefault="0078457A" w:rsidP="00691E98">
      <w:pPr>
        <w:ind w:left="142"/>
        <w:rPr>
          <w:rFonts w:asciiTheme="minorHAnsi" w:hAnsiTheme="minorHAnsi"/>
          <w:sz w:val="20"/>
          <w:lang w:val="en-CA"/>
        </w:rPr>
      </w:pPr>
      <w:r w:rsidRPr="009609CF">
        <w:rPr>
          <w:rFonts w:asciiTheme="minorHAnsi" w:hAnsiTheme="minorHAnsi"/>
          <w:sz w:val="20"/>
          <w:lang w:val="en-CA"/>
        </w:rPr>
        <w:t>Change Management</w:t>
      </w:r>
      <w:r>
        <w:rPr>
          <w:rFonts w:asciiTheme="minorHAnsi" w:hAnsiTheme="minorHAnsi"/>
          <w:sz w:val="20"/>
          <w:lang w:val="en-CA"/>
        </w:rPr>
        <w:t xml:space="preserve"> – Sephora (2019) | </w:t>
      </w:r>
      <w:r w:rsidR="009F5767">
        <w:rPr>
          <w:rFonts w:asciiTheme="minorHAnsi" w:hAnsiTheme="minorHAnsi"/>
          <w:sz w:val="20"/>
          <w:lang w:val="en-CA"/>
        </w:rPr>
        <w:t xml:space="preserve">Project Management – Knightsbridge (2018) | </w:t>
      </w:r>
      <w:r w:rsidRPr="0078457A">
        <w:rPr>
          <w:rFonts w:asciiTheme="minorHAnsi" w:hAnsiTheme="minorHAnsi"/>
          <w:sz w:val="20"/>
          <w:lang w:val="en-CA"/>
        </w:rPr>
        <w:t>Regional Executive Leadership Training</w:t>
      </w:r>
      <w:r>
        <w:rPr>
          <w:rFonts w:asciiTheme="minorHAnsi" w:hAnsiTheme="minorHAnsi"/>
          <w:sz w:val="20"/>
          <w:lang w:val="en-CA"/>
        </w:rPr>
        <w:t xml:space="preserve"> </w:t>
      </w:r>
      <w:r w:rsidRPr="0078457A">
        <w:rPr>
          <w:rFonts w:asciiTheme="minorHAnsi" w:hAnsiTheme="minorHAnsi"/>
          <w:sz w:val="20"/>
          <w:lang w:val="en-CA"/>
        </w:rPr>
        <w:t xml:space="preserve">- Navigating Cultural Complexity and Business Dilemmas (2017) </w:t>
      </w:r>
      <w:r>
        <w:rPr>
          <w:rFonts w:asciiTheme="minorHAnsi" w:hAnsiTheme="minorHAnsi"/>
          <w:sz w:val="20"/>
          <w:lang w:val="en-CA"/>
        </w:rPr>
        <w:t xml:space="preserve">| </w:t>
      </w:r>
      <w:r w:rsidR="009609CF" w:rsidRPr="009609CF">
        <w:rPr>
          <w:rFonts w:asciiTheme="minorHAnsi" w:hAnsiTheme="minorHAnsi"/>
          <w:sz w:val="20"/>
          <w:lang w:val="en-CA"/>
        </w:rPr>
        <w:t>Prioritizing and Planning</w:t>
      </w:r>
      <w:r w:rsidR="00444319">
        <w:rPr>
          <w:rFonts w:asciiTheme="minorHAnsi" w:hAnsiTheme="minorHAnsi"/>
          <w:sz w:val="20"/>
          <w:lang w:val="en-CA"/>
        </w:rPr>
        <w:t xml:space="preserve"> (</w:t>
      </w:r>
      <w:r w:rsidR="005E5815">
        <w:rPr>
          <w:rFonts w:asciiTheme="minorHAnsi" w:hAnsiTheme="minorHAnsi"/>
          <w:sz w:val="20"/>
          <w:lang w:val="en-CA"/>
        </w:rPr>
        <w:t>2016)</w:t>
      </w:r>
      <w:r w:rsidR="009609CF">
        <w:rPr>
          <w:rFonts w:asciiTheme="minorHAnsi" w:hAnsiTheme="minorHAnsi"/>
          <w:sz w:val="20"/>
          <w:lang w:val="en-CA"/>
        </w:rPr>
        <w:t xml:space="preserve"> | </w:t>
      </w:r>
      <w:r w:rsidR="009609CF" w:rsidRPr="009609CF">
        <w:rPr>
          <w:rFonts w:asciiTheme="minorHAnsi" w:hAnsiTheme="minorHAnsi"/>
          <w:sz w:val="20"/>
          <w:lang w:val="en-CA"/>
        </w:rPr>
        <w:t>Fierce Conversations</w:t>
      </w:r>
      <w:r w:rsidR="005E5815">
        <w:rPr>
          <w:rFonts w:asciiTheme="minorHAnsi" w:hAnsiTheme="minorHAnsi"/>
          <w:sz w:val="20"/>
          <w:lang w:val="en-CA"/>
        </w:rPr>
        <w:t>- LVMH (2014)</w:t>
      </w:r>
      <w:r w:rsidR="009609CF">
        <w:rPr>
          <w:rFonts w:asciiTheme="minorHAnsi" w:hAnsiTheme="minorHAnsi"/>
          <w:sz w:val="20"/>
          <w:lang w:val="en-CA"/>
        </w:rPr>
        <w:t xml:space="preserve"> | </w:t>
      </w:r>
      <w:r w:rsidR="009609CF" w:rsidRPr="009609CF">
        <w:rPr>
          <w:rFonts w:asciiTheme="minorHAnsi" w:hAnsiTheme="minorHAnsi"/>
          <w:sz w:val="20"/>
          <w:lang w:val="en-CA"/>
        </w:rPr>
        <w:t>Cultural Complexities</w:t>
      </w:r>
      <w:r w:rsidR="00F464C4">
        <w:rPr>
          <w:rFonts w:asciiTheme="minorHAnsi" w:hAnsiTheme="minorHAnsi"/>
          <w:sz w:val="20"/>
          <w:lang w:val="en-CA"/>
        </w:rPr>
        <w:t xml:space="preserve"> (LVHM)</w:t>
      </w:r>
      <w:r w:rsidR="009609CF">
        <w:rPr>
          <w:rFonts w:asciiTheme="minorHAnsi" w:hAnsiTheme="minorHAnsi"/>
          <w:sz w:val="20"/>
          <w:lang w:val="en-CA"/>
        </w:rPr>
        <w:t xml:space="preserve"> | </w:t>
      </w:r>
      <w:r w:rsidR="009609CF" w:rsidRPr="009609CF">
        <w:rPr>
          <w:rFonts w:asciiTheme="minorHAnsi" w:hAnsiTheme="minorHAnsi"/>
          <w:sz w:val="20"/>
          <w:lang w:val="en-CA"/>
        </w:rPr>
        <w:t>Situational Leadership</w:t>
      </w:r>
      <w:r w:rsidR="00AE2417">
        <w:rPr>
          <w:rFonts w:asciiTheme="minorHAnsi" w:hAnsiTheme="minorHAnsi"/>
          <w:sz w:val="20"/>
          <w:lang w:val="en-CA"/>
        </w:rPr>
        <w:t xml:space="preserve"> </w:t>
      </w:r>
      <w:r w:rsidR="00137065">
        <w:rPr>
          <w:rFonts w:asciiTheme="minorHAnsi" w:hAnsiTheme="minorHAnsi"/>
          <w:sz w:val="20"/>
          <w:lang w:val="en-CA"/>
        </w:rPr>
        <w:t>(2018)</w:t>
      </w:r>
      <w:r w:rsidR="009609CF">
        <w:rPr>
          <w:rFonts w:asciiTheme="minorHAnsi" w:hAnsiTheme="minorHAnsi"/>
          <w:sz w:val="20"/>
          <w:lang w:val="en-CA"/>
        </w:rPr>
        <w:t xml:space="preserve"> | </w:t>
      </w:r>
      <w:r w:rsidR="009609CF" w:rsidRPr="009609CF">
        <w:rPr>
          <w:rFonts w:asciiTheme="minorHAnsi" w:hAnsiTheme="minorHAnsi"/>
          <w:sz w:val="20"/>
          <w:lang w:val="en-CA"/>
        </w:rPr>
        <w:t>DISC</w:t>
      </w:r>
      <w:r w:rsidR="005E5815">
        <w:rPr>
          <w:rFonts w:asciiTheme="minorHAnsi" w:hAnsiTheme="minorHAnsi"/>
          <w:sz w:val="20"/>
          <w:lang w:val="en-CA"/>
        </w:rPr>
        <w:t xml:space="preserve"> – Sephora (2015)</w:t>
      </w:r>
      <w:r w:rsidR="009609CF">
        <w:rPr>
          <w:rFonts w:asciiTheme="minorHAnsi" w:hAnsiTheme="minorHAnsi"/>
          <w:sz w:val="20"/>
          <w:lang w:val="en-CA"/>
        </w:rPr>
        <w:t xml:space="preserve"> </w:t>
      </w:r>
      <w:proofErr w:type="gramStart"/>
      <w:r w:rsidR="009609CF">
        <w:rPr>
          <w:rFonts w:asciiTheme="minorHAnsi" w:hAnsiTheme="minorHAnsi"/>
          <w:sz w:val="20"/>
          <w:lang w:val="en-CA"/>
        </w:rPr>
        <w:t xml:space="preserve">|  </w:t>
      </w:r>
      <w:r w:rsidR="009609CF" w:rsidRPr="009609CF">
        <w:rPr>
          <w:rFonts w:asciiTheme="minorHAnsi" w:hAnsiTheme="minorHAnsi"/>
          <w:sz w:val="20"/>
          <w:lang w:val="en-CA"/>
        </w:rPr>
        <w:t>Presentation</w:t>
      </w:r>
      <w:proofErr w:type="gramEnd"/>
      <w:r w:rsidR="009609CF" w:rsidRPr="009609CF">
        <w:rPr>
          <w:rFonts w:asciiTheme="minorHAnsi" w:hAnsiTheme="minorHAnsi"/>
          <w:sz w:val="20"/>
          <w:lang w:val="en-CA"/>
        </w:rPr>
        <w:t xml:space="preserve"> Skills</w:t>
      </w:r>
      <w:r w:rsidR="005E5815">
        <w:rPr>
          <w:rFonts w:asciiTheme="minorHAnsi" w:hAnsiTheme="minorHAnsi"/>
          <w:sz w:val="20"/>
          <w:lang w:val="en-CA"/>
        </w:rPr>
        <w:t xml:space="preserve"> – Sephora (2013)</w:t>
      </w:r>
    </w:p>
    <w:sectPr w:rsidR="009609CF" w:rsidRPr="009609CF" w:rsidSect="009609CF">
      <w:type w:val="continuous"/>
      <w:pgSz w:w="12240" w:h="15840"/>
      <w:pgMar w:top="851" w:right="900" w:bottom="568" w:left="1152"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E0A5C" w14:textId="77777777" w:rsidR="00FD0697" w:rsidRDefault="00FD0697" w:rsidP="00DC4474">
      <w:r>
        <w:separator/>
      </w:r>
    </w:p>
  </w:endnote>
  <w:endnote w:type="continuationSeparator" w:id="0">
    <w:p w14:paraId="1FA6D318" w14:textId="77777777" w:rsidR="00FD0697" w:rsidRDefault="00FD0697" w:rsidP="00DC4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344" w:type="dxa"/>
      <w:tblInd w:w="-1139" w:type="dxa"/>
      <w:shd w:val="clear" w:color="auto" w:fill="44546A" w:themeFill="text2"/>
      <w:tblLook w:val="04A0" w:firstRow="1" w:lastRow="0" w:firstColumn="1" w:lastColumn="0" w:noHBand="0" w:noVBand="1"/>
    </w:tblPr>
    <w:tblGrid>
      <w:gridCol w:w="12344"/>
    </w:tblGrid>
    <w:tr w:rsidR="00CE6C3F" w:rsidRPr="00CE6C3F" w14:paraId="7CE85388" w14:textId="77777777" w:rsidTr="0003578D">
      <w:trPr>
        <w:trHeight w:val="135"/>
      </w:trPr>
      <w:tc>
        <w:tcPr>
          <w:tcW w:w="12344" w:type="dxa"/>
          <w:shd w:val="clear" w:color="auto" w:fill="44546A" w:themeFill="text2"/>
        </w:tcPr>
        <w:p w14:paraId="65D0C3B6" w14:textId="2A7F5469" w:rsidR="001B162B" w:rsidRPr="00CE6C3F" w:rsidRDefault="001B162B" w:rsidP="00A759A2">
          <w:pPr>
            <w:pStyle w:val="Footer"/>
            <w:pBdr>
              <w:top w:val="single" w:sz="4" w:space="1" w:color="D9D9D9"/>
            </w:pBdr>
            <w:tabs>
              <w:tab w:val="clear" w:pos="9360"/>
            </w:tabs>
            <w:ind w:left="-108" w:firstLine="1418"/>
            <w:rPr>
              <w:rFonts w:ascii="Calibri" w:hAnsi="Calibri" w:cs="Tahoma"/>
              <w:b/>
              <w:color w:val="AAD8CE"/>
              <w:sz w:val="16"/>
              <w:szCs w:val="16"/>
            </w:rPr>
          </w:pPr>
          <w:r w:rsidRPr="0003578D">
            <w:rPr>
              <w:rFonts w:ascii="Calibri" w:hAnsi="Calibri" w:cs="Tahoma"/>
              <w:color w:val="FFFFFF" w:themeColor="background1"/>
              <w:sz w:val="16"/>
              <w:szCs w:val="16"/>
            </w:rPr>
            <w:fldChar w:fldCharType="begin"/>
          </w:r>
          <w:r w:rsidRPr="0003578D">
            <w:rPr>
              <w:rFonts w:ascii="Calibri" w:hAnsi="Calibri" w:cs="Tahoma"/>
              <w:color w:val="FFFFFF" w:themeColor="background1"/>
              <w:sz w:val="16"/>
              <w:szCs w:val="16"/>
            </w:rPr>
            <w:instrText xml:space="preserve"> PAGE   \* MERGEFORMAT </w:instrText>
          </w:r>
          <w:r w:rsidRPr="0003578D">
            <w:rPr>
              <w:rFonts w:ascii="Calibri" w:hAnsi="Calibri" w:cs="Tahoma"/>
              <w:color w:val="FFFFFF" w:themeColor="background1"/>
              <w:sz w:val="16"/>
              <w:szCs w:val="16"/>
            </w:rPr>
            <w:fldChar w:fldCharType="separate"/>
          </w:r>
          <w:r w:rsidR="00B7070E" w:rsidRPr="0003578D">
            <w:rPr>
              <w:rFonts w:ascii="Calibri" w:hAnsi="Calibri" w:cs="Tahoma"/>
              <w:b/>
              <w:noProof/>
              <w:color w:val="FFFFFF" w:themeColor="background1"/>
              <w:sz w:val="16"/>
              <w:szCs w:val="16"/>
            </w:rPr>
            <w:t>1</w:t>
          </w:r>
          <w:r w:rsidRPr="0003578D">
            <w:rPr>
              <w:rFonts w:ascii="Calibri" w:hAnsi="Calibri" w:cs="Tahoma"/>
              <w:color w:val="FFFFFF" w:themeColor="background1"/>
              <w:sz w:val="16"/>
              <w:szCs w:val="16"/>
            </w:rPr>
            <w:fldChar w:fldCharType="end"/>
          </w:r>
          <w:r w:rsidRPr="0003578D">
            <w:rPr>
              <w:rFonts w:ascii="Calibri" w:hAnsi="Calibri" w:cs="Tahoma"/>
              <w:b/>
              <w:color w:val="FFFFFF" w:themeColor="background1"/>
              <w:sz w:val="16"/>
              <w:szCs w:val="16"/>
            </w:rPr>
            <w:t xml:space="preserve"> | </w:t>
          </w:r>
          <w:r w:rsidR="00A457F4" w:rsidRPr="0003578D">
            <w:rPr>
              <w:rFonts w:ascii="Calibri" w:hAnsi="Calibri" w:cs="Tahoma"/>
              <w:color w:val="FFFFFF" w:themeColor="background1"/>
              <w:spacing w:val="60"/>
              <w:sz w:val="16"/>
              <w:szCs w:val="16"/>
            </w:rPr>
            <w:t>Shannon Traylen</w:t>
          </w:r>
          <w:r w:rsidRPr="0003578D">
            <w:rPr>
              <w:rFonts w:ascii="Calibri" w:hAnsi="Calibri" w:cs="Tahoma"/>
              <w:color w:val="FFFFFF" w:themeColor="background1"/>
              <w:spacing w:val="60"/>
              <w:sz w:val="16"/>
              <w:szCs w:val="16"/>
            </w:rPr>
            <w:t xml:space="preserve">                             </w:t>
          </w:r>
          <w:r w:rsidR="00A457F4" w:rsidRPr="0003578D">
            <w:rPr>
              <w:rFonts w:ascii="Calibri" w:hAnsi="Calibri" w:cs="Tahoma"/>
              <w:color w:val="FFFFFF" w:themeColor="background1"/>
              <w:spacing w:val="60"/>
              <w:sz w:val="16"/>
              <w:szCs w:val="16"/>
            </w:rPr>
            <w:t xml:space="preserve">                                 </w:t>
          </w:r>
          <w:r w:rsidR="0030207F" w:rsidRPr="0003578D">
            <w:rPr>
              <w:rFonts w:ascii="Calibri" w:hAnsi="Calibri" w:cs="Tahoma"/>
              <w:color w:val="FFFFFF" w:themeColor="background1"/>
              <w:spacing w:val="60"/>
              <w:sz w:val="16"/>
              <w:szCs w:val="16"/>
            </w:rPr>
            <w:t>514</w:t>
          </w:r>
          <w:r w:rsidRPr="0003578D">
            <w:rPr>
              <w:rFonts w:ascii="Calibri" w:hAnsi="Calibri" w:cs="Tahoma"/>
              <w:color w:val="FFFFFF" w:themeColor="background1"/>
              <w:spacing w:val="60"/>
              <w:sz w:val="16"/>
              <w:szCs w:val="16"/>
            </w:rPr>
            <w:t>.</w:t>
          </w:r>
          <w:r w:rsidR="006C67D9" w:rsidRPr="0003578D">
            <w:rPr>
              <w:rFonts w:ascii="Calibri" w:hAnsi="Calibri" w:cs="Tahoma"/>
              <w:color w:val="FFFFFF" w:themeColor="background1"/>
              <w:spacing w:val="60"/>
              <w:sz w:val="16"/>
              <w:szCs w:val="16"/>
            </w:rPr>
            <w:t>4</w:t>
          </w:r>
          <w:r w:rsidR="00A457F4" w:rsidRPr="0003578D">
            <w:rPr>
              <w:rFonts w:ascii="Calibri" w:hAnsi="Calibri" w:cs="Tahoma"/>
              <w:color w:val="FFFFFF" w:themeColor="background1"/>
              <w:spacing w:val="60"/>
              <w:sz w:val="16"/>
              <w:szCs w:val="16"/>
            </w:rPr>
            <w:t>97</w:t>
          </w:r>
          <w:r w:rsidR="006C67D9" w:rsidRPr="0003578D">
            <w:rPr>
              <w:rFonts w:ascii="Calibri" w:hAnsi="Calibri" w:cs="Tahoma"/>
              <w:color w:val="FFFFFF" w:themeColor="background1"/>
              <w:spacing w:val="60"/>
              <w:sz w:val="16"/>
              <w:szCs w:val="16"/>
            </w:rPr>
            <w:t>.</w:t>
          </w:r>
          <w:r w:rsidR="00A457F4" w:rsidRPr="0003578D">
            <w:rPr>
              <w:rFonts w:ascii="Calibri" w:hAnsi="Calibri" w:cs="Tahoma"/>
              <w:color w:val="FFFFFF" w:themeColor="background1"/>
              <w:spacing w:val="60"/>
              <w:sz w:val="16"/>
              <w:szCs w:val="16"/>
            </w:rPr>
            <w:t>5719</w:t>
          </w:r>
        </w:p>
        <w:p w14:paraId="14F1020C" w14:textId="77777777" w:rsidR="001B162B" w:rsidRPr="00CE6C3F" w:rsidRDefault="001B162B">
          <w:pPr>
            <w:pStyle w:val="Footer"/>
            <w:rPr>
              <w:rFonts w:ascii="Calibri" w:hAnsi="Calibri" w:cs="Tahoma"/>
              <w:color w:val="AAD8CE"/>
              <w:sz w:val="16"/>
              <w:szCs w:val="16"/>
            </w:rPr>
          </w:pPr>
        </w:p>
      </w:tc>
    </w:tr>
  </w:tbl>
  <w:p w14:paraId="77D98C0D" w14:textId="77777777" w:rsidR="001B162B" w:rsidRDefault="001B162B" w:rsidP="00870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4584B" w14:textId="77777777" w:rsidR="00FD0697" w:rsidRDefault="00FD0697" w:rsidP="00DC4474">
      <w:r>
        <w:separator/>
      </w:r>
    </w:p>
  </w:footnote>
  <w:footnote w:type="continuationSeparator" w:id="0">
    <w:p w14:paraId="62424D7D" w14:textId="77777777" w:rsidR="00FD0697" w:rsidRDefault="00FD0697" w:rsidP="00DC4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14BCF" w14:textId="56BD6F01" w:rsidR="001B162B" w:rsidRDefault="001B162B">
    <w:pPr>
      <w:pStyle w:val="Header"/>
    </w:pPr>
    <w:r>
      <w:rPr>
        <w:noProof/>
        <w:lang w:val="en-CA" w:eastAsia="en-CA"/>
      </w:rPr>
      <mc:AlternateContent>
        <mc:Choice Requires="wps">
          <w:drawing>
            <wp:anchor distT="0" distB="0" distL="114300" distR="114300" simplePos="0" relativeHeight="251657728" behindDoc="1" locked="0" layoutInCell="0" allowOverlap="1" wp14:anchorId="47F25B93" wp14:editId="74A688D8">
              <wp:simplePos x="0" y="0"/>
              <wp:positionH relativeFrom="margin">
                <wp:align>center</wp:align>
              </wp:positionH>
              <wp:positionV relativeFrom="margin">
                <wp:align>center</wp:align>
              </wp:positionV>
              <wp:extent cx="7680960" cy="1440180"/>
              <wp:effectExtent l="0" t="2409825" r="0" b="22174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80960" cy="14401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A65FAA" w14:textId="77777777" w:rsidR="001B162B" w:rsidRDefault="001B162B" w:rsidP="00E40CCD">
                          <w:pPr>
                            <w:pStyle w:val="NormalWeb"/>
                            <w:spacing w:before="0" w:beforeAutospacing="0" w:after="0" w:afterAutospacing="0"/>
                            <w:jc w:val="center"/>
                          </w:pPr>
                          <w:r>
                            <w:rPr>
                              <w:rFonts w:ascii="Garamond" w:hAnsi="Garamond"/>
                              <w:color w:val="C0C0C0"/>
                              <w:sz w:val="2"/>
                              <w:szCs w:val="2"/>
                              <w14:textFill>
                                <w14:solidFill>
                                  <w14:srgbClr w14:val="C0C0C0">
                                    <w14:alpha w14:val="50000"/>
                                  </w14:srgbClr>
                                </w14:solidFill>
                              </w14:textFill>
                            </w:rPr>
                            <w:t>PROFILIA 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7F25B93" id="_x0000_t202" coordsize="21600,21600" o:spt="202" path="m,l,21600r21600,l21600,xe">
              <v:stroke joinstyle="miter"/>
              <v:path gradientshapeok="t" o:connecttype="rect"/>
            </v:shapetype>
            <v:shape id="Text Box 2" o:spid="_x0000_s1030" type="#_x0000_t202" style="position:absolute;left:0;text-align:left;margin-left:0;margin-top:0;width:604.8pt;height:113.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" o:allowincell="f" filled="f" stroked="f">
              <v:stroke joinstyle="round"/>
              <o:lock v:ext="edit" shapetype="t"/>
              <v:textbox style="mso-fit-shape-to-text:t">
                <w:txbxContent>
                  <w:p w14:paraId="65A65FAA" w14:textId="77777777" w:rsidR="001B162B" w:rsidRDefault="001B162B" w:rsidP="00E40CCD">
                    <w:pPr>
                      <w:pStyle w:val="NormalWeb"/>
                      <w:spacing w:before="0" w:beforeAutospacing="0" w:after="0" w:afterAutospacing="0"/>
                      <w:jc w:val="center"/>
                    </w:pPr>
                    <w:r>
                      <w:rPr>
                        <w:rFonts w:ascii="Garamond" w:hAnsi="Garamond"/>
                        <w:color w:val="C0C0C0"/>
                        <w:sz w:val="2"/>
                        <w:szCs w:val="2"/>
                        <w14:textFill>
                          <w14:solidFill>
                            <w14:srgbClr w14:val="C0C0C0">
                              <w14:alpha w14:val="50000"/>
                            </w14:srgbClr>
                          </w14:solidFill>
                        </w14:textFill>
                      </w:rPr>
                      <w:t>PROFILIA 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2520"/>
        </w:tabs>
        <w:ind w:left="2520" w:hanging="360"/>
      </w:pPr>
      <w:rPr>
        <w:rFonts w:ascii="Symbol" w:hAnsi="Symbol"/>
        <w:b w:val="0"/>
      </w:rPr>
    </w:lvl>
  </w:abstractNum>
  <w:abstractNum w:abstractNumId="1" w15:restartNumberingAfterBreak="0">
    <w:nsid w:val="001968FE"/>
    <w:multiLevelType w:val="hybridMultilevel"/>
    <w:tmpl w:val="6FAC99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7840F1D"/>
    <w:multiLevelType w:val="hybridMultilevel"/>
    <w:tmpl w:val="830E2CBA"/>
    <w:lvl w:ilvl="0" w:tplc="0C1CD694">
      <w:start w:val="2008"/>
      <w:numFmt w:val="decimal"/>
      <w:lvlText w:val="%1"/>
      <w:lvlJc w:val="left"/>
      <w:pPr>
        <w:ind w:left="780" w:hanging="4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7DB1140"/>
    <w:multiLevelType w:val="hybridMultilevel"/>
    <w:tmpl w:val="D2B6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816497"/>
    <w:multiLevelType w:val="hybridMultilevel"/>
    <w:tmpl w:val="EC724EFA"/>
    <w:lvl w:ilvl="0" w:tplc="B6382C82">
      <w:numFmt w:val="bullet"/>
      <w:lvlText w:val="-"/>
      <w:lvlJc w:val="left"/>
      <w:pPr>
        <w:ind w:left="720" w:hanging="360"/>
      </w:pPr>
      <w:rPr>
        <w:rFonts w:ascii="Calibri" w:eastAsia="Times New Roman" w:hAnsi="Calibri" w:cs="Tahom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6F411CE"/>
    <w:multiLevelType w:val="hybridMultilevel"/>
    <w:tmpl w:val="1D3E5026"/>
    <w:lvl w:ilvl="0" w:tplc="30D6F318">
      <w:start w:val="1"/>
      <w:numFmt w:val="bullet"/>
      <w:pStyle w:val="BidyText2"/>
      <w:lvlText w:val=""/>
      <w:lvlJc w:val="left"/>
      <w:pPr>
        <w:tabs>
          <w:tab w:val="num" w:pos="360"/>
        </w:tabs>
        <w:ind w:left="360" w:hanging="360"/>
      </w:pPr>
      <w:rPr>
        <w:rFonts w:ascii="Wingdings 2" w:hAnsi="Wingdings 2" w:hint="default"/>
        <w:b/>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6F5961"/>
    <w:multiLevelType w:val="hybridMultilevel"/>
    <w:tmpl w:val="612C5C3E"/>
    <w:lvl w:ilvl="0" w:tplc="04090009">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A47C9"/>
    <w:multiLevelType w:val="hybridMultilevel"/>
    <w:tmpl w:val="7486A686"/>
    <w:lvl w:ilvl="0" w:tplc="04090005">
      <w:start w:val="1"/>
      <w:numFmt w:val="bullet"/>
      <w:pStyle w:val="Achievement"/>
      <w:lvlText w:val=""/>
      <w:lvlJc w:val="left"/>
      <w:pPr>
        <w:ind w:left="3150" w:hanging="360"/>
      </w:pPr>
      <w:rPr>
        <w:rFonts w:ascii="Wingdings" w:hAnsi="Wingdings" w:hint="default"/>
      </w:rPr>
    </w:lvl>
    <w:lvl w:ilvl="1" w:tplc="04090003">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8" w15:restartNumberingAfterBreak="0">
    <w:nsid w:val="40A956BE"/>
    <w:multiLevelType w:val="hybridMultilevel"/>
    <w:tmpl w:val="D23E108A"/>
    <w:lvl w:ilvl="0" w:tplc="F37EA97C">
      <w:start w:val="1"/>
      <w:numFmt w:val="bullet"/>
      <w:lvlText w:val=""/>
      <w:lvlJc w:val="left"/>
      <w:pPr>
        <w:ind w:left="1080" w:hanging="360"/>
      </w:pPr>
      <w:rPr>
        <w:rFonts w:ascii="Wingdings" w:hAnsi="Wingdings"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2A769E"/>
    <w:multiLevelType w:val="hybridMultilevel"/>
    <w:tmpl w:val="5672C510"/>
    <w:lvl w:ilvl="0" w:tplc="6F2697D8">
      <w:start w:val="1"/>
      <w:numFmt w:val="bullet"/>
      <w:pStyle w:val="BulletList1"/>
      <w:lvlText w:val=""/>
      <w:lvlJc w:val="left"/>
      <w:pPr>
        <w:ind w:left="928" w:hanging="360"/>
      </w:pPr>
      <w:rPr>
        <w:rFonts w:ascii="Wingdings" w:hAnsi="Wingdings" w:hint="default"/>
        <w:color w:val="000000" w:themeColor="text1"/>
        <w:sz w:val="1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1A55C7"/>
    <w:multiLevelType w:val="hybridMultilevel"/>
    <w:tmpl w:val="F1CA94B8"/>
    <w:lvl w:ilvl="0" w:tplc="040C000F">
      <w:start w:val="1"/>
      <w:numFmt w:val="decimal"/>
      <w:lvlText w:val="%1."/>
      <w:lvlJc w:val="left"/>
      <w:pPr>
        <w:ind w:left="773" w:hanging="360"/>
      </w:pPr>
    </w:lvl>
    <w:lvl w:ilvl="1" w:tplc="040C0019" w:tentative="1">
      <w:start w:val="1"/>
      <w:numFmt w:val="lowerLetter"/>
      <w:lvlText w:val="%2."/>
      <w:lvlJc w:val="left"/>
      <w:pPr>
        <w:ind w:left="1493" w:hanging="360"/>
      </w:pPr>
    </w:lvl>
    <w:lvl w:ilvl="2" w:tplc="040C001B" w:tentative="1">
      <w:start w:val="1"/>
      <w:numFmt w:val="lowerRoman"/>
      <w:lvlText w:val="%3."/>
      <w:lvlJc w:val="right"/>
      <w:pPr>
        <w:ind w:left="2213" w:hanging="180"/>
      </w:pPr>
    </w:lvl>
    <w:lvl w:ilvl="3" w:tplc="040C000F" w:tentative="1">
      <w:start w:val="1"/>
      <w:numFmt w:val="decimal"/>
      <w:lvlText w:val="%4."/>
      <w:lvlJc w:val="left"/>
      <w:pPr>
        <w:ind w:left="2933" w:hanging="360"/>
      </w:pPr>
    </w:lvl>
    <w:lvl w:ilvl="4" w:tplc="040C0019" w:tentative="1">
      <w:start w:val="1"/>
      <w:numFmt w:val="lowerLetter"/>
      <w:lvlText w:val="%5."/>
      <w:lvlJc w:val="left"/>
      <w:pPr>
        <w:ind w:left="3653" w:hanging="360"/>
      </w:pPr>
    </w:lvl>
    <w:lvl w:ilvl="5" w:tplc="040C001B" w:tentative="1">
      <w:start w:val="1"/>
      <w:numFmt w:val="lowerRoman"/>
      <w:lvlText w:val="%6."/>
      <w:lvlJc w:val="right"/>
      <w:pPr>
        <w:ind w:left="4373" w:hanging="180"/>
      </w:pPr>
    </w:lvl>
    <w:lvl w:ilvl="6" w:tplc="040C000F" w:tentative="1">
      <w:start w:val="1"/>
      <w:numFmt w:val="decimal"/>
      <w:lvlText w:val="%7."/>
      <w:lvlJc w:val="left"/>
      <w:pPr>
        <w:ind w:left="5093" w:hanging="360"/>
      </w:pPr>
    </w:lvl>
    <w:lvl w:ilvl="7" w:tplc="040C0019" w:tentative="1">
      <w:start w:val="1"/>
      <w:numFmt w:val="lowerLetter"/>
      <w:lvlText w:val="%8."/>
      <w:lvlJc w:val="left"/>
      <w:pPr>
        <w:ind w:left="5813" w:hanging="360"/>
      </w:pPr>
    </w:lvl>
    <w:lvl w:ilvl="8" w:tplc="040C001B" w:tentative="1">
      <w:start w:val="1"/>
      <w:numFmt w:val="lowerRoman"/>
      <w:lvlText w:val="%9."/>
      <w:lvlJc w:val="right"/>
      <w:pPr>
        <w:ind w:left="6533" w:hanging="180"/>
      </w:pPr>
    </w:lvl>
  </w:abstractNum>
  <w:abstractNum w:abstractNumId="11" w15:restartNumberingAfterBreak="0">
    <w:nsid w:val="51904925"/>
    <w:multiLevelType w:val="hybridMultilevel"/>
    <w:tmpl w:val="CB6698F6"/>
    <w:lvl w:ilvl="0" w:tplc="0C0C0005">
      <w:start w:val="1"/>
      <w:numFmt w:val="bullet"/>
      <w:lvlText w:val=""/>
      <w:lvlJc w:val="left"/>
      <w:pPr>
        <w:tabs>
          <w:tab w:val="num" w:pos="840"/>
        </w:tabs>
        <w:ind w:left="84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5197821"/>
    <w:multiLevelType w:val="hybridMultilevel"/>
    <w:tmpl w:val="B9A4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834345"/>
    <w:multiLevelType w:val="hybridMultilevel"/>
    <w:tmpl w:val="EC5628A0"/>
    <w:lvl w:ilvl="0" w:tplc="040C000F">
      <w:start w:val="1"/>
      <w:numFmt w:val="decimal"/>
      <w:lvlText w:val="%1."/>
      <w:lvlJc w:val="left"/>
      <w:pPr>
        <w:ind w:left="850" w:hanging="360"/>
      </w:pPr>
    </w:lvl>
    <w:lvl w:ilvl="1" w:tplc="040C0019" w:tentative="1">
      <w:start w:val="1"/>
      <w:numFmt w:val="lowerLetter"/>
      <w:lvlText w:val="%2."/>
      <w:lvlJc w:val="left"/>
      <w:pPr>
        <w:ind w:left="1570" w:hanging="360"/>
      </w:pPr>
    </w:lvl>
    <w:lvl w:ilvl="2" w:tplc="040C001B" w:tentative="1">
      <w:start w:val="1"/>
      <w:numFmt w:val="lowerRoman"/>
      <w:lvlText w:val="%3."/>
      <w:lvlJc w:val="right"/>
      <w:pPr>
        <w:ind w:left="2290" w:hanging="180"/>
      </w:pPr>
    </w:lvl>
    <w:lvl w:ilvl="3" w:tplc="040C000F" w:tentative="1">
      <w:start w:val="1"/>
      <w:numFmt w:val="decimal"/>
      <w:lvlText w:val="%4."/>
      <w:lvlJc w:val="left"/>
      <w:pPr>
        <w:ind w:left="3010" w:hanging="360"/>
      </w:pPr>
    </w:lvl>
    <w:lvl w:ilvl="4" w:tplc="040C0019" w:tentative="1">
      <w:start w:val="1"/>
      <w:numFmt w:val="lowerLetter"/>
      <w:lvlText w:val="%5."/>
      <w:lvlJc w:val="left"/>
      <w:pPr>
        <w:ind w:left="3730" w:hanging="360"/>
      </w:pPr>
    </w:lvl>
    <w:lvl w:ilvl="5" w:tplc="040C001B" w:tentative="1">
      <w:start w:val="1"/>
      <w:numFmt w:val="lowerRoman"/>
      <w:lvlText w:val="%6."/>
      <w:lvlJc w:val="right"/>
      <w:pPr>
        <w:ind w:left="4450" w:hanging="180"/>
      </w:pPr>
    </w:lvl>
    <w:lvl w:ilvl="6" w:tplc="040C000F" w:tentative="1">
      <w:start w:val="1"/>
      <w:numFmt w:val="decimal"/>
      <w:lvlText w:val="%7."/>
      <w:lvlJc w:val="left"/>
      <w:pPr>
        <w:ind w:left="5170" w:hanging="360"/>
      </w:pPr>
    </w:lvl>
    <w:lvl w:ilvl="7" w:tplc="040C0019" w:tentative="1">
      <w:start w:val="1"/>
      <w:numFmt w:val="lowerLetter"/>
      <w:lvlText w:val="%8."/>
      <w:lvlJc w:val="left"/>
      <w:pPr>
        <w:ind w:left="5890" w:hanging="360"/>
      </w:pPr>
    </w:lvl>
    <w:lvl w:ilvl="8" w:tplc="040C001B" w:tentative="1">
      <w:start w:val="1"/>
      <w:numFmt w:val="lowerRoman"/>
      <w:lvlText w:val="%9."/>
      <w:lvlJc w:val="right"/>
      <w:pPr>
        <w:ind w:left="6610" w:hanging="180"/>
      </w:pPr>
    </w:lvl>
  </w:abstractNum>
  <w:num w:numId="1" w16cid:durableId="1280987674">
    <w:abstractNumId w:val="9"/>
  </w:num>
  <w:num w:numId="2" w16cid:durableId="525675651">
    <w:abstractNumId w:val="7"/>
  </w:num>
  <w:num w:numId="3" w16cid:durableId="228460404">
    <w:abstractNumId w:val="5"/>
  </w:num>
  <w:num w:numId="4" w16cid:durableId="1978338463">
    <w:abstractNumId w:val="2"/>
  </w:num>
  <w:num w:numId="5" w16cid:durableId="535119052">
    <w:abstractNumId w:val="8"/>
  </w:num>
  <w:num w:numId="6" w16cid:durableId="1578437037">
    <w:abstractNumId w:val="6"/>
  </w:num>
  <w:num w:numId="7" w16cid:durableId="1479305720">
    <w:abstractNumId w:val="9"/>
  </w:num>
  <w:num w:numId="8" w16cid:durableId="1647272626">
    <w:abstractNumId w:val="9"/>
  </w:num>
  <w:num w:numId="9" w16cid:durableId="1943100077">
    <w:abstractNumId w:val="9"/>
  </w:num>
  <w:num w:numId="10" w16cid:durableId="197668523">
    <w:abstractNumId w:val="9"/>
  </w:num>
  <w:num w:numId="11" w16cid:durableId="669597413">
    <w:abstractNumId w:val="9"/>
  </w:num>
  <w:num w:numId="12" w16cid:durableId="452098137">
    <w:abstractNumId w:val="9"/>
  </w:num>
  <w:num w:numId="13" w16cid:durableId="707218853">
    <w:abstractNumId w:val="9"/>
  </w:num>
  <w:num w:numId="14" w16cid:durableId="1309818410">
    <w:abstractNumId w:val="9"/>
  </w:num>
  <w:num w:numId="15" w16cid:durableId="1864787025">
    <w:abstractNumId w:val="9"/>
  </w:num>
  <w:num w:numId="16" w16cid:durableId="472135162">
    <w:abstractNumId w:val="0"/>
  </w:num>
  <w:num w:numId="17" w16cid:durableId="881206718">
    <w:abstractNumId w:val="9"/>
  </w:num>
  <w:num w:numId="18" w16cid:durableId="319237026">
    <w:abstractNumId w:val="9"/>
  </w:num>
  <w:num w:numId="19" w16cid:durableId="399791882">
    <w:abstractNumId w:val="9"/>
  </w:num>
  <w:num w:numId="20" w16cid:durableId="1920167276">
    <w:abstractNumId w:val="9"/>
  </w:num>
  <w:num w:numId="21" w16cid:durableId="2047173072">
    <w:abstractNumId w:val="9"/>
  </w:num>
  <w:num w:numId="22" w16cid:durableId="734469157">
    <w:abstractNumId w:val="9"/>
  </w:num>
  <w:num w:numId="23" w16cid:durableId="831261327">
    <w:abstractNumId w:val="9"/>
  </w:num>
  <w:num w:numId="24" w16cid:durableId="846676990">
    <w:abstractNumId w:val="4"/>
  </w:num>
  <w:num w:numId="25" w16cid:durableId="1546139383">
    <w:abstractNumId w:val="9"/>
  </w:num>
  <w:num w:numId="26" w16cid:durableId="1240216940">
    <w:abstractNumId w:val="10"/>
  </w:num>
  <w:num w:numId="27" w16cid:durableId="192308230">
    <w:abstractNumId w:val="13"/>
  </w:num>
  <w:num w:numId="28" w16cid:durableId="1388840445">
    <w:abstractNumId w:val="9"/>
  </w:num>
  <w:num w:numId="29" w16cid:durableId="978996702">
    <w:abstractNumId w:val="9"/>
  </w:num>
  <w:num w:numId="30" w16cid:durableId="1916747353">
    <w:abstractNumId w:val="9"/>
  </w:num>
  <w:num w:numId="31" w16cid:durableId="753743503">
    <w:abstractNumId w:val="9"/>
  </w:num>
  <w:num w:numId="32" w16cid:durableId="294609080">
    <w:abstractNumId w:val="9"/>
  </w:num>
  <w:num w:numId="33" w16cid:durableId="1643733434">
    <w:abstractNumId w:val="9"/>
  </w:num>
  <w:num w:numId="34" w16cid:durableId="1253466048">
    <w:abstractNumId w:val="12"/>
  </w:num>
  <w:num w:numId="35" w16cid:durableId="1841194902">
    <w:abstractNumId w:val="3"/>
  </w:num>
  <w:num w:numId="36" w16cid:durableId="1569026140">
    <w:abstractNumId w:val="9"/>
  </w:num>
  <w:num w:numId="37" w16cid:durableId="1707481311">
    <w:abstractNumId w:val="9"/>
  </w:num>
  <w:num w:numId="38" w16cid:durableId="1801218514">
    <w:abstractNumId w:val="9"/>
  </w:num>
  <w:num w:numId="39" w16cid:durableId="1793133055">
    <w:abstractNumId w:val="9"/>
  </w:num>
  <w:num w:numId="40" w16cid:durableId="2035645245">
    <w:abstractNumId w:val="9"/>
  </w:num>
  <w:num w:numId="41" w16cid:durableId="509881475">
    <w:abstractNumId w:val="11"/>
  </w:num>
  <w:num w:numId="42" w16cid:durableId="1201362240">
    <w:abstractNumId w:val="9"/>
  </w:num>
  <w:num w:numId="43" w16cid:durableId="867763192">
    <w:abstractNumId w:val="9"/>
  </w:num>
  <w:num w:numId="44" w16cid:durableId="1923374718">
    <w:abstractNumId w:val="1"/>
  </w:num>
  <w:num w:numId="45" w16cid:durableId="51780408">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0701" w:allStyles="1" w:customStyles="0" w:latentStyles="0" w:stylesInUse="0" w:headingStyles="0" w:numberingStyles="0" w:tableStyles="0" w:directFormattingOnRuns="1" w:directFormattingOnParagraphs="1" w:directFormattingOnNumbering="1" w:directFormattingOnTables="0" w:clearFormatting="0" w:top3HeadingStyles="0" w:visibleStyles="0" w:alternateStyleNames="0"/>
  <w:stylePaneSortMethod w:val="0000"/>
  <w:documentProtection w:edit="readOnly" w:formatting="1"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Q0MbS0MDE2tTA3tzRR0lEKTi0uzszPAykwNKwFAKH2hdYtAAAA"/>
  </w:docVars>
  <w:rsids>
    <w:rsidRoot w:val="00337424"/>
    <w:rsid w:val="0000066A"/>
    <w:rsid w:val="00000999"/>
    <w:rsid w:val="00000AE1"/>
    <w:rsid w:val="00000C08"/>
    <w:rsid w:val="00001006"/>
    <w:rsid w:val="00001DD4"/>
    <w:rsid w:val="00001F44"/>
    <w:rsid w:val="00002047"/>
    <w:rsid w:val="000026F2"/>
    <w:rsid w:val="00003625"/>
    <w:rsid w:val="0000433B"/>
    <w:rsid w:val="00004667"/>
    <w:rsid w:val="00005199"/>
    <w:rsid w:val="0000539F"/>
    <w:rsid w:val="0000561E"/>
    <w:rsid w:val="00005B66"/>
    <w:rsid w:val="00006E09"/>
    <w:rsid w:val="000074B9"/>
    <w:rsid w:val="00010F45"/>
    <w:rsid w:val="00011F4A"/>
    <w:rsid w:val="00012023"/>
    <w:rsid w:val="0001263C"/>
    <w:rsid w:val="0001321F"/>
    <w:rsid w:val="000136DB"/>
    <w:rsid w:val="000144A5"/>
    <w:rsid w:val="00014856"/>
    <w:rsid w:val="0001556A"/>
    <w:rsid w:val="00015711"/>
    <w:rsid w:val="00016EB6"/>
    <w:rsid w:val="0001707F"/>
    <w:rsid w:val="0001733E"/>
    <w:rsid w:val="00017473"/>
    <w:rsid w:val="00017559"/>
    <w:rsid w:val="00017798"/>
    <w:rsid w:val="00017B95"/>
    <w:rsid w:val="00017CC5"/>
    <w:rsid w:val="00021A63"/>
    <w:rsid w:val="00021FBE"/>
    <w:rsid w:val="00022E4B"/>
    <w:rsid w:val="00023110"/>
    <w:rsid w:val="00023A2C"/>
    <w:rsid w:val="00025030"/>
    <w:rsid w:val="000252A0"/>
    <w:rsid w:val="00025560"/>
    <w:rsid w:val="00025703"/>
    <w:rsid w:val="00027281"/>
    <w:rsid w:val="000272A0"/>
    <w:rsid w:val="000274DA"/>
    <w:rsid w:val="00030A86"/>
    <w:rsid w:val="00030F63"/>
    <w:rsid w:val="00030FA9"/>
    <w:rsid w:val="000315E0"/>
    <w:rsid w:val="0003195C"/>
    <w:rsid w:val="00032121"/>
    <w:rsid w:val="00032958"/>
    <w:rsid w:val="00032959"/>
    <w:rsid w:val="000329FF"/>
    <w:rsid w:val="00033375"/>
    <w:rsid w:val="000336F9"/>
    <w:rsid w:val="00034428"/>
    <w:rsid w:val="0003578D"/>
    <w:rsid w:val="00036435"/>
    <w:rsid w:val="00036707"/>
    <w:rsid w:val="00036FF4"/>
    <w:rsid w:val="00037393"/>
    <w:rsid w:val="00040D7B"/>
    <w:rsid w:val="0004137C"/>
    <w:rsid w:val="00041988"/>
    <w:rsid w:val="00042DE0"/>
    <w:rsid w:val="00043473"/>
    <w:rsid w:val="000439C0"/>
    <w:rsid w:val="00043D33"/>
    <w:rsid w:val="00043D52"/>
    <w:rsid w:val="0004444A"/>
    <w:rsid w:val="000447DC"/>
    <w:rsid w:val="000447E3"/>
    <w:rsid w:val="00044ECF"/>
    <w:rsid w:val="0004502E"/>
    <w:rsid w:val="00045A69"/>
    <w:rsid w:val="000461F8"/>
    <w:rsid w:val="00046507"/>
    <w:rsid w:val="00046FA9"/>
    <w:rsid w:val="00047B4B"/>
    <w:rsid w:val="000500FA"/>
    <w:rsid w:val="0005034D"/>
    <w:rsid w:val="00050DE4"/>
    <w:rsid w:val="00051076"/>
    <w:rsid w:val="000513AD"/>
    <w:rsid w:val="000519BF"/>
    <w:rsid w:val="00051EDE"/>
    <w:rsid w:val="00052072"/>
    <w:rsid w:val="00052616"/>
    <w:rsid w:val="00052629"/>
    <w:rsid w:val="00052701"/>
    <w:rsid w:val="00052E39"/>
    <w:rsid w:val="00053519"/>
    <w:rsid w:val="00053AF4"/>
    <w:rsid w:val="00056135"/>
    <w:rsid w:val="00056A8C"/>
    <w:rsid w:val="00060797"/>
    <w:rsid w:val="00060C2D"/>
    <w:rsid w:val="00060CA2"/>
    <w:rsid w:val="0006223C"/>
    <w:rsid w:val="000622B5"/>
    <w:rsid w:val="00062747"/>
    <w:rsid w:val="00063263"/>
    <w:rsid w:val="00063523"/>
    <w:rsid w:val="00063C31"/>
    <w:rsid w:val="00064664"/>
    <w:rsid w:val="00064860"/>
    <w:rsid w:val="00064A7B"/>
    <w:rsid w:val="00064DB8"/>
    <w:rsid w:val="000652BE"/>
    <w:rsid w:val="000657AA"/>
    <w:rsid w:val="00065982"/>
    <w:rsid w:val="00065B63"/>
    <w:rsid w:val="00066BBD"/>
    <w:rsid w:val="00066DE6"/>
    <w:rsid w:val="0007088F"/>
    <w:rsid w:val="00070E5F"/>
    <w:rsid w:val="00071F15"/>
    <w:rsid w:val="0007289C"/>
    <w:rsid w:val="00072A82"/>
    <w:rsid w:val="000737EA"/>
    <w:rsid w:val="00073F03"/>
    <w:rsid w:val="0007402B"/>
    <w:rsid w:val="00074614"/>
    <w:rsid w:val="00074821"/>
    <w:rsid w:val="00074E79"/>
    <w:rsid w:val="00077584"/>
    <w:rsid w:val="00080072"/>
    <w:rsid w:val="00080238"/>
    <w:rsid w:val="00081ACD"/>
    <w:rsid w:val="00082406"/>
    <w:rsid w:val="000833EA"/>
    <w:rsid w:val="00083BBA"/>
    <w:rsid w:val="00083C29"/>
    <w:rsid w:val="00084892"/>
    <w:rsid w:val="00085858"/>
    <w:rsid w:val="0008628D"/>
    <w:rsid w:val="0008768B"/>
    <w:rsid w:val="00087D93"/>
    <w:rsid w:val="000910D3"/>
    <w:rsid w:val="000913AC"/>
    <w:rsid w:val="000918DA"/>
    <w:rsid w:val="000955E4"/>
    <w:rsid w:val="00095A28"/>
    <w:rsid w:val="000A0137"/>
    <w:rsid w:val="000A1121"/>
    <w:rsid w:val="000A13A7"/>
    <w:rsid w:val="000A1788"/>
    <w:rsid w:val="000A206F"/>
    <w:rsid w:val="000A214E"/>
    <w:rsid w:val="000A38E0"/>
    <w:rsid w:val="000A3981"/>
    <w:rsid w:val="000A3C73"/>
    <w:rsid w:val="000A44EE"/>
    <w:rsid w:val="000A5FF6"/>
    <w:rsid w:val="000A7098"/>
    <w:rsid w:val="000A773B"/>
    <w:rsid w:val="000B0D65"/>
    <w:rsid w:val="000B219D"/>
    <w:rsid w:val="000B21BC"/>
    <w:rsid w:val="000B2DE8"/>
    <w:rsid w:val="000B2ED2"/>
    <w:rsid w:val="000B39DA"/>
    <w:rsid w:val="000B4FAE"/>
    <w:rsid w:val="000B5169"/>
    <w:rsid w:val="000B5C79"/>
    <w:rsid w:val="000B7013"/>
    <w:rsid w:val="000B7F14"/>
    <w:rsid w:val="000C158A"/>
    <w:rsid w:val="000C15E8"/>
    <w:rsid w:val="000C1965"/>
    <w:rsid w:val="000C197D"/>
    <w:rsid w:val="000C2042"/>
    <w:rsid w:val="000C2BAB"/>
    <w:rsid w:val="000C2EF9"/>
    <w:rsid w:val="000C392E"/>
    <w:rsid w:val="000C3EA5"/>
    <w:rsid w:val="000C4050"/>
    <w:rsid w:val="000C5F40"/>
    <w:rsid w:val="000C77F3"/>
    <w:rsid w:val="000D0468"/>
    <w:rsid w:val="000D0AFE"/>
    <w:rsid w:val="000D159B"/>
    <w:rsid w:val="000D18AC"/>
    <w:rsid w:val="000D2BE0"/>
    <w:rsid w:val="000D4EE3"/>
    <w:rsid w:val="000D64DA"/>
    <w:rsid w:val="000D7010"/>
    <w:rsid w:val="000D7D9B"/>
    <w:rsid w:val="000E0CED"/>
    <w:rsid w:val="000E23F9"/>
    <w:rsid w:val="000E3F6E"/>
    <w:rsid w:val="000E4386"/>
    <w:rsid w:val="000E4C35"/>
    <w:rsid w:val="000E5182"/>
    <w:rsid w:val="000E5353"/>
    <w:rsid w:val="000E5F1F"/>
    <w:rsid w:val="000E616A"/>
    <w:rsid w:val="000E7AD9"/>
    <w:rsid w:val="000E7CD5"/>
    <w:rsid w:val="000E7E4E"/>
    <w:rsid w:val="000F09AF"/>
    <w:rsid w:val="000F09D1"/>
    <w:rsid w:val="000F1496"/>
    <w:rsid w:val="000F19AF"/>
    <w:rsid w:val="000F2335"/>
    <w:rsid w:val="000F2B0E"/>
    <w:rsid w:val="000F2B66"/>
    <w:rsid w:val="000F3505"/>
    <w:rsid w:val="000F353C"/>
    <w:rsid w:val="000F41DD"/>
    <w:rsid w:val="000F4A1F"/>
    <w:rsid w:val="000F53C3"/>
    <w:rsid w:val="000F571D"/>
    <w:rsid w:val="000F5946"/>
    <w:rsid w:val="000F5BF1"/>
    <w:rsid w:val="000F7063"/>
    <w:rsid w:val="0010100B"/>
    <w:rsid w:val="00102AD1"/>
    <w:rsid w:val="00102E7B"/>
    <w:rsid w:val="00104376"/>
    <w:rsid w:val="001047CD"/>
    <w:rsid w:val="001047D7"/>
    <w:rsid w:val="00104808"/>
    <w:rsid w:val="00105C44"/>
    <w:rsid w:val="00105C85"/>
    <w:rsid w:val="00106978"/>
    <w:rsid w:val="00106B4F"/>
    <w:rsid w:val="00107A9C"/>
    <w:rsid w:val="001100AE"/>
    <w:rsid w:val="00111463"/>
    <w:rsid w:val="00111580"/>
    <w:rsid w:val="001119B9"/>
    <w:rsid w:val="001126A2"/>
    <w:rsid w:val="00113235"/>
    <w:rsid w:val="00113454"/>
    <w:rsid w:val="00113A3B"/>
    <w:rsid w:val="00113D0A"/>
    <w:rsid w:val="001140CA"/>
    <w:rsid w:val="001141B6"/>
    <w:rsid w:val="00115252"/>
    <w:rsid w:val="001153F3"/>
    <w:rsid w:val="00115603"/>
    <w:rsid w:val="0011565D"/>
    <w:rsid w:val="001157BB"/>
    <w:rsid w:val="001159A9"/>
    <w:rsid w:val="001159AA"/>
    <w:rsid w:val="0011682F"/>
    <w:rsid w:val="00116904"/>
    <w:rsid w:val="001175C4"/>
    <w:rsid w:val="001176AB"/>
    <w:rsid w:val="001179BD"/>
    <w:rsid w:val="00117C24"/>
    <w:rsid w:val="001208E4"/>
    <w:rsid w:val="0012090A"/>
    <w:rsid w:val="001228F6"/>
    <w:rsid w:val="00123788"/>
    <w:rsid w:val="00123874"/>
    <w:rsid w:val="00123AE5"/>
    <w:rsid w:val="001241E6"/>
    <w:rsid w:val="0012445A"/>
    <w:rsid w:val="00125092"/>
    <w:rsid w:val="001256AD"/>
    <w:rsid w:val="001258C4"/>
    <w:rsid w:val="001278A6"/>
    <w:rsid w:val="00130CBB"/>
    <w:rsid w:val="00131605"/>
    <w:rsid w:val="00132558"/>
    <w:rsid w:val="0013440B"/>
    <w:rsid w:val="00134E43"/>
    <w:rsid w:val="0013500F"/>
    <w:rsid w:val="00135228"/>
    <w:rsid w:val="0013646A"/>
    <w:rsid w:val="00136C6A"/>
    <w:rsid w:val="00137065"/>
    <w:rsid w:val="00137178"/>
    <w:rsid w:val="001373D8"/>
    <w:rsid w:val="0014078B"/>
    <w:rsid w:val="00140CFB"/>
    <w:rsid w:val="00141D31"/>
    <w:rsid w:val="0014214A"/>
    <w:rsid w:val="001430E1"/>
    <w:rsid w:val="00143B7A"/>
    <w:rsid w:val="0014415A"/>
    <w:rsid w:val="00144553"/>
    <w:rsid w:val="00144CBE"/>
    <w:rsid w:val="0014563F"/>
    <w:rsid w:val="001457D3"/>
    <w:rsid w:val="0014590D"/>
    <w:rsid w:val="00145A0C"/>
    <w:rsid w:val="00146880"/>
    <w:rsid w:val="00146965"/>
    <w:rsid w:val="00146A83"/>
    <w:rsid w:val="0014773A"/>
    <w:rsid w:val="001479FB"/>
    <w:rsid w:val="00147B48"/>
    <w:rsid w:val="00150538"/>
    <w:rsid w:val="00150663"/>
    <w:rsid w:val="00151F5C"/>
    <w:rsid w:val="0015291A"/>
    <w:rsid w:val="00152977"/>
    <w:rsid w:val="001535CC"/>
    <w:rsid w:val="00154564"/>
    <w:rsid w:val="0015478D"/>
    <w:rsid w:val="00154E21"/>
    <w:rsid w:val="00155364"/>
    <w:rsid w:val="00155399"/>
    <w:rsid w:val="00155936"/>
    <w:rsid w:val="00156427"/>
    <w:rsid w:val="00156FAE"/>
    <w:rsid w:val="0015708A"/>
    <w:rsid w:val="00157328"/>
    <w:rsid w:val="0016009A"/>
    <w:rsid w:val="00160EB0"/>
    <w:rsid w:val="00161175"/>
    <w:rsid w:val="00161D86"/>
    <w:rsid w:val="001633B0"/>
    <w:rsid w:val="00164569"/>
    <w:rsid w:val="00164C9F"/>
    <w:rsid w:val="001652DE"/>
    <w:rsid w:val="00165670"/>
    <w:rsid w:val="00165954"/>
    <w:rsid w:val="001667DC"/>
    <w:rsid w:val="00166BFB"/>
    <w:rsid w:val="00166F9F"/>
    <w:rsid w:val="00167DB8"/>
    <w:rsid w:val="0017085F"/>
    <w:rsid w:val="00170882"/>
    <w:rsid w:val="001723B1"/>
    <w:rsid w:val="00172823"/>
    <w:rsid w:val="00172A48"/>
    <w:rsid w:val="00173D5B"/>
    <w:rsid w:val="00174322"/>
    <w:rsid w:val="00174A85"/>
    <w:rsid w:val="00174E08"/>
    <w:rsid w:val="00175EEF"/>
    <w:rsid w:val="00176086"/>
    <w:rsid w:val="001760EE"/>
    <w:rsid w:val="00176178"/>
    <w:rsid w:val="0017641B"/>
    <w:rsid w:val="00176596"/>
    <w:rsid w:val="00176619"/>
    <w:rsid w:val="00176BF7"/>
    <w:rsid w:val="00176C11"/>
    <w:rsid w:val="0017774E"/>
    <w:rsid w:val="00180601"/>
    <w:rsid w:val="0018087C"/>
    <w:rsid w:val="00180F2E"/>
    <w:rsid w:val="001810C1"/>
    <w:rsid w:val="0018130A"/>
    <w:rsid w:val="001813FA"/>
    <w:rsid w:val="00181DC3"/>
    <w:rsid w:val="0018268E"/>
    <w:rsid w:val="00182E37"/>
    <w:rsid w:val="00182F1B"/>
    <w:rsid w:val="00182F34"/>
    <w:rsid w:val="001830C7"/>
    <w:rsid w:val="0018331E"/>
    <w:rsid w:val="00183B0E"/>
    <w:rsid w:val="00183B95"/>
    <w:rsid w:val="001842B8"/>
    <w:rsid w:val="001842C8"/>
    <w:rsid w:val="0018471F"/>
    <w:rsid w:val="00185F95"/>
    <w:rsid w:val="00186040"/>
    <w:rsid w:val="001876E9"/>
    <w:rsid w:val="00187966"/>
    <w:rsid w:val="00187BB3"/>
    <w:rsid w:val="00190736"/>
    <w:rsid w:val="0019105D"/>
    <w:rsid w:val="00191463"/>
    <w:rsid w:val="00191894"/>
    <w:rsid w:val="00191D51"/>
    <w:rsid w:val="00191DAF"/>
    <w:rsid w:val="001935B3"/>
    <w:rsid w:val="00193946"/>
    <w:rsid w:val="0019473E"/>
    <w:rsid w:val="00195716"/>
    <w:rsid w:val="0019585E"/>
    <w:rsid w:val="00195BFB"/>
    <w:rsid w:val="00195C3A"/>
    <w:rsid w:val="00196014"/>
    <w:rsid w:val="001A0219"/>
    <w:rsid w:val="001A0EFF"/>
    <w:rsid w:val="001A0FF8"/>
    <w:rsid w:val="001A1400"/>
    <w:rsid w:val="001A280E"/>
    <w:rsid w:val="001A2F61"/>
    <w:rsid w:val="001A2FDD"/>
    <w:rsid w:val="001A3D66"/>
    <w:rsid w:val="001A3E9A"/>
    <w:rsid w:val="001A469B"/>
    <w:rsid w:val="001A4894"/>
    <w:rsid w:val="001A4D23"/>
    <w:rsid w:val="001A55C0"/>
    <w:rsid w:val="001A5C13"/>
    <w:rsid w:val="001A6304"/>
    <w:rsid w:val="001B02E7"/>
    <w:rsid w:val="001B1539"/>
    <w:rsid w:val="001B162B"/>
    <w:rsid w:val="001B1667"/>
    <w:rsid w:val="001B5912"/>
    <w:rsid w:val="001B6745"/>
    <w:rsid w:val="001B6ADF"/>
    <w:rsid w:val="001B7910"/>
    <w:rsid w:val="001C034E"/>
    <w:rsid w:val="001C0C59"/>
    <w:rsid w:val="001C16EA"/>
    <w:rsid w:val="001C1C97"/>
    <w:rsid w:val="001C2BDD"/>
    <w:rsid w:val="001C2EE9"/>
    <w:rsid w:val="001C4033"/>
    <w:rsid w:val="001C5FEE"/>
    <w:rsid w:val="001C61B8"/>
    <w:rsid w:val="001C6343"/>
    <w:rsid w:val="001C6E03"/>
    <w:rsid w:val="001C79A0"/>
    <w:rsid w:val="001C7C49"/>
    <w:rsid w:val="001D12EF"/>
    <w:rsid w:val="001D15C4"/>
    <w:rsid w:val="001D24C7"/>
    <w:rsid w:val="001D3E17"/>
    <w:rsid w:val="001D47D7"/>
    <w:rsid w:val="001D4A50"/>
    <w:rsid w:val="001D4EA8"/>
    <w:rsid w:val="001D521C"/>
    <w:rsid w:val="001D527D"/>
    <w:rsid w:val="001D5476"/>
    <w:rsid w:val="001D601E"/>
    <w:rsid w:val="001D684D"/>
    <w:rsid w:val="001D6DB8"/>
    <w:rsid w:val="001D6E96"/>
    <w:rsid w:val="001D701D"/>
    <w:rsid w:val="001E0769"/>
    <w:rsid w:val="001E092F"/>
    <w:rsid w:val="001E16BF"/>
    <w:rsid w:val="001E1F82"/>
    <w:rsid w:val="001E22A3"/>
    <w:rsid w:val="001E32BD"/>
    <w:rsid w:val="001E3BBB"/>
    <w:rsid w:val="001E3FD5"/>
    <w:rsid w:val="001E407E"/>
    <w:rsid w:val="001E4471"/>
    <w:rsid w:val="001E46DA"/>
    <w:rsid w:val="001E6126"/>
    <w:rsid w:val="001E6660"/>
    <w:rsid w:val="001E68E7"/>
    <w:rsid w:val="001E70A6"/>
    <w:rsid w:val="001E778F"/>
    <w:rsid w:val="001E7E1E"/>
    <w:rsid w:val="001F1244"/>
    <w:rsid w:val="001F2B00"/>
    <w:rsid w:val="001F3388"/>
    <w:rsid w:val="001F43A4"/>
    <w:rsid w:val="001F517B"/>
    <w:rsid w:val="001F5532"/>
    <w:rsid w:val="001F60E4"/>
    <w:rsid w:val="001F6398"/>
    <w:rsid w:val="001F7EBE"/>
    <w:rsid w:val="00200013"/>
    <w:rsid w:val="002012FF"/>
    <w:rsid w:val="00201E23"/>
    <w:rsid w:val="002025D2"/>
    <w:rsid w:val="00202866"/>
    <w:rsid w:val="00203539"/>
    <w:rsid w:val="002041B0"/>
    <w:rsid w:val="00204314"/>
    <w:rsid w:val="002046C6"/>
    <w:rsid w:val="002052F2"/>
    <w:rsid w:val="0020603F"/>
    <w:rsid w:val="0020681E"/>
    <w:rsid w:val="00206AE1"/>
    <w:rsid w:val="00207A16"/>
    <w:rsid w:val="002106F8"/>
    <w:rsid w:val="00210A3F"/>
    <w:rsid w:val="00210AC8"/>
    <w:rsid w:val="00211CB9"/>
    <w:rsid w:val="00212267"/>
    <w:rsid w:val="0021285F"/>
    <w:rsid w:val="0021286C"/>
    <w:rsid w:val="00214391"/>
    <w:rsid w:val="00214C3E"/>
    <w:rsid w:val="00214EC6"/>
    <w:rsid w:val="00214F58"/>
    <w:rsid w:val="00215864"/>
    <w:rsid w:val="00215CCE"/>
    <w:rsid w:val="002164A4"/>
    <w:rsid w:val="00217681"/>
    <w:rsid w:val="00217E50"/>
    <w:rsid w:val="00220592"/>
    <w:rsid w:val="00221780"/>
    <w:rsid w:val="002218CE"/>
    <w:rsid w:val="00221A55"/>
    <w:rsid w:val="00222123"/>
    <w:rsid w:val="002226E7"/>
    <w:rsid w:val="00223281"/>
    <w:rsid w:val="00223637"/>
    <w:rsid w:val="0022377A"/>
    <w:rsid w:val="00223C7F"/>
    <w:rsid w:val="00224F6B"/>
    <w:rsid w:val="002259D8"/>
    <w:rsid w:val="00225B70"/>
    <w:rsid w:val="0022687A"/>
    <w:rsid w:val="00226A96"/>
    <w:rsid w:val="00226FE4"/>
    <w:rsid w:val="00230089"/>
    <w:rsid w:val="00230383"/>
    <w:rsid w:val="002308ED"/>
    <w:rsid w:val="00230E20"/>
    <w:rsid w:val="0023137F"/>
    <w:rsid w:val="00231A39"/>
    <w:rsid w:val="00232751"/>
    <w:rsid w:val="002328F3"/>
    <w:rsid w:val="00233C0F"/>
    <w:rsid w:val="00235167"/>
    <w:rsid w:val="00235276"/>
    <w:rsid w:val="002358D6"/>
    <w:rsid w:val="002361A8"/>
    <w:rsid w:val="0023655F"/>
    <w:rsid w:val="00236BB4"/>
    <w:rsid w:val="0023724F"/>
    <w:rsid w:val="00237403"/>
    <w:rsid w:val="00237D42"/>
    <w:rsid w:val="00240402"/>
    <w:rsid w:val="002409ED"/>
    <w:rsid w:val="00240E51"/>
    <w:rsid w:val="00241F60"/>
    <w:rsid w:val="0024281E"/>
    <w:rsid w:val="00242866"/>
    <w:rsid w:val="00242A5D"/>
    <w:rsid w:val="00244125"/>
    <w:rsid w:val="002441F7"/>
    <w:rsid w:val="00244C04"/>
    <w:rsid w:val="002451F9"/>
    <w:rsid w:val="0024520D"/>
    <w:rsid w:val="00245280"/>
    <w:rsid w:val="0024668F"/>
    <w:rsid w:val="00247005"/>
    <w:rsid w:val="002479F9"/>
    <w:rsid w:val="00247A33"/>
    <w:rsid w:val="00247CB2"/>
    <w:rsid w:val="00250A07"/>
    <w:rsid w:val="00251059"/>
    <w:rsid w:val="002512D6"/>
    <w:rsid w:val="0025184A"/>
    <w:rsid w:val="00251FE7"/>
    <w:rsid w:val="002520C7"/>
    <w:rsid w:val="00252388"/>
    <w:rsid w:val="002529B3"/>
    <w:rsid w:val="0025368B"/>
    <w:rsid w:val="00253E88"/>
    <w:rsid w:val="002544F5"/>
    <w:rsid w:val="00255777"/>
    <w:rsid w:val="00255B4D"/>
    <w:rsid w:val="0025609B"/>
    <w:rsid w:val="00256317"/>
    <w:rsid w:val="0025631A"/>
    <w:rsid w:val="00256AF8"/>
    <w:rsid w:val="00256C3E"/>
    <w:rsid w:val="0025714D"/>
    <w:rsid w:val="00257317"/>
    <w:rsid w:val="00257CC0"/>
    <w:rsid w:val="00262426"/>
    <w:rsid w:val="00262780"/>
    <w:rsid w:val="00262C52"/>
    <w:rsid w:val="00264EBB"/>
    <w:rsid w:val="00266493"/>
    <w:rsid w:val="002672CA"/>
    <w:rsid w:val="00267BD3"/>
    <w:rsid w:val="00270171"/>
    <w:rsid w:val="00270609"/>
    <w:rsid w:val="00270E88"/>
    <w:rsid w:val="002712DC"/>
    <w:rsid w:val="00271808"/>
    <w:rsid w:val="00272E6A"/>
    <w:rsid w:val="002731C5"/>
    <w:rsid w:val="0027350E"/>
    <w:rsid w:val="002737E4"/>
    <w:rsid w:val="00273BC7"/>
    <w:rsid w:val="00274176"/>
    <w:rsid w:val="00274445"/>
    <w:rsid w:val="00275086"/>
    <w:rsid w:val="00275E8D"/>
    <w:rsid w:val="00276136"/>
    <w:rsid w:val="00276906"/>
    <w:rsid w:val="00277B06"/>
    <w:rsid w:val="00277F2C"/>
    <w:rsid w:val="00280408"/>
    <w:rsid w:val="00281FA3"/>
    <w:rsid w:val="0028278F"/>
    <w:rsid w:val="00282C85"/>
    <w:rsid w:val="002834BD"/>
    <w:rsid w:val="0028419B"/>
    <w:rsid w:val="00284A8D"/>
    <w:rsid w:val="002861C5"/>
    <w:rsid w:val="00287693"/>
    <w:rsid w:val="002903F7"/>
    <w:rsid w:val="00290A90"/>
    <w:rsid w:val="002916F3"/>
    <w:rsid w:val="002917E3"/>
    <w:rsid w:val="00292773"/>
    <w:rsid w:val="00292CE7"/>
    <w:rsid w:val="00292D50"/>
    <w:rsid w:val="00292E23"/>
    <w:rsid w:val="00292E7E"/>
    <w:rsid w:val="00293277"/>
    <w:rsid w:val="00294539"/>
    <w:rsid w:val="00294B30"/>
    <w:rsid w:val="00294C18"/>
    <w:rsid w:val="00294CF5"/>
    <w:rsid w:val="00296A30"/>
    <w:rsid w:val="00296A8D"/>
    <w:rsid w:val="00296C43"/>
    <w:rsid w:val="0029703B"/>
    <w:rsid w:val="00297588"/>
    <w:rsid w:val="00297A60"/>
    <w:rsid w:val="00297F56"/>
    <w:rsid w:val="002A0759"/>
    <w:rsid w:val="002A0E53"/>
    <w:rsid w:val="002A11FC"/>
    <w:rsid w:val="002A15A6"/>
    <w:rsid w:val="002A177C"/>
    <w:rsid w:val="002A1ECA"/>
    <w:rsid w:val="002A3496"/>
    <w:rsid w:val="002A3A8A"/>
    <w:rsid w:val="002A3E3D"/>
    <w:rsid w:val="002A446D"/>
    <w:rsid w:val="002A4A41"/>
    <w:rsid w:val="002A5271"/>
    <w:rsid w:val="002A5567"/>
    <w:rsid w:val="002A5836"/>
    <w:rsid w:val="002A6898"/>
    <w:rsid w:val="002A72CC"/>
    <w:rsid w:val="002A7573"/>
    <w:rsid w:val="002B0170"/>
    <w:rsid w:val="002B03C9"/>
    <w:rsid w:val="002B0DE8"/>
    <w:rsid w:val="002B1A27"/>
    <w:rsid w:val="002B2727"/>
    <w:rsid w:val="002B2C26"/>
    <w:rsid w:val="002B3E82"/>
    <w:rsid w:val="002B4336"/>
    <w:rsid w:val="002B4637"/>
    <w:rsid w:val="002B474F"/>
    <w:rsid w:val="002B550D"/>
    <w:rsid w:val="002B694A"/>
    <w:rsid w:val="002B6CE6"/>
    <w:rsid w:val="002B6F04"/>
    <w:rsid w:val="002B7E33"/>
    <w:rsid w:val="002C0836"/>
    <w:rsid w:val="002C12C3"/>
    <w:rsid w:val="002C1680"/>
    <w:rsid w:val="002C1EDC"/>
    <w:rsid w:val="002C2844"/>
    <w:rsid w:val="002C2939"/>
    <w:rsid w:val="002C350F"/>
    <w:rsid w:val="002C3C54"/>
    <w:rsid w:val="002C45A3"/>
    <w:rsid w:val="002C6140"/>
    <w:rsid w:val="002C61B6"/>
    <w:rsid w:val="002D10A6"/>
    <w:rsid w:val="002D1396"/>
    <w:rsid w:val="002D19BE"/>
    <w:rsid w:val="002D2A7E"/>
    <w:rsid w:val="002D2BED"/>
    <w:rsid w:val="002D3A27"/>
    <w:rsid w:val="002D58FC"/>
    <w:rsid w:val="002D647B"/>
    <w:rsid w:val="002D6EED"/>
    <w:rsid w:val="002D79C2"/>
    <w:rsid w:val="002E00E1"/>
    <w:rsid w:val="002E0306"/>
    <w:rsid w:val="002E16C7"/>
    <w:rsid w:val="002E26F6"/>
    <w:rsid w:val="002E2A72"/>
    <w:rsid w:val="002E318F"/>
    <w:rsid w:val="002E3A16"/>
    <w:rsid w:val="002E3CC7"/>
    <w:rsid w:val="002E3CF9"/>
    <w:rsid w:val="002E4383"/>
    <w:rsid w:val="002E4F41"/>
    <w:rsid w:val="002E5478"/>
    <w:rsid w:val="002E6899"/>
    <w:rsid w:val="002E73FF"/>
    <w:rsid w:val="002E798C"/>
    <w:rsid w:val="002F025A"/>
    <w:rsid w:val="002F1D5B"/>
    <w:rsid w:val="002F2640"/>
    <w:rsid w:val="002F2EA2"/>
    <w:rsid w:val="002F3DEE"/>
    <w:rsid w:val="002F42FD"/>
    <w:rsid w:val="002F44C3"/>
    <w:rsid w:val="002F469B"/>
    <w:rsid w:val="002F48CB"/>
    <w:rsid w:val="002F562D"/>
    <w:rsid w:val="002F5959"/>
    <w:rsid w:val="002F5D2A"/>
    <w:rsid w:val="002F6021"/>
    <w:rsid w:val="002F62F4"/>
    <w:rsid w:val="002F65EE"/>
    <w:rsid w:val="002F6C76"/>
    <w:rsid w:val="0030080E"/>
    <w:rsid w:val="00301ADD"/>
    <w:rsid w:val="00301D1E"/>
    <w:rsid w:val="00301E9A"/>
    <w:rsid w:val="0030207F"/>
    <w:rsid w:val="00302106"/>
    <w:rsid w:val="00302D9D"/>
    <w:rsid w:val="00302FDD"/>
    <w:rsid w:val="00303773"/>
    <w:rsid w:val="003037E5"/>
    <w:rsid w:val="00305C02"/>
    <w:rsid w:val="00305F6E"/>
    <w:rsid w:val="00306188"/>
    <w:rsid w:val="003062A6"/>
    <w:rsid w:val="00306844"/>
    <w:rsid w:val="00306AE9"/>
    <w:rsid w:val="00307507"/>
    <w:rsid w:val="0031069B"/>
    <w:rsid w:val="00310A07"/>
    <w:rsid w:val="00310C2D"/>
    <w:rsid w:val="00310C56"/>
    <w:rsid w:val="00311125"/>
    <w:rsid w:val="00311613"/>
    <w:rsid w:val="00311D94"/>
    <w:rsid w:val="0031296A"/>
    <w:rsid w:val="003129D2"/>
    <w:rsid w:val="00312F9E"/>
    <w:rsid w:val="00313966"/>
    <w:rsid w:val="00314800"/>
    <w:rsid w:val="00314F44"/>
    <w:rsid w:val="0031566D"/>
    <w:rsid w:val="003165CA"/>
    <w:rsid w:val="00317526"/>
    <w:rsid w:val="003214EA"/>
    <w:rsid w:val="00322A1A"/>
    <w:rsid w:val="00322F29"/>
    <w:rsid w:val="0032304A"/>
    <w:rsid w:val="00326448"/>
    <w:rsid w:val="0032677E"/>
    <w:rsid w:val="00327D92"/>
    <w:rsid w:val="00330869"/>
    <w:rsid w:val="00332AB1"/>
    <w:rsid w:val="00333D8E"/>
    <w:rsid w:val="00334441"/>
    <w:rsid w:val="00334E46"/>
    <w:rsid w:val="00335812"/>
    <w:rsid w:val="00335902"/>
    <w:rsid w:val="00335B66"/>
    <w:rsid w:val="00337424"/>
    <w:rsid w:val="00340D07"/>
    <w:rsid w:val="0034136E"/>
    <w:rsid w:val="00342540"/>
    <w:rsid w:val="00342C75"/>
    <w:rsid w:val="003434FA"/>
    <w:rsid w:val="00343782"/>
    <w:rsid w:val="003451E2"/>
    <w:rsid w:val="00345B93"/>
    <w:rsid w:val="003500FD"/>
    <w:rsid w:val="003503FB"/>
    <w:rsid w:val="00350C15"/>
    <w:rsid w:val="00351739"/>
    <w:rsid w:val="00351F81"/>
    <w:rsid w:val="00352790"/>
    <w:rsid w:val="00354991"/>
    <w:rsid w:val="00354BC2"/>
    <w:rsid w:val="00355B97"/>
    <w:rsid w:val="0035657A"/>
    <w:rsid w:val="00356F66"/>
    <w:rsid w:val="00360713"/>
    <w:rsid w:val="00360BE7"/>
    <w:rsid w:val="0036134B"/>
    <w:rsid w:val="00362026"/>
    <w:rsid w:val="0036336B"/>
    <w:rsid w:val="003639CB"/>
    <w:rsid w:val="00363B83"/>
    <w:rsid w:val="00363FE9"/>
    <w:rsid w:val="00364BE9"/>
    <w:rsid w:val="003652F4"/>
    <w:rsid w:val="00365526"/>
    <w:rsid w:val="00365657"/>
    <w:rsid w:val="00367282"/>
    <w:rsid w:val="003713ED"/>
    <w:rsid w:val="00371971"/>
    <w:rsid w:val="00371B39"/>
    <w:rsid w:val="00372F23"/>
    <w:rsid w:val="00373781"/>
    <w:rsid w:val="00373B33"/>
    <w:rsid w:val="00375142"/>
    <w:rsid w:val="003754E4"/>
    <w:rsid w:val="00377851"/>
    <w:rsid w:val="003800B1"/>
    <w:rsid w:val="0038062E"/>
    <w:rsid w:val="003807AC"/>
    <w:rsid w:val="00381998"/>
    <w:rsid w:val="00382DA0"/>
    <w:rsid w:val="00383171"/>
    <w:rsid w:val="0038358E"/>
    <w:rsid w:val="00383D45"/>
    <w:rsid w:val="00384B36"/>
    <w:rsid w:val="00384FBE"/>
    <w:rsid w:val="003852EB"/>
    <w:rsid w:val="0038586A"/>
    <w:rsid w:val="00385A90"/>
    <w:rsid w:val="00386968"/>
    <w:rsid w:val="00386E79"/>
    <w:rsid w:val="00390777"/>
    <w:rsid w:val="00393CAF"/>
    <w:rsid w:val="0039445E"/>
    <w:rsid w:val="00394A85"/>
    <w:rsid w:val="00396753"/>
    <w:rsid w:val="003967F9"/>
    <w:rsid w:val="003A015E"/>
    <w:rsid w:val="003A040E"/>
    <w:rsid w:val="003A0DB6"/>
    <w:rsid w:val="003A1259"/>
    <w:rsid w:val="003A2AA8"/>
    <w:rsid w:val="003A34DA"/>
    <w:rsid w:val="003A366E"/>
    <w:rsid w:val="003A4519"/>
    <w:rsid w:val="003A46C5"/>
    <w:rsid w:val="003A50A0"/>
    <w:rsid w:val="003A6416"/>
    <w:rsid w:val="003A66C9"/>
    <w:rsid w:val="003A676A"/>
    <w:rsid w:val="003A6E01"/>
    <w:rsid w:val="003A774F"/>
    <w:rsid w:val="003A7A2A"/>
    <w:rsid w:val="003A7BC7"/>
    <w:rsid w:val="003B05DB"/>
    <w:rsid w:val="003B05E9"/>
    <w:rsid w:val="003B075A"/>
    <w:rsid w:val="003B07BA"/>
    <w:rsid w:val="003B08CC"/>
    <w:rsid w:val="003B150D"/>
    <w:rsid w:val="003B1568"/>
    <w:rsid w:val="003B2C78"/>
    <w:rsid w:val="003B47EB"/>
    <w:rsid w:val="003B482F"/>
    <w:rsid w:val="003B490E"/>
    <w:rsid w:val="003B492C"/>
    <w:rsid w:val="003B4F27"/>
    <w:rsid w:val="003B61B4"/>
    <w:rsid w:val="003B6DE5"/>
    <w:rsid w:val="003C0060"/>
    <w:rsid w:val="003C028B"/>
    <w:rsid w:val="003C07E4"/>
    <w:rsid w:val="003C096E"/>
    <w:rsid w:val="003C09E7"/>
    <w:rsid w:val="003C0FBA"/>
    <w:rsid w:val="003C187F"/>
    <w:rsid w:val="003C26D7"/>
    <w:rsid w:val="003C2C61"/>
    <w:rsid w:val="003C3006"/>
    <w:rsid w:val="003C4146"/>
    <w:rsid w:val="003C4893"/>
    <w:rsid w:val="003C4F38"/>
    <w:rsid w:val="003C598B"/>
    <w:rsid w:val="003C5D41"/>
    <w:rsid w:val="003C5D42"/>
    <w:rsid w:val="003C63A0"/>
    <w:rsid w:val="003C6D78"/>
    <w:rsid w:val="003C77F5"/>
    <w:rsid w:val="003C78EC"/>
    <w:rsid w:val="003C7945"/>
    <w:rsid w:val="003D023B"/>
    <w:rsid w:val="003D035A"/>
    <w:rsid w:val="003D19F0"/>
    <w:rsid w:val="003D26D7"/>
    <w:rsid w:val="003D3225"/>
    <w:rsid w:val="003D3D58"/>
    <w:rsid w:val="003D3E86"/>
    <w:rsid w:val="003D5636"/>
    <w:rsid w:val="003D5AA6"/>
    <w:rsid w:val="003D5B21"/>
    <w:rsid w:val="003D6C52"/>
    <w:rsid w:val="003D6C88"/>
    <w:rsid w:val="003D7759"/>
    <w:rsid w:val="003E00F0"/>
    <w:rsid w:val="003E01E1"/>
    <w:rsid w:val="003E19E7"/>
    <w:rsid w:val="003E2659"/>
    <w:rsid w:val="003E3223"/>
    <w:rsid w:val="003E3FA2"/>
    <w:rsid w:val="003E4735"/>
    <w:rsid w:val="003E4C4C"/>
    <w:rsid w:val="003E4C79"/>
    <w:rsid w:val="003E50AF"/>
    <w:rsid w:val="003E58C2"/>
    <w:rsid w:val="003E6383"/>
    <w:rsid w:val="003E70BD"/>
    <w:rsid w:val="003E7332"/>
    <w:rsid w:val="003E7E6B"/>
    <w:rsid w:val="003F0012"/>
    <w:rsid w:val="003F0511"/>
    <w:rsid w:val="003F105A"/>
    <w:rsid w:val="003F16CA"/>
    <w:rsid w:val="003F2B27"/>
    <w:rsid w:val="003F2C5C"/>
    <w:rsid w:val="003F3850"/>
    <w:rsid w:val="003F3D57"/>
    <w:rsid w:val="003F3DAC"/>
    <w:rsid w:val="003F3E43"/>
    <w:rsid w:val="003F3F77"/>
    <w:rsid w:val="003F498A"/>
    <w:rsid w:val="003F4BD6"/>
    <w:rsid w:val="003F5DD2"/>
    <w:rsid w:val="003F64AF"/>
    <w:rsid w:val="003F7447"/>
    <w:rsid w:val="003F7934"/>
    <w:rsid w:val="00400288"/>
    <w:rsid w:val="00402A77"/>
    <w:rsid w:val="00402E72"/>
    <w:rsid w:val="004035FC"/>
    <w:rsid w:val="0040387A"/>
    <w:rsid w:val="00403A68"/>
    <w:rsid w:val="004040FE"/>
    <w:rsid w:val="00404D5F"/>
    <w:rsid w:val="00405905"/>
    <w:rsid w:val="00405B34"/>
    <w:rsid w:val="00406015"/>
    <w:rsid w:val="004071C6"/>
    <w:rsid w:val="0040772C"/>
    <w:rsid w:val="00407EAB"/>
    <w:rsid w:val="004104D8"/>
    <w:rsid w:val="00410984"/>
    <w:rsid w:val="00410C0E"/>
    <w:rsid w:val="004121E7"/>
    <w:rsid w:val="00413765"/>
    <w:rsid w:val="00413867"/>
    <w:rsid w:val="00413C4C"/>
    <w:rsid w:val="00414BBE"/>
    <w:rsid w:val="0041583D"/>
    <w:rsid w:val="00416D6E"/>
    <w:rsid w:val="004173BB"/>
    <w:rsid w:val="00421E84"/>
    <w:rsid w:val="004221F3"/>
    <w:rsid w:val="004223D6"/>
    <w:rsid w:val="004228C2"/>
    <w:rsid w:val="004228F6"/>
    <w:rsid w:val="00422BF2"/>
    <w:rsid w:val="00422C03"/>
    <w:rsid w:val="00423C34"/>
    <w:rsid w:val="00423FE2"/>
    <w:rsid w:val="004240CA"/>
    <w:rsid w:val="004249DD"/>
    <w:rsid w:val="004249EA"/>
    <w:rsid w:val="00424C9C"/>
    <w:rsid w:val="004252F5"/>
    <w:rsid w:val="004261DF"/>
    <w:rsid w:val="004264C5"/>
    <w:rsid w:val="00427017"/>
    <w:rsid w:val="00427439"/>
    <w:rsid w:val="0042758A"/>
    <w:rsid w:val="0042777D"/>
    <w:rsid w:val="0043037B"/>
    <w:rsid w:val="00430CA6"/>
    <w:rsid w:val="00431083"/>
    <w:rsid w:val="004310C1"/>
    <w:rsid w:val="004315A7"/>
    <w:rsid w:val="00432E7B"/>
    <w:rsid w:val="00433567"/>
    <w:rsid w:val="00433825"/>
    <w:rsid w:val="00433B6F"/>
    <w:rsid w:val="00434C55"/>
    <w:rsid w:val="004353E8"/>
    <w:rsid w:val="00436074"/>
    <w:rsid w:val="0043670E"/>
    <w:rsid w:val="00437BA8"/>
    <w:rsid w:val="00440428"/>
    <w:rsid w:val="00442880"/>
    <w:rsid w:val="00443105"/>
    <w:rsid w:val="004432E0"/>
    <w:rsid w:val="00443CDA"/>
    <w:rsid w:val="00444319"/>
    <w:rsid w:val="0044440A"/>
    <w:rsid w:val="00444761"/>
    <w:rsid w:val="00445AF7"/>
    <w:rsid w:val="0044609D"/>
    <w:rsid w:val="00450FC3"/>
    <w:rsid w:val="00451BC4"/>
    <w:rsid w:val="0045318B"/>
    <w:rsid w:val="00453887"/>
    <w:rsid w:val="00453A40"/>
    <w:rsid w:val="00454A15"/>
    <w:rsid w:val="00455211"/>
    <w:rsid w:val="00455336"/>
    <w:rsid w:val="0045586B"/>
    <w:rsid w:val="00455D2C"/>
    <w:rsid w:val="004563A8"/>
    <w:rsid w:val="004565CD"/>
    <w:rsid w:val="0045679A"/>
    <w:rsid w:val="004567E7"/>
    <w:rsid w:val="00456F94"/>
    <w:rsid w:val="004570FB"/>
    <w:rsid w:val="00457734"/>
    <w:rsid w:val="00457AD8"/>
    <w:rsid w:val="00457CD9"/>
    <w:rsid w:val="00457E21"/>
    <w:rsid w:val="0046020C"/>
    <w:rsid w:val="00460287"/>
    <w:rsid w:val="00460626"/>
    <w:rsid w:val="004608F9"/>
    <w:rsid w:val="00461071"/>
    <w:rsid w:val="00461253"/>
    <w:rsid w:val="00461C43"/>
    <w:rsid w:val="00462272"/>
    <w:rsid w:val="0046229A"/>
    <w:rsid w:val="004635CC"/>
    <w:rsid w:val="00463B76"/>
    <w:rsid w:val="00463B7E"/>
    <w:rsid w:val="00464B04"/>
    <w:rsid w:val="004653DE"/>
    <w:rsid w:val="0046583B"/>
    <w:rsid w:val="00465C75"/>
    <w:rsid w:val="0046644A"/>
    <w:rsid w:val="00466711"/>
    <w:rsid w:val="00466EE8"/>
    <w:rsid w:val="004701B0"/>
    <w:rsid w:val="004703A5"/>
    <w:rsid w:val="00470566"/>
    <w:rsid w:val="00471655"/>
    <w:rsid w:val="00472662"/>
    <w:rsid w:val="004728BC"/>
    <w:rsid w:val="00473430"/>
    <w:rsid w:val="00473D6C"/>
    <w:rsid w:val="0047444B"/>
    <w:rsid w:val="00474F5E"/>
    <w:rsid w:val="004759AE"/>
    <w:rsid w:val="004765B2"/>
    <w:rsid w:val="0047723C"/>
    <w:rsid w:val="0047736D"/>
    <w:rsid w:val="004779D4"/>
    <w:rsid w:val="00480273"/>
    <w:rsid w:val="00482AB2"/>
    <w:rsid w:val="00482F01"/>
    <w:rsid w:val="0048332F"/>
    <w:rsid w:val="00485A95"/>
    <w:rsid w:val="00485DC4"/>
    <w:rsid w:val="004864A0"/>
    <w:rsid w:val="004865B1"/>
    <w:rsid w:val="004912B9"/>
    <w:rsid w:val="0049251A"/>
    <w:rsid w:val="004928BF"/>
    <w:rsid w:val="00493332"/>
    <w:rsid w:val="004939F7"/>
    <w:rsid w:val="00493C52"/>
    <w:rsid w:val="00495897"/>
    <w:rsid w:val="004973A8"/>
    <w:rsid w:val="004977B0"/>
    <w:rsid w:val="00497FF7"/>
    <w:rsid w:val="004A00F1"/>
    <w:rsid w:val="004A149B"/>
    <w:rsid w:val="004A16AD"/>
    <w:rsid w:val="004A23E0"/>
    <w:rsid w:val="004A425D"/>
    <w:rsid w:val="004A4979"/>
    <w:rsid w:val="004A542B"/>
    <w:rsid w:val="004A7A64"/>
    <w:rsid w:val="004B0667"/>
    <w:rsid w:val="004B0CF9"/>
    <w:rsid w:val="004B16C1"/>
    <w:rsid w:val="004B1AC2"/>
    <w:rsid w:val="004B2240"/>
    <w:rsid w:val="004B25BF"/>
    <w:rsid w:val="004B27F2"/>
    <w:rsid w:val="004B28E3"/>
    <w:rsid w:val="004B3761"/>
    <w:rsid w:val="004B3B25"/>
    <w:rsid w:val="004B3D59"/>
    <w:rsid w:val="004B3E57"/>
    <w:rsid w:val="004B3EE7"/>
    <w:rsid w:val="004B4CE8"/>
    <w:rsid w:val="004B587F"/>
    <w:rsid w:val="004B67D3"/>
    <w:rsid w:val="004B6DAC"/>
    <w:rsid w:val="004B7924"/>
    <w:rsid w:val="004B7F37"/>
    <w:rsid w:val="004C04D2"/>
    <w:rsid w:val="004C10A9"/>
    <w:rsid w:val="004C16CA"/>
    <w:rsid w:val="004C17E9"/>
    <w:rsid w:val="004C409B"/>
    <w:rsid w:val="004C4D5B"/>
    <w:rsid w:val="004C5417"/>
    <w:rsid w:val="004C5CFF"/>
    <w:rsid w:val="004C5E32"/>
    <w:rsid w:val="004C66BA"/>
    <w:rsid w:val="004C6FD7"/>
    <w:rsid w:val="004C70F0"/>
    <w:rsid w:val="004D0FA9"/>
    <w:rsid w:val="004D1329"/>
    <w:rsid w:val="004D153F"/>
    <w:rsid w:val="004D1754"/>
    <w:rsid w:val="004D192A"/>
    <w:rsid w:val="004D1AAD"/>
    <w:rsid w:val="004D265E"/>
    <w:rsid w:val="004D28C6"/>
    <w:rsid w:val="004D2C2B"/>
    <w:rsid w:val="004D2E53"/>
    <w:rsid w:val="004D3B8B"/>
    <w:rsid w:val="004D3BF4"/>
    <w:rsid w:val="004D41BC"/>
    <w:rsid w:val="004D43C1"/>
    <w:rsid w:val="004D4E57"/>
    <w:rsid w:val="004D629C"/>
    <w:rsid w:val="004D644B"/>
    <w:rsid w:val="004D6997"/>
    <w:rsid w:val="004D71BC"/>
    <w:rsid w:val="004D79CB"/>
    <w:rsid w:val="004E0B36"/>
    <w:rsid w:val="004E0B47"/>
    <w:rsid w:val="004E0CBA"/>
    <w:rsid w:val="004E0E6C"/>
    <w:rsid w:val="004E1CE8"/>
    <w:rsid w:val="004E1EDE"/>
    <w:rsid w:val="004E23CE"/>
    <w:rsid w:val="004E2ACE"/>
    <w:rsid w:val="004E336C"/>
    <w:rsid w:val="004E3CFB"/>
    <w:rsid w:val="004E3D40"/>
    <w:rsid w:val="004E4368"/>
    <w:rsid w:val="004E5242"/>
    <w:rsid w:val="004E56C4"/>
    <w:rsid w:val="004E58B2"/>
    <w:rsid w:val="004E5FC5"/>
    <w:rsid w:val="004E63A2"/>
    <w:rsid w:val="004E63A7"/>
    <w:rsid w:val="004E640E"/>
    <w:rsid w:val="004E64C2"/>
    <w:rsid w:val="004E64DB"/>
    <w:rsid w:val="004E7211"/>
    <w:rsid w:val="004E7AAB"/>
    <w:rsid w:val="004F0DA6"/>
    <w:rsid w:val="004F1A7C"/>
    <w:rsid w:val="004F1ACA"/>
    <w:rsid w:val="004F265B"/>
    <w:rsid w:val="004F3D83"/>
    <w:rsid w:val="004F5597"/>
    <w:rsid w:val="004F565D"/>
    <w:rsid w:val="004F5756"/>
    <w:rsid w:val="004F5C65"/>
    <w:rsid w:val="004F5D7D"/>
    <w:rsid w:val="004F6119"/>
    <w:rsid w:val="004F61B4"/>
    <w:rsid w:val="004F6DE9"/>
    <w:rsid w:val="004F7B51"/>
    <w:rsid w:val="004F7FBB"/>
    <w:rsid w:val="00500200"/>
    <w:rsid w:val="005002B0"/>
    <w:rsid w:val="0050037A"/>
    <w:rsid w:val="005014F5"/>
    <w:rsid w:val="00501AF6"/>
    <w:rsid w:val="0050404E"/>
    <w:rsid w:val="00504DAA"/>
    <w:rsid w:val="00505057"/>
    <w:rsid w:val="00505316"/>
    <w:rsid w:val="00505947"/>
    <w:rsid w:val="00505AF4"/>
    <w:rsid w:val="00505DF4"/>
    <w:rsid w:val="005066FF"/>
    <w:rsid w:val="00506AAF"/>
    <w:rsid w:val="0050784D"/>
    <w:rsid w:val="00507AB7"/>
    <w:rsid w:val="00511C14"/>
    <w:rsid w:val="00511FBD"/>
    <w:rsid w:val="00512240"/>
    <w:rsid w:val="00512624"/>
    <w:rsid w:val="005134EE"/>
    <w:rsid w:val="00513725"/>
    <w:rsid w:val="00513ED2"/>
    <w:rsid w:val="00515710"/>
    <w:rsid w:val="00516320"/>
    <w:rsid w:val="0051682C"/>
    <w:rsid w:val="0051687F"/>
    <w:rsid w:val="00516FB3"/>
    <w:rsid w:val="0051728C"/>
    <w:rsid w:val="00517F6C"/>
    <w:rsid w:val="00520F5D"/>
    <w:rsid w:val="00521050"/>
    <w:rsid w:val="00521632"/>
    <w:rsid w:val="005221EF"/>
    <w:rsid w:val="005226AB"/>
    <w:rsid w:val="00522A40"/>
    <w:rsid w:val="0052331A"/>
    <w:rsid w:val="00523826"/>
    <w:rsid w:val="00523C36"/>
    <w:rsid w:val="0052538E"/>
    <w:rsid w:val="005257C6"/>
    <w:rsid w:val="00526091"/>
    <w:rsid w:val="00526275"/>
    <w:rsid w:val="00526391"/>
    <w:rsid w:val="0052666B"/>
    <w:rsid w:val="00527EE9"/>
    <w:rsid w:val="00530184"/>
    <w:rsid w:val="005301AB"/>
    <w:rsid w:val="005301E7"/>
    <w:rsid w:val="0053054E"/>
    <w:rsid w:val="005308E0"/>
    <w:rsid w:val="005311EB"/>
    <w:rsid w:val="00531410"/>
    <w:rsid w:val="00532B10"/>
    <w:rsid w:val="005330F1"/>
    <w:rsid w:val="005339E2"/>
    <w:rsid w:val="00536EF0"/>
    <w:rsid w:val="00537621"/>
    <w:rsid w:val="00537A60"/>
    <w:rsid w:val="00541023"/>
    <w:rsid w:val="0054117C"/>
    <w:rsid w:val="00541CE4"/>
    <w:rsid w:val="00542089"/>
    <w:rsid w:val="00542AEB"/>
    <w:rsid w:val="0054328F"/>
    <w:rsid w:val="00543CCB"/>
    <w:rsid w:val="00543DE4"/>
    <w:rsid w:val="005444DE"/>
    <w:rsid w:val="00544F05"/>
    <w:rsid w:val="00545E4C"/>
    <w:rsid w:val="00545E7B"/>
    <w:rsid w:val="00546B27"/>
    <w:rsid w:val="00546CFD"/>
    <w:rsid w:val="0054716B"/>
    <w:rsid w:val="00547369"/>
    <w:rsid w:val="005478FD"/>
    <w:rsid w:val="00551A5A"/>
    <w:rsid w:val="0055202F"/>
    <w:rsid w:val="00552033"/>
    <w:rsid w:val="005523C7"/>
    <w:rsid w:val="00552CC8"/>
    <w:rsid w:val="00553E54"/>
    <w:rsid w:val="00554EBA"/>
    <w:rsid w:val="00555548"/>
    <w:rsid w:val="00556E85"/>
    <w:rsid w:val="005575AB"/>
    <w:rsid w:val="00557F2D"/>
    <w:rsid w:val="00560289"/>
    <w:rsid w:val="0056124A"/>
    <w:rsid w:val="00561D72"/>
    <w:rsid w:val="00562B2F"/>
    <w:rsid w:val="00562E05"/>
    <w:rsid w:val="005640E1"/>
    <w:rsid w:val="0056440E"/>
    <w:rsid w:val="005646A9"/>
    <w:rsid w:val="00564AD7"/>
    <w:rsid w:val="00564F03"/>
    <w:rsid w:val="005653FF"/>
    <w:rsid w:val="0056540E"/>
    <w:rsid w:val="00565A1D"/>
    <w:rsid w:val="0056600B"/>
    <w:rsid w:val="00566056"/>
    <w:rsid w:val="00566233"/>
    <w:rsid w:val="00566327"/>
    <w:rsid w:val="005663A3"/>
    <w:rsid w:val="005672D1"/>
    <w:rsid w:val="00567C05"/>
    <w:rsid w:val="00570023"/>
    <w:rsid w:val="005709AF"/>
    <w:rsid w:val="00571150"/>
    <w:rsid w:val="00571E3D"/>
    <w:rsid w:val="0057377B"/>
    <w:rsid w:val="00574E97"/>
    <w:rsid w:val="005752DE"/>
    <w:rsid w:val="0057537A"/>
    <w:rsid w:val="00575477"/>
    <w:rsid w:val="005754AF"/>
    <w:rsid w:val="00576601"/>
    <w:rsid w:val="00576B34"/>
    <w:rsid w:val="0057715C"/>
    <w:rsid w:val="00580722"/>
    <w:rsid w:val="0058179C"/>
    <w:rsid w:val="0058385E"/>
    <w:rsid w:val="00585827"/>
    <w:rsid w:val="00585873"/>
    <w:rsid w:val="005859B1"/>
    <w:rsid w:val="0058660E"/>
    <w:rsid w:val="00587DD2"/>
    <w:rsid w:val="00587E6B"/>
    <w:rsid w:val="00587FE2"/>
    <w:rsid w:val="00590BCE"/>
    <w:rsid w:val="005913CF"/>
    <w:rsid w:val="00591978"/>
    <w:rsid w:val="00591B47"/>
    <w:rsid w:val="00592CB5"/>
    <w:rsid w:val="00593108"/>
    <w:rsid w:val="00593D79"/>
    <w:rsid w:val="0059478F"/>
    <w:rsid w:val="0059547E"/>
    <w:rsid w:val="00596EDE"/>
    <w:rsid w:val="005A224F"/>
    <w:rsid w:val="005A2767"/>
    <w:rsid w:val="005A3C31"/>
    <w:rsid w:val="005A45D0"/>
    <w:rsid w:val="005A47DC"/>
    <w:rsid w:val="005A6DD7"/>
    <w:rsid w:val="005A7047"/>
    <w:rsid w:val="005A7878"/>
    <w:rsid w:val="005B0383"/>
    <w:rsid w:val="005B054E"/>
    <w:rsid w:val="005B0C15"/>
    <w:rsid w:val="005B0FAB"/>
    <w:rsid w:val="005B10E5"/>
    <w:rsid w:val="005B1CDE"/>
    <w:rsid w:val="005B37DA"/>
    <w:rsid w:val="005B3D9E"/>
    <w:rsid w:val="005B468F"/>
    <w:rsid w:val="005B4ED6"/>
    <w:rsid w:val="005B4F21"/>
    <w:rsid w:val="005B56F9"/>
    <w:rsid w:val="005B67A4"/>
    <w:rsid w:val="005B6F91"/>
    <w:rsid w:val="005B74B5"/>
    <w:rsid w:val="005B792C"/>
    <w:rsid w:val="005B7CF7"/>
    <w:rsid w:val="005C009F"/>
    <w:rsid w:val="005C0CD3"/>
    <w:rsid w:val="005C1323"/>
    <w:rsid w:val="005C172E"/>
    <w:rsid w:val="005C1776"/>
    <w:rsid w:val="005C1D6B"/>
    <w:rsid w:val="005C1FBD"/>
    <w:rsid w:val="005C2CF5"/>
    <w:rsid w:val="005C3129"/>
    <w:rsid w:val="005C3544"/>
    <w:rsid w:val="005C37AE"/>
    <w:rsid w:val="005C3934"/>
    <w:rsid w:val="005C3D3F"/>
    <w:rsid w:val="005C41E5"/>
    <w:rsid w:val="005C492E"/>
    <w:rsid w:val="005C4DDE"/>
    <w:rsid w:val="005C4EB8"/>
    <w:rsid w:val="005C5500"/>
    <w:rsid w:val="005C56AE"/>
    <w:rsid w:val="005C65BA"/>
    <w:rsid w:val="005C6A2C"/>
    <w:rsid w:val="005D0395"/>
    <w:rsid w:val="005D09A7"/>
    <w:rsid w:val="005D12EF"/>
    <w:rsid w:val="005D3755"/>
    <w:rsid w:val="005D4493"/>
    <w:rsid w:val="005D4E0C"/>
    <w:rsid w:val="005D5194"/>
    <w:rsid w:val="005D5A88"/>
    <w:rsid w:val="005D6526"/>
    <w:rsid w:val="005D661E"/>
    <w:rsid w:val="005D76BF"/>
    <w:rsid w:val="005D786D"/>
    <w:rsid w:val="005E0DDC"/>
    <w:rsid w:val="005E14E4"/>
    <w:rsid w:val="005E2590"/>
    <w:rsid w:val="005E370A"/>
    <w:rsid w:val="005E3C99"/>
    <w:rsid w:val="005E3F7C"/>
    <w:rsid w:val="005E429F"/>
    <w:rsid w:val="005E50AC"/>
    <w:rsid w:val="005E52C0"/>
    <w:rsid w:val="005E5311"/>
    <w:rsid w:val="005E5815"/>
    <w:rsid w:val="005E5EFB"/>
    <w:rsid w:val="005E71F9"/>
    <w:rsid w:val="005F060E"/>
    <w:rsid w:val="005F1365"/>
    <w:rsid w:val="005F1419"/>
    <w:rsid w:val="005F2323"/>
    <w:rsid w:val="005F2D12"/>
    <w:rsid w:val="005F324A"/>
    <w:rsid w:val="005F33F0"/>
    <w:rsid w:val="005F3AE4"/>
    <w:rsid w:val="005F5B87"/>
    <w:rsid w:val="005F62A3"/>
    <w:rsid w:val="005F7428"/>
    <w:rsid w:val="005F7BB8"/>
    <w:rsid w:val="005F7CE1"/>
    <w:rsid w:val="0060058E"/>
    <w:rsid w:val="00600A23"/>
    <w:rsid w:val="00600B4B"/>
    <w:rsid w:val="0060158B"/>
    <w:rsid w:val="00601C82"/>
    <w:rsid w:val="00604054"/>
    <w:rsid w:val="00604B18"/>
    <w:rsid w:val="00604CDF"/>
    <w:rsid w:val="0060585C"/>
    <w:rsid w:val="00605DF7"/>
    <w:rsid w:val="006060FF"/>
    <w:rsid w:val="0060773B"/>
    <w:rsid w:val="00610386"/>
    <w:rsid w:val="00610BAA"/>
    <w:rsid w:val="006113C4"/>
    <w:rsid w:val="006118E4"/>
    <w:rsid w:val="00611E0B"/>
    <w:rsid w:val="0061204A"/>
    <w:rsid w:val="006128A2"/>
    <w:rsid w:val="00614080"/>
    <w:rsid w:val="0061573E"/>
    <w:rsid w:val="00615B07"/>
    <w:rsid w:val="00615B16"/>
    <w:rsid w:val="0061617E"/>
    <w:rsid w:val="006209CC"/>
    <w:rsid w:val="00620CB7"/>
    <w:rsid w:val="00620F74"/>
    <w:rsid w:val="006212B9"/>
    <w:rsid w:val="00621429"/>
    <w:rsid w:val="006215D2"/>
    <w:rsid w:val="00622162"/>
    <w:rsid w:val="006225EC"/>
    <w:rsid w:val="00623D01"/>
    <w:rsid w:val="00624310"/>
    <w:rsid w:val="006251FC"/>
    <w:rsid w:val="0062552D"/>
    <w:rsid w:val="00625A35"/>
    <w:rsid w:val="00625ABC"/>
    <w:rsid w:val="00626444"/>
    <w:rsid w:val="006272E6"/>
    <w:rsid w:val="00627362"/>
    <w:rsid w:val="006273A3"/>
    <w:rsid w:val="00627842"/>
    <w:rsid w:val="00627F1C"/>
    <w:rsid w:val="0063127D"/>
    <w:rsid w:val="00631573"/>
    <w:rsid w:val="0063157A"/>
    <w:rsid w:val="00632331"/>
    <w:rsid w:val="0063250C"/>
    <w:rsid w:val="00632892"/>
    <w:rsid w:val="0063393D"/>
    <w:rsid w:val="0063395A"/>
    <w:rsid w:val="00634E30"/>
    <w:rsid w:val="00635B13"/>
    <w:rsid w:val="00636DA4"/>
    <w:rsid w:val="00640236"/>
    <w:rsid w:val="00640510"/>
    <w:rsid w:val="00640CB4"/>
    <w:rsid w:val="006424BA"/>
    <w:rsid w:val="00642A55"/>
    <w:rsid w:val="006433D7"/>
    <w:rsid w:val="0064355F"/>
    <w:rsid w:val="00643985"/>
    <w:rsid w:val="00644105"/>
    <w:rsid w:val="00644861"/>
    <w:rsid w:val="006449E0"/>
    <w:rsid w:val="00645C96"/>
    <w:rsid w:val="006463B3"/>
    <w:rsid w:val="00646F5E"/>
    <w:rsid w:val="00647D7B"/>
    <w:rsid w:val="0065171C"/>
    <w:rsid w:val="00651991"/>
    <w:rsid w:val="006519C6"/>
    <w:rsid w:val="00651D45"/>
    <w:rsid w:val="00651EFC"/>
    <w:rsid w:val="00652219"/>
    <w:rsid w:val="006525EC"/>
    <w:rsid w:val="00652FF5"/>
    <w:rsid w:val="006530DE"/>
    <w:rsid w:val="0065376B"/>
    <w:rsid w:val="00654207"/>
    <w:rsid w:val="0065433D"/>
    <w:rsid w:val="00654C54"/>
    <w:rsid w:val="00654D46"/>
    <w:rsid w:val="0065516D"/>
    <w:rsid w:val="00655474"/>
    <w:rsid w:val="006569A3"/>
    <w:rsid w:val="00660FEE"/>
    <w:rsid w:val="00662953"/>
    <w:rsid w:val="00662FEC"/>
    <w:rsid w:val="00663481"/>
    <w:rsid w:val="0066422E"/>
    <w:rsid w:val="0066428A"/>
    <w:rsid w:val="00664B6D"/>
    <w:rsid w:val="006650E3"/>
    <w:rsid w:val="00665601"/>
    <w:rsid w:val="006665EB"/>
    <w:rsid w:val="00666C6F"/>
    <w:rsid w:val="00667292"/>
    <w:rsid w:val="0067012B"/>
    <w:rsid w:val="0067014E"/>
    <w:rsid w:val="0067115B"/>
    <w:rsid w:val="00671CC6"/>
    <w:rsid w:val="00671D7F"/>
    <w:rsid w:val="00672084"/>
    <w:rsid w:val="00672432"/>
    <w:rsid w:val="00673130"/>
    <w:rsid w:val="00673863"/>
    <w:rsid w:val="00673D68"/>
    <w:rsid w:val="00674358"/>
    <w:rsid w:val="00674A87"/>
    <w:rsid w:val="00674B19"/>
    <w:rsid w:val="00674EFA"/>
    <w:rsid w:val="006750DC"/>
    <w:rsid w:val="006772E1"/>
    <w:rsid w:val="00677577"/>
    <w:rsid w:val="0067762E"/>
    <w:rsid w:val="00677D90"/>
    <w:rsid w:val="006802A5"/>
    <w:rsid w:val="006804C8"/>
    <w:rsid w:val="00680D83"/>
    <w:rsid w:val="006817E9"/>
    <w:rsid w:val="00681E0F"/>
    <w:rsid w:val="00681F73"/>
    <w:rsid w:val="0068316A"/>
    <w:rsid w:val="00683A7E"/>
    <w:rsid w:val="0068446C"/>
    <w:rsid w:val="00684745"/>
    <w:rsid w:val="00685545"/>
    <w:rsid w:val="00686090"/>
    <w:rsid w:val="00687D32"/>
    <w:rsid w:val="00687E0B"/>
    <w:rsid w:val="00691601"/>
    <w:rsid w:val="006917D2"/>
    <w:rsid w:val="00691E98"/>
    <w:rsid w:val="00691F47"/>
    <w:rsid w:val="00692606"/>
    <w:rsid w:val="00692D0C"/>
    <w:rsid w:val="00692F1F"/>
    <w:rsid w:val="00694720"/>
    <w:rsid w:val="006948C6"/>
    <w:rsid w:val="00695559"/>
    <w:rsid w:val="006964C5"/>
    <w:rsid w:val="006964EC"/>
    <w:rsid w:val="006966B2"/>
    <w:rsid w:val="006974A8"/>
    <w:rsid w:val="00697FA5"/>
    <w:rsid w:val="006A00C6"/>
    <w:rsid w:val="006A1840"/>
    <w:rsid w:val="006A1E23"/>
    <w:rsid w:val="006A271D"/>
    <w:rsid w:val="006A2A2A"/>
    <w:rsid w:val="006A2D9B"/>
    <w:rsid w:val="006A469E"/>
    <w:rsid w:val="006A4A85"/>
    <w:rsid w:val="006A5330"/>
    <w:rsid w:val="006A56F7"/>
    <w:rsid w:val="006A5738"/>
    <w:rsid w:val="006A5808"/>
    <w:rsid w:val="006A673F"/>
    <w:rsid w:val="006B06C4"/>
    <w:rsid w:val="006B0B20"/>
    <w:rsid w:val="006B0FEB"/>
    <w:rsid w:val="006B10E9"/>
    <w:rsid w:val="006B1C65"/>
    <w:rsid w:val="006B2603"/>
    <w:rsid w:val="006B2786"/>
    <w:rsid w:val="006B311E"/>
    <w:rsid w:val="006B330E"/>
    <w:rsid w:val="006B33AA"/>
    <w:rsid w:val="006B387A"/>
    <w:rsid w:val="006B47C9"/>
    <w:rsid w:val="006B4AF8"/>
    <w:rsid w:val="006B4E12"/>
    <w:rsid w:val="006B53F6"/>
    <w:rsid w:val="006B544F"/>
    <w:rsid w:val="006B5665"/>
    <w:rsid w:val="006B68F1"/>
    <w:rsid w:val="006B69C1"/>
    <w:rsid w:val="006B6C12"/>
    <w:rsid w:val="006B77B3"/>
    <w:rsid w:val="006B7FCB"/>
    <w:rsid w:val="006C004E"/>
    <w:rsid w:val="006C0619"/>
    <w:rsid w:val="006C115E"/>
    <w:rsid w:val="006C1347"/>
    <w:rsid w:val="006C1C18"/>
    <w:rsid w:val="006C1CE7"/>
    <w:rsid w:val="006C2988"/>
    <w:rsid w:val="006C2DED"/>
    <w:rsid w:val="006C2E56"/>
    <w:rsid w:val="006C34A2"/>
    <w:rsid w:val="006C3D21"/>
    <w:rsid w:val="006C4A89"/>
    <w:rsid w:val="006C55C5"/>
    <w:rsid w:val="006C574F"/>
    <w:rsid w:val="006C67D9"/>
    <w:rsid w:val="006C6930"/>
    <w:rsid w:val="006C6F73"/>
    <w:rsid w:val="006C7E55"/>
    <w:rsid w:val="006D05A6"/>
    <w:rsid w:val="006D1C6B"/>
    <w:rsid w:val="006D366A"/>
    <w:rsid w:val="006D3E76"/>
    <w:rsid w:val="006D40C2"/>
    <w:rsid w:val="006D4232"/>
    <w:rsid w:val="006D4237"/>
    <w:rsid w:val="006D4926"/>
    <w:rsid w:val="006D5476"/>
    <w:rsid w:val="006D581A"/>
    <w:rsid w:val="006D5DA7"/>
    <w:rsid w:val="006D5E85"/>
    <w:rsid w:val="006D5F33"/>
    <w:rsid w:val="006D6B92"/>
    <w:rsid w:val="006D786B"/>
    <w:rsid w:val="006E081E"/>
    <w:rsid w:val="006E0DFE"/>
    <w:rsid w:val="006E1677"/>
    <w:rsid w:val="006E1916"/>
    <w:rsid w:val="006E30D5"/>
    <w:rsid w:val="006E3240"/>
    <w:rsid w:val="006E3BF8"/>
    <w:rsid w:val="006E3EFB"/>
    <w:rsid w:val="006E54ED"/>
    <w:rsid w:val="006E5D05"/>
    <w:rsid w:val="006E6D94"/>
    <w:rsid w:val="006E7A02"/>
    <w:rsid w:val="006E7A53"/>
    <w:rsid w:val="006F12A0"/>
    <w:rsid w:val="006F1329"/>
    <w:rsid w:val="006F1991"/>
    <w:rsid w:val="006F28D2"/>
    <w:rsid w:val="006F2BF2"/>
    <w:rsid w:val="006F2C29"/>
    <w:rsid w:val="006F307C"/>
    <w:rsid w:val="006F308E"/>
    <w:rsid w:val="006F38DD"/>
    <w:rsid w:val="006F4A23"/>
    <w:rsid w:val="006F5188"/>
    <w:rsid w:val="006F5C85"/>
    <w:rsid w:val="006F5E79"/>
    <w:rsid w:val="006F789E"/>
    <w:rsid w:val="007003CA"/>
    <w:rsid w:val="007013A7"/>
    <w:rsid w:val="00702040"/>
    <w:rsid w:val="00702713"/>
    <w:rsid w:val="00704084"/>
    <w:rsid w:val="00704211"/>
    <w:rsid w:val="0070547C"/>
    <w:rsid w:val="007058DF"/>
    <w:rsid w:val="007063FE"/>
    <w:rsid w:val="00706CB8"/>
    <w:rsid w:val="00707055"/>
    <w:rsid w:val="007073AA"/>
    <w:rsid w:val="00710075"/>
    <w:rsid w:val="00710ECE"/>
    <w:rsid w:val="00711DC3"/>
    <w:rsid w:val="00711F01"/>
    <w:rsid w:val="007124B8"/>
    <w:rsid w:val="00713BE8"/>
    <w:rsid w:val="00713E85"/>
    <w:rsid w:val="00713FAB"/>
    <w:rsid w:val="00713FE2"/>
    <w:rsid w:val="007147AD"/>
    <w:rsid w:val="00714A9A"/>
    <w:rsid w:val="00716575"/>
    <w:rsid w:val="00716A41"/>
    <w:rsid w:val="00717371"/>
    <w:rsid w:val="00720DE0"/>
    <w:rsid w:val="00721C2A"/>
    <w:rsid w:val="00721F45"/>
    <w:rsid w:val="00722381"/>
    <w:rsid w:val="007227D3"/>
    <w:rsid w:val="00724400"/>
    <w:rsid w:val="00725367"/>
    <w:rsid w:val="00725F1D"/>
    <w:rsid w:val="0072718D"/>
    <w:rsid w:val="00727A55"/>
    <w:rsid w:val="00727B83"/>
    <w:rsid w:val="00727F05"/>
    <w:rsid w:val="00730CF0"/>
    <w:rsid w:val="00731B56"/>
    <w:rsid w:val="00732551"/>
    <w:rsid w:val="00732E2E"/>
    <w:rsid w:val="00733113"/>
    <w:rsid w:val="007334D5"/>
    <w:rsid w:val="00733ED6"/>
    <w:rsid w:val="00734407"/>
    <w:rsid w:val="0073494A"/>
    <w:rsid w:val="00734A3C"/>
    <w:rsid w:val="0073564D"/>
    <w:rsid w:val="00735831"/>
    <w:rsid w:val="007358FF"/>
    <w:rsid w:val="0073605F"/>
    <w:rsid w:val="007361F0"/>
    <w:rsid w:val="00737650"/>
    <w:rsid w:val="0074031F"/>
    <w:rsid w:val="007408EB"/>
    <w:rsid w:val="00740F4C"/>
    <w:rsid w:val="007411CF"/>
    <w:rsid w:val="00741257"/>
    <w:rsid w:val="0074163D"/>
    <w:rsid w:val="00741AF6"/>
    <w:rsid w:val="007421E4"/>
    <w:rsid w:val="007424E8"/>
    <w:rsid w:val="00742772"/>
    <w:rsid w:val="00742CD2"/>
    <w:rsid w:val="00742D2E"/>
    <w:rsid w:val="00743E0F"/>
    <w:rsid w:val="00743E8D"/>
    <w:rsid w:val="007441EF"/>
    <w:rsid w:val="00744456"/>
    <w:rsid w:val="007448B2"/>
    <w:rsid w:val="00746052"/>
    <w:rsid w:val="007479EF"/>
    <w:rsid w:val="00747D97"/>
    <w:rsid w:val="0075110A"/>
    <w:rsid w:val="007515F9"/>
    <w:rsid w:val="00752282"/>
    <w:rsid w:val="007523EE"/>
    <w:rsid w:val="00752A68"/>
    <w:rsid w:val="00752F06"/>
    <w:rsid w:val="00753E5B"/>
    <w:rsid w:val="0075406A"/>
    <w:rsid w:val="00754A85"/>
    <w:rsid w:val="00754E29"/>
    <w:rsid w:val="0075586D"/>
    <w:rsid w:val="00756270"/>
    <w:rsid w:val="007567B0"/>
    <w:rsid w:val="007576ED"/>
    <w:rsid w:val="00760090"/>
    <w:rsid w:val="00760684"/>
    <w:rsid w:val="00760BDD"/>
    <w:rsid w:val="00760C9C"/>
    <w:rsid w:val="00760E51"/>
    <w:rsid w:val="0076120E"/>
    <w:rsid w:val="00761FF1"/>
    <w:rsid w:val="00763A26"/>
    <w:rsid w:val="00763E1B"/>
    <w:rsid w:val="007640C2"/>
    <w:rsid w:val="007650F1"/>
    <w:rsid w:val="00765B85"/>
    <w:rsid w:val="007662B6"/>
    <w:rsid w:val="00766471"/>
    <w:rsid w:val="00766923"/>
    <w:rsid w:val="007674C6"/>
    <w:rsid w:val="007674D6"/>
    <w:rsid w:val="0076782A"/>
    <w:rsid w:val="00767915"/>
    <w:rsid w:val="00770E39"/>
    <w:rsid w:val="00770FE3"/>
    <w:rsid w:val="00771B47"/>
    <w:rsid w:val="007722A0"/>
    <w:rsid w:val="007723C5"/>
    <w:rsid w:val="00773464"/>
    <w:rsid w:val="007736A1"/>
    <w:rsid w:val="007739F8"/>
    <w:rsid w:val="00773A32"/>
    <w:rsid w:val="00773FF3"/>
    <w:rsid w:val="007750FE"/>
    <w:rsid w:val="0077533A"/>
    <w:rsid w:val="0077581F"/>
    <w:rsid w:val="00775F9E"/>
    <w:rsid w:val="0077731F"/>
    <w:rsid w:val="00777BA1"/>
    <w:rsid w:val="0078029C"/>
    <w:rsid w:val="007810CE"/>
    <w:rsid w:val="0078196D"/>
    <w:rsid w:val="00782001"/>
    <w:rsid w:val="00782163"/>
    <w:rsid w:val="00782D7D"/>
    <w:rsid w:val="00782E0E"/>
    <w:rsid w:val="007837F6"/>
    <w:rsid w:val="00783CE3"/>
    <w:rsid w:val="00784045"/>
    <w:rsid w:val="00784132"/>
    <w:rsid w:val="00784415"/>
    <w:rsid w:val="0078457A"/>
    <w:rsid w:val="00785260"/>
    <w:rsid w:val="007866DC"/>
    <w:rsid w:val="00786E51"/>
    <w:rsid w:val="00787138"/>
    <w:rsid w:val="00787527"/>
    <w:rsid w:val="00787845"/>
    <w:rsid w:val="00790594"/>
    <w:rsid w:val="0079126C"/>
    <w:rsid w:val="007913C8"/>
    <w:rsid w:val="00792902"/>
    <w:rsid w:val="00792940"/>
    <w:rsid w:val="00793DD2"/>
    <w:rsid w:val="00796177"/>
    <w:rsid w:val="00796376"/>
    <w:rsid w:val="00796589"/>
    <w:rsid w:val="00796748"/>
    <w:rsid w:val="00796EB7"/>
    <w:rsid w:val="007970AE"/>
    <w:rsid w:val="007972F8"/>
    <w:rsid w:val="00797A3C"/>
    <w:rsid w:val="00797D84"/>
    <w:rsid w:val="007A0929"/>
    <w:rsid w:val="007A1A2A"/>
    <w:rsid w:val="007A2D1D"/>
    <w:rsid w:val="007A4051"/>
    <w:rsid w:val="007A466B"/>
    <w:rsid w:val="007A6230"/>
    <w:rsid w:val="007A79B0"/>
    <w:rsid w:val="007A7D0E"/>
    <w:rsid w:val="007B1961"/>
    <w:rsid w:val="007B1B79"/>
    <w:rsid w:val="007B270B"/>
    <w:rsid w:val="007B3068"/>
    <w:rsid w:val="007B3D8F"/>
    <w:rsid w:val="007B4876"/>
    <w:rsid w:val="007B4D58"/>
    <w:rsid w:val="007B5078"/>
    <w:rsid w:val="007B5291"/>
    <w:rsid w:val="007B688D"/>
    <w:rsid w:val="007B689D"/>
    <w:rsid w:val="007B7470"/>
    <w:rsid w:val="007B751B"/>
    <w:rsid w:val="007B7671"/>
    <w:rsid w:val="007B78B6"/>
    <w:rsid w:val="007B7C55"/>
    <w:rsid w:val="007C0C93"/>
    <w:rsid w:val="007C0CC5"/>
    <w:rsid w:val="007C10E0"/>
    <w:rsid w:val="007C149C"/>
    <w:rsid w:val="007C1844"/>
    <w:rsid w:val="007C1C83"/>
    <w:rsid w:val="007C2574"/>
    <w:rsid w:val="007C2665"/>
    <w:rsid w:val="007C2CC9"/>
    <w:rsid w:val="007C338C"/>
    <w:rsid w:val="007C37C7"/>
    <w:rsid w:val="007C3AD0"/>
    <w:rsid w:val="007C3FAF"/>
    <w:rsid w:val="007C41FB"/>
    <w:rsid w:val="007C48BC"/>
    <w:rsid w:val="007C526E"/>
    <w:rsid w:val="007C57AB"/>
    <w:rsid w:val="007C59D7"/>
    <w:rsid w:val="007C60BB"/>
    <w:rsid w:val="007C66EC"/>
    <w:rsid w:val="007C6ACD"/>
    <w:rsid w:val="007D02C3"/>
    <w:rsid w:val="007D086A"/>
    <w:rsid w:val="007D09DA"/>
    <w:rsid w:val="007D1171"/>
    <w:rsid w:val="007D267A"/>
    <w:rsid w:val="007D267D"/>
    <w:rsid w:val="007D28FC"/>
    <w:rsid w:val="007D2A59"/>
    <w:rsid w:val="007D432E"/>
    <w:rsid w:val="007D4517"/>
    <w:rsid w:val="007D5082"/>
    <w:rsid w:val="007D54E4"/>
    <w:rsid w:val="007D5993"/>
    <w:rsid w:val="007D5EF7"/>
    <w:rsid w:val="007D61F5"/>
    <w:rsid w:val="007D6B38"/>
    <w:rsid w:val="007E01C7"/>
    <w:rsid w:val="007E0252"/>
    <w:rsid w:val="007E0BBD"/>
    <w:rsid w:val="007E39AE"/>
    <w:rsid w:val="007E3D6E"/>
    <w:rsid w:val="007E4934"/>
    <w:rsid w:val="007E496E"/>
    <w:rsid w:val="007E4A5A"/>
    <w:rsid w:val="007E4E18"/>
    <w:rsid w:val="007E565D"/>
    <w:rsid w:val="007E5936"/>
    <w:rsid w:val="007E59ED"/>
    <w:rsid w:val="007E59EE"/>
    <w:rsid w:val="007E6110"/>
    <w:rsid w:val="007E7281"/>
    <w:rsid w:val="007F0E82"/>
    <w:rsid w:val="007F1CA2"/>
    <w:rsid w:val="007F2533"/>
    <w:rsid w:val="007F2A48"/>
    <w:rsid w:val="007F363D"/>
    <w:rsid w:val="007F4917"/>
    <w:rsid w:val="007F4BB5"/>
    <w:rsid w:val="007F61F0"/>
    <w:rsid w:val="007F635F"/>
    <w:rsid w:val="007F6661"/>
    <w:rsid w:val="007F6EB4"/>
    <w:rsid w:val="007F71D0"/>
    <w:rsid w:val="007F7D5E"/>
    <w:rsid w:val="008005DA"/>
    <w:rsid w:val="00800D7B"/>
    <w:rsid w:val="00800D92"/>
    <w:rsid w:val="00800E67"/>
    <w:rsid w:val="00800F15"/>
    <w:rsid w:val="00801426"/>
    <w:rsid w:val="00801F2C"/>
    <w:rsid w:val="008020FD"/>
    <w:rsid w:val="008021C0"/>
    <w:rsid w:val="00802746"/>
    <w:rsid w:val="00802E33"/>
    <w:rsid w:val="0080342A"/>
    <w:rsid w:val="00803511"/>
    <w:rsid w:val="00803E7F"/>
    <w:rsid w:val="0080424D"/>
    <w:rsid w:val="00804353"/>
    <w:rsid w:val="008051FA"/>
    <w:rsid w:val="008055B7"/>
    <w:rsid w:val="008057C1"/>
    <w:rsid w:val="00805B7E"/>
    <w:rsid w:val="0080604A"/>
    <w:rsid w:val="0080623A"/>
    <w:rsid w:val="00806487"/>
    <w:rsid w:val="00806E60"/>
    <w:rsid w:val="008079F3"/>
    <w:rsid w:val="00807DE7"/>
    <w:rsid w:val="008100C9"/>
    <w:rsid w:val="008101E8"/>
    <w:rsid w:val="00810AF9"/>
    <w:rsid w:val="00810B4F"/>
    <w:rsid w:val="00810FA4"/>
    <w:rsid w:val="00811978"/>
    <w:rsid w:val="00812483"/>
    <w:rsid w:val="00813090"/>
    <w:rsid w:val="0081338F"/>
    <w:rsid w:val="00813B5D"/>
    <w:rsid w:val="00813F0E"/>
    <w:rsid w:val="0081458E"/>
    <w:rsid w:val="00814D23"/>
    <w:rsid w:val="00814E4C"/>
    <w:rsid w:val="00814FB8"/>
    <w:rsid w:val="00815CED"/>
    <w:rsid w:val="0081669E"/>
    <w:rsid w:val="008168A7"/>
    <w:rsid w:val="0081703B"/>
    <w:rsid w:val="00817522"/>
    <w:rsid w:val="00817AD8"/>
    <w:rsid w:val="0082068D"/>
    <w:rsid w:val="00820BA3"/>
    <w:rsid w:val="00820C20"/>
    <w:rsid w:val="00820D66"/>
    <w:rsid w:val="00821072"/>
    <w:rsid w:val="00821B82"/>
    <w:rsid w:val="008231BC"/>
    <w:rsid w:val="0082324F"/>
    <w:rsid w:val="00823434"/>
    <w:rsid w:val="00823724"/>
    <w:rsid w:val="00824124"/>
    <w:rsid w:val="008241DD"/>
    <w:rsid w:val="0082465E"/>
    <w:rsid w:val="008250B3"/>
    <w:rsid w:val="00825E93"/>
    <w:rsid w:val="00827331"/>
    <w:rsid w:val="00827FCD"/>
    <w:rsid w:val="008304AF"/>
    <w:rsid w:val="00830AA8"/>
    <w:rsid w:val="0083105B"/>
    <w:rsid w:val="008316A8"/>
    <w:rsid w:val="00831D31"/>
    <w:rsid w:val="00832399"/>
    <w:rsid w:val="00832E53"/>
    <w:rsid w:val="00833923"/>
    <w:rsid w:val="00835092"/>
    <w:rsid w:val="00835F90"/>
    <w:rsid w:val="00836CAF"/>
    <w:rsid w:val="00836D16"/>
    <w:rsid w:val="0083715A"/>
    <w:rsid w:val="00837EED"/>
    <w:rsid w:val="0084088A"/>
    <w:rsid w:val="00840BDF"/>
    <w:rsid w:val="00840CBD"/>
    <w:rsid w:val="00840DCC"/>
    <w:rsid w:val="0084127A"/>
    <w:rsid w:val="00841D56"/>
    <w:rsid w:val="00841E71"/>
    <w:rsid w:val="00841EAA"/>
    <w:rsid w:val="00842540"/>
    <w:rsid w:val="00842ECC"/>
    <w:rsid w:val="00842F7F"/>
    <w:rsid w:val="00843181"/>
    <w:rsid w:val="00843B2E"/>
    <w:rsid w:val="00844CDE"/>
    <w:rsid w:val="008460B9"/>
    <w:rsid w:val="00847153"/>
    <w:rsid w:val="00847240"/>
    <w:rsid w:val="00847439"/>
    <w:rsid w:val="00850A3E"/>
    <w:rsid w:val="008512BF"/>
    <w:rsid w:val="008516EE"/>
    <w:rsid w:val="008519A7"/>
    <w:rsid w:val="008527CD"/>
    <w:rsid w:val="00852FA8"/>
    <w:rsid w:val="008537A8"/>
    <w:rsid w:val="00855552"/>
    <w:rsid w:val="00855F27"/>
    <w:rsid w:val="00856901"/>
    <w:rsid w:val="00857233"/>
    <w:rsid w:val="008578AF"/>
    <w:rsid w:val="00860685"/>
    <w:rsid w:val="00860D40"/>
    <w:rsid w:val="0086215E"/>
    <w:rsid w:val="008627CD"/>
    <w:rsid w:val="00862951"/>
    <w:rsid w:val="008629FA"/>
    <w:rsid w:val="00862C8E"/>
    <w:rsid w:val="00863F76"/>
    <w:rsid w:val="00864172"/>
    <w:rsid w:val="00864A50"/>
    <w:rsid w:val="00864F88"/>
    <w:rsid w:val="0086501D"/>
    <w:rsid w:val="008652E0"/>
    <w:rsid w:val="008664A1"/>
    <w:rsid w:val="00866948"/>
    <w:rsid w:val="00866E7E"/>
    <w:rsid w:val="00866E95"/>
    <w:rsid w:val="00867887"/>
    <w:rsid w:val="00867C01"/>
    <w:rsid w:val="0087038F"/>
    <w:rsid w:val="008706E4"/>
    <w:rsid w:val="00870BBA"/>
    <w:rsid w:val="0087114D"/>
    <w:rsid w:val="00871390"/>
    <w:rsid w:val="008714BD"/>
    <w:rsid w:val="00871637"/>
    <w:rsid w:val="00872B39"/>
    <w:rsid w:val="008735BA"/>
    <w:rsid w:val="008736AA"/>
    <w:rsid w:val="00873785"/>
    <w:rsid w:val="008739B3"/>
    <w:rsid w:val="00873E07"/>
    <w:rsid w:val="008745AB"/>
    <w:rsid w:val="00874878"/>
    <w:rsid w:val="00875CDA"/>
    <w:rsid w:val="00880476"/>
    <w:rsid w:val="00880549"/>
    <w:rsid w:val="00880912"/>
    <w:rsid w:val="008814E2"/>
    <w:rsid w:val="00881789"/>
    <w:rsid w:val="00881B00"/>
    <w:rsid w:val="00881B0C"/>
    <w:rsid w:val="00881EB5"/>
    <w:rsid w:val="0088288E"/>
    <w:rsid w:val="008835A9"/>
    <w:rsid w:val="00883DF3"/>
    <w:rsid w:val="00884828"/>
    <w:rsid w:val="00885047"/>
    <w:rsid w:val="00885505"/>
    <w:rsid w:val="008856A8"/>
    <w:rsid w:val="00885C5A"/>
    <w:rsid w:val="00885C77"/>
    <w:rsid w:val="0088600B"/>
    <w:rsid w:val="00886138"/>
    <w:rsid w:val="00886198"/>
    <w:rsid w:val="008869DB"/>
    <w:rsid w:val="00886B1A"/>
    <w:rsid w:val="00887FA4"/>
    <w:rsid w:val="0089004B"/>
    <w:rsid w:val="00890C0A"/>
    <w:rsid w:val="0089114C"/>
    <w:rsid w:val="00891152"/>
    <w:rsid w:val="00891424"/>
    <w:rsid w:val="00891B2A"/>
    <w:rsid w:val="00891DBF"/>
    <w:rsid w:val="00892380"/>
    <w:rsid w:val="008928E6"/>
    <w:rsid w:val="00893BFC"/>
    <w:rsid w:val="00893C67"/>
    <w:rsid w:val="0089408E"/>
    <w:rsid w:val="00895120"/>
    <w:rsid w:val="008956C4"/>
    <w:rsid w:val="0089662F"/>
    <w:rsid w:val="008A0105"/>
    <w:rsid w:val="008A0562"/>
    <w:rsid w:val="008A0921"/>
    <w:rsid w:val="008A164B"/>
    <w:rsid w:val="008A3890"/>
    <w:rsid w:val="008A432A"/>
    <w:rsid w:val="008A4638"/>
    <w:rsid w:val="008A5819"/>
    <w:rsid w:val="008A61DB"/>
    <w:rsid w:val="008A7829"/>
    <w:rsid w:val="008B07BB"/>
    <w:rsid w:val="008B31A7"/>
    <w:rsid w:val="008B3E7E"/>
    <w:rsid w:val="008B3E9A"/>
    <w:rsid w:val="008B3F1B"/>
    <w:rsid w:val="008B4B4D"/>
    <w:rsid w:val="008B56D7"/>
    <w:rsid w:val="008B65E1"/>
    <w:rsid w:val="008B6913"/>
    <w:rsid w:val="008B78EE"/>
    <w:rsid w:val="008B7D3C"/>
    <w:rsid w:val="008C0B7B"/>
    <w:rsid w:val="008C1972"/>
    <w:rsid w:val="008C2ABB"/>
    <w:rsid w:val="008C2CEA"/>
    <w:rsid w:val="008C2D35"/>
    <w:rsid w:val="008C35E9"/>
    <w:rsid w:val="008C45E3"/>
    <w:rsid w:val="008C4BF6"/>
    <w:rsid w:val="008C5037"/>
    <w:rsid w:val="008C5324"/>
    <w:rsid w:val="008C5BB5"/>
    <w:rsid w:val="008C6D5A"/>
    <w:rsid w:val="008C7A0A"/>
    <w:rsid w:val="008D0148"/>
    <w:rsid w:val="008D282A"/>
    <w:rsid w:val="008D2B43"/>
    <w:rsid w:val="008D2CAB"/>
    <w:rsid w:val="008D2D7F"/>
    <w:rsid w:val="008D3521"/>
    <w:rsid w:val="008D373F"/>
    <w:rsid w:val="008D4196"/>
    <w:rsid w:val="008D48BB"/>
    <w:rsid w:val="008D54B7"/>
    <w:rsid w:val="008D5CB1"/>
    <w:rsid w:val="008D6879"/>
    <w:rsid w:val="008D68C9"/>
    <w:rsid w:val="008D73B4"/>
    <w:rsid w:val="008E0618"/>
    <w:rsid w:val="008E1217"/>
    <w:rsid w:val="008E1230"/>
    <w:rsid w:val="008E1398"/>
    <w:rsid w:val="008E278B"/>
    <w:rsid w:val="008E3C0A"/>
    <w:rsid w:val="008E47C9"/>
    <w:rsid w:val="008E4FCB"/>
    <w:rsid w:val="008E5522"/>
    <w:rsid w:val="008E5E6C"/>
    <w:rsid w:val="008E62AD"/>
    <w:rsid w:val="008E6723"/>
    <w:rsid w:val="008E6E2A"/>
    <w:rsid w:val="008E7032"/>
    <w:rsid w:val="008E7323"/>
    <w:rsid w:val="008E7E6F"/>
    <w:rsid w:val="008F047D"/>
    <w:rsid w:val="008F080F"/>
    <w:rsid w:val="008F1A1D"/>
    <w:rsid w:val="008F2266"/>
    <w:rsid w:val="008F26E3"/>
    <w:rsid w:val="008F2EF2"/>
    <w:rsid w:val="008F2F7E"/>
    <w:rsid w:val="008F324F"/>
    <w:rsid w:val="008F454C"/>
    <w:rsid w:val="008F485C"/>
    <w:rsid w:val="008F4875"/>
    <w:rsid w:val="008F488C"/>
    <w:rsid w:val="008F4F90"/>
    <w:rsid w:val="008F50F8"/>
    <w:rsid w:val="008F57A9"/>
    <w:rsid w:val="008F615E"/>
    <w:rsid w:val="008F6363"/>
    <w:rsid w:val="008F675A"/>
    <w:rsid w:val="008F6C70"/>
    <w:rsid w:val="008F6F70"/>
    <w:rsid w:val="009003FE"/>
    <w:rsid w:val="00900679"/>
    <w:rsid w:val="00900895"/>
    <w:rsid w:val="00901578"/>
    <w:rsid w:val="00901B1B"/>
    <w:rsid w:val="00901C49"/>
    <w:rsid w:val="009027DB"/>
    <w:rsid w:val="00902C63"/>
    <w:rsid w:val="009032B2"/>
    <w:rsid w:val="009036B3"/>
    <w:rsid w:val="00904DFF"/>
    <w:rsid w:val="00905439"/>
    <w:rsid w:val="00905E9A"/>
    <w:rsid w:val="00906B65"/>
    <w:rsid w:val="00906B89"/>
    <w:rsid w:val="009070BF"/>
    <w:rsid w:val="00907152"/>
    <w:rsid w:val="0090784B"/>
    <w:rsid w:val="00907862"/>
    <w:rsid w:val="00907872"/>
    <w:rsid w:val="00907C5A"/>
    <w:rsid w:val="00907DC4"/>
    <w:rsid w:val="00910666"/>
    <w:rsid w:val="0091137C"/>
    <w:rsid w:val="0091175F"/>
    <w:rsid w:val="00911A7B"/>
    <w:rsid w:val="009120B0"/>
    <w:rsid w:val="0091265B"/>
    <w:rsid w:val="009126DB"/>
    <w:rsid w:val="00912965"/>
    <w:rsid w:val="009144DD"/>
    <w:rsid w:val="0091537F"/>
    <w:rsid w:val="00917812"/>
    <w:rsid w:val="00917C84"/>
    <w:rsid w:val="00920C4D"/>
    <w:rsid w:val="0092248E"/>
    <w:rsid w:val="00922C2B"/>
    <w:rsid w:val="0092321A"/>
    <w:rsid w:val="00925656"/>
    <w:rsid w:val="00925658"/>
    <w:rsid w:val="00925A5F"/>
    <w:rsid w:val="009266F2"/>
    <w:rsid w:val="00926B53"/>
    <w:rsid w:val="00926EDF"/>
    <w:rsid w:val="00927F11"/>
    <w:rsid w:val="0093020D"/>
    <w:rsid w:val="00930847"/>
    <w:rsid w:val="00930C12"/>
    <w:rsid w:val="00930DC0"/>
    <w:rsid w:val="0093114B"/>
    <w:rsid w:val="00931BBC"/>
    <w:rsid w:val="0093241A"/>
    <w:rsid w:val="00932A3F"/>
    <w:rsid w:val="0093392F"/>
    <w:rsid w:val="00935562"/>
    <w:rsid w:val="009357C8"/>
    <w:rsid w:val="00936C25"/>
    <w:rsid w:val="00940530"/>
    <w:rsid w:val="00940966"/>
    <w:rsid w:val="00940F64"/>
    <w:rsid w:val="00941553"/>
    <w:rsid w:val="00941ABD"/>
    <w:rsid w:val="009425DB"/>
    <w:rsid w:val="00943477"/>
    <w:rsid w:val="009434EE"/>
    <w:rsid w:val="00943816"/>
    <w:rsid w:val="00943A31"/>
    <w:rsid w:val="00944BFE"/>
    <w:rsid w:val="009461B5"/>
    <w:rsid w:val="009463ED"/>
    <w:rsid w:val="0094780F"/>
    <w:rsid w:val="00951438"/>
    <w:rsid w:val="00952654"/>
    <w:rsid w:val="00952D29"/>
    <w:rsid w:val="00953B3E"/>
    <w:rsid w:val="00953D06"/>
    <w:rsid w:val="00953EAA"/>
    <w:rsid w:val="00954587"/>
    <w:rsid w:val="0095494C"/>
    <w:rsid w:val="00955227"/>
    <w:rsid w:val="00955BEA"/>
    <w:rsid w:val="00956BC2"/>
    <w:rsid w:val="00956E57"/>
    <w:rsid w:val="00957951"/>
    <w:rsid w:val="00960606"/>
    <w:rsid w:val="009609CF"/>
    <w:rsid w:val="0096104F"/>
    <w:rsid w:val="00961341"/>
    <w:rsid w:val="0096284F"/>
    <w:rsid w:val="0096400A"/>
    <w:rsid w:val="009642E8"/>
    <w:rsid w:val="00964A3E"/>
    <w:rsid w:val="00964F28"/>
    <w:rsid w:val="00965480"/>
    <w:rsid w:val="0096591B"/>
    <w:rsid w:val="00965DE7"/>
    <w:rsid w:val="009668C7"/>
    <w:rsid w:val="00967390"/>
    <w:rsid w:val="00967A63"/>
    <w:rsid w:val="009712CC"/>
    <w:rsid w:val="00971307"/>
    <w:rsid w:val="009718F1"/>
    <w:rsid w:val="00971ADD"/>
    <w:rsid w:val="00971DCB"/>
    <w:rsid w:val="00974D28"/>
    <w:rsid w:val="0097511E"/>
    <w:rsid w:val="00975420"/>
    <w:rsid w:val="00975C37"/>
    <w:rsid w:val="0097617B"/>
    <w:rsid w:val="0097729B"/>
    <w:rsid w:val="00980530"/>
    <w:rsid w:val="00980D92"/>
    <w:rsid w:val="009813B9"/>
    <w:rsid w:val="009816EA"/>
    <w:rsid w:val="00981AE7"/>
    <w:rsid w:val="009823F2"/>
    <w:rsid w:val="009825B8"/>
    <w:rsid w:val="0098351B"/>
    <w:rsid w:val="00983575"/>
    <w:rsid w:val="00983AAE"/>
    <w:rsid w:val="009844FE"/>
    <w:rsid w:val="00985341"/>
    <w:rsid w:val="009872A7"/>
    <w:rsid w:val="00987894"/>
    <w:rsid w:val="009879E8"/>
    <w:rsid w:val="0099035B"/>
    <w:rsid w:val="00990472"/>
    <w:rsid w:val="009908CD"/>
    <w:rsid w:val="00990AC7"/>
    <w:rsid w:val="00991684"/>
    <w:rsid w:val="00992D32"/>
    <w:rsid w:val="00993B58"/>
    <w:rsid w:val="00993DB9"/>
    <w:rsid w:val="00994694"/>
    <w:rsid w:val="00994C47"/>
    <w:rsid w:val="009959E3"/>
    <w:rsid w:val="00996549"/>
    <w:rsid w:val="009978E6"/>
    <w:rsid w:val="009A0123"/>
    <w:rsid w:val="009A0CC4"/>
    <w:rsid w:val="009A2548"/>
    <w:rsid w:val="009A2D17"/>
    <w:rsid w:val="009A35B6"/>
    <w:rsid w:val="009A3CEB"/>
    <w:rsid w:val="009A3F05"/>
    <w:rsid w:val="009A519F"/>
    <w:rsid w:val="009A5D38"/>
    <w:rsid w:val="009A6728"/>
    <w:rsid w:val="009A7B36"/>
    <w:rsid w:val="009B0309"/>
    <w:rsid w:val="009B06E9"/>
    <w:rsid w:val="009B11FE"/>
    <w:rsid w:val="009B3056"/>
    <w:rsid w:val="009B5612"/>
    <w:rsid w:val="009B5927"/>
    <w:rsid w:val="009B5A42"/>
    <w:rsid w:val="009B7AB9"/>
    <w:rsid w:val="009B7CD8"/>
    <w:rsid w:val="009C19C7"/>
    <w:rsid w:val="009C1B8C"/>
    <w:rsid w:val="009C2000"/>
    <w:rsid w:val="009C224C"/>
    <w:rsid w:val="009C2E5E"/>
    <w:rsid w:val="009C2FAE"/>
    <w:rsid w:val="009C3151"/>
    <w:rsid w:val="009C3BDD"/>
    <w:rsid w:val="009C48DA"/>
    <w:rsid w:val="009C53A8"/>
    <w:rsid w:val="009C6600"/>
    <w:rsid w:val="009C676B"/>
    <w:rsid w:val="009C6AD0"/>
    <w:rsid w:val="009C7F18"/>
    <w:rsid w:val="009D19A3"/>
    <w:rsid w:val="009D292B"/>
    <w:rsid w:val="009D2BEB"/>
    <w:rsid w:val="009D4357"/>
    <w:rsid w:val="009D4A6E"/>
    <w:rsid w:val="009D66A5"/>
    <w:rsid w:val="009D6826"/>
    <w:rsid w:val="009D6DB0"/>
    <w:rsid w:val="009D6F3F"/>
    <w:rsid w:val="009D787A"/>
    <w:rsid w:val="009D7A0D"/>
    <w:rsid w:val="009E1FA9"/>
    <w:rsid w:val="009E26EE"/>
    <w:rsid w:val="009E30AF"/>
    <w:rsid w:val="009E3253"/>
    <w:rsid w:val="009E35AF"/>
    <w:rsid w:val="009E3755"/>
    <w:rsid w:val="009E5838"/>
    <w:rsid w:val="009E7100"/>
    <w:rsid w:val="009E7286"/>
    <w:rsid w:val="009E72DA"/>
    <w:rsid w:val="009E7489"/>
    <w:rsid w:val="009E7502"/>
    <w:rsid w:val="009F087D"/>
    <w:rsid w:val="009F0909"/>
    <w:rsid w:val="009F0DB6"/>
    <w:rsid w:val="009F1B2D"/>
    <w:rsid w:val="009F229E"/>
    <w:rsid w:val="009F2820"/>
    <w:rsid w:val="009F39CD"/>
    <w:rsid w:val="009F3F56"/>
    <w:rsid w:val="009F43F7"/>
    <w:rsid w:val="009F4F29"/>
    <w:rsid w:val="009F519E"/>
    <w:rsid w:val="009F5392"/>
    <w:rsid w:val="009F5767"/>
    <w:rsid w:val="009F5B3B"/>
    <w:rsid w:val="009F5DBA"/>
    <w:rsid w:val="009F66D0"/>
    <w:rsid w:val="00A00430"/>
    <w:rsid w:val="00A00600"/>
    <w:rsid w:val="00A00D75"/>
    <w:rsid w:val="00A00E99"/>
    <w:rsid w:val="00A00F6F"/>
    <w:rsid w:val="00A01150"/>
    <w:rsid w:val="00A018EF"/>
    <w:rsid w:val="00A01922"/>
    <w:rsid w:val="00A02599"/>
    <w:rsid w:val="00A027B4"/>
    <w:rsid w:val="00A029F2"/>
    <w:rsid w:val="00A030B9"/>
    <w:rsid w:val="00A03A2C"/>
    <w:rsid w:val="00A06468"/>
    <w:rsid w:val="00A068A2"/>
    <w:rsid w:val="00A07F85"/>
    <w:rsid w:val="00A10E06"/>
    <w:rsid w:val="00A11053"/>
    <w:rsid w:val="00A114CB"/>
    <w:rsid w:val="00A11F96"/>
    <w:rsid w:val="00A130A7"/>
    <w:rsid w:val="00A13CA1"/>
    <w:rsid w:val="00A13F63"/>
    <w:rsid w:val="00A146A8"/>
    <w:rsid w:val="00A147B4"/>
    <w:rsid w:val="00A14BF2"/>
    <w:rsid w:val="00A15035"/>
    <w:rsid w:val="00A15797"/>
    <w:rsid w:val="00A15FB4"/>
    <w:rsid w:val="00A16215"/>
    <w:rsid w:val="00A1659C"/>
    <w:rsid w:val="00A21034"/>
    <w:rsid w:val="00A22632"/>
    <w:rsid w:val="00A22D61"/>
    <w:rsid w:val="00A22DC4"/>
    <w:rsid w:val="00A230CF"/>
    <w:rsid w:val="00A232AD"/>
    <w:rsid w:val="00A23334"/>
    <w:rsid w:val="00A237EE"/>
    <w:rsid w:val="00A2441D"/>
    <w:rsid w:val="00A24911"/>
    <w:rsid w:val="00A250ED"/>
    <w:rsid w:val="00A25B29"/>
    <w:rsid w:val="00A25C88"/>
    <w:rsid w:val="00A26167"/>
    <w:rsid w:val="00A27557"/>
    <w:rsid w:val="00A27835"/>
    <w:rsid w:val="00A27975"/>
    <w:rsid w:val="00A30287"/>
    <w:rsid w:val="00A302B0"/>
    <w:rsid w:val="00A30790"/>
    <w:rsid w:val="00A30B6D"/>
    <w:rsid w:val="00A31439"/>
    <w:rsid w:val="00A31DD5"/>
    <w:rsid w:val="00A34D0E"/>
    <w:rsid w:val="00A352FC"/>
    <w:rsid w:val="00A3538B"/>
    <w:rsid w:val="00A35B6C"/>
    <w:rsid w:val="00A36206"/>
    <w:rsid w:val="00A365F8"/>
    <w:rsid w:val="00A36A52"/>
    <w:rsid w:val="00A36AFD"/>
    <w:rsid w:val="00A37EA6"/>
    <w:rsid w:val="00A40D4F"/>
    <w:rsid w:val="00A411D2"/>
    <w:rsid w:val="00A42CF3"/>
    <w:rsid w:val="00A42FF6"/>
    <w:rsid w:val="00A43059"/>
    <w:rsid w:val="00A431C6"/>
    <w:rsid w:val="00A43B37"/>
    <w:rsid w:val="00A44ABA"/>
    <w:rsid w:val="00A44D0B"/>
    <w:rsid w:val="00A45033"/>
    <w:rsid w:val="00A4521E"/>
    <w:rsid w:val="00A454E7"/>
    <w:rsid w:val="00A457F4"/>
    <w:rsid w:val="00A4669A"/>
    <w:rsid w:val="00A46AAF"/>
    <w:rsid w:val="00A47024"/>
    <w:rsid w:val="00A50FC7"/>
    <w:rsid w:val="00A51578"/>
    <w:rsid w:val="00A51BEA"/>
    <w:rsid w:val="00A51DE1"/>
    <w:rsid w:val="00A5266B"/>
    <w:rsid w:val="00A530B0"/>
    <w:rsid w:val="00A53446"/>
    <w:rsid w:val="00A53A43"/>
    <w:rsid w:val="00A54051"/>
    <w:rsid w:val="00A5492D"/>
    <w:rsid w:val="00A55258"/>
    <w:rsid w:val="00A557E6"/>
    <w:rsid w:val="00A572BC"/>
    <w:rsid w:val="00A578B2"/>
    <w:rsid w:val="00A57A4E"/>
    <w:rsid w:val="00A57F4D"/>
    <w:rsid w:val="00A57FFE"/>
    <w:rsid w:val="00A60F95"/>
    <w:rsid w:val="00A61459"/>
    <w:rsid w:val="00A6154E"/>
    <w:rsid w:val="00A61DAD"/>
    <w:rsid w:val="00A62EB5"/>
    <w:rsid w:val="00A635AB"/>
    <w:rsid w:val="00A63899"/>
    <w:rsid w:val="00A63AA5"/>
    <w:rsid w:val="00A648D6"/>
    <w:rsid w:val="00A64FA1"/>
    <w:rsid w:val="00A65428"/>
    <w:rsid w:val="00A655B1"/>
    <w:rsid w:val="00A66134"/>
    <w:rsid w:val="00A6614C"/>
    <w:rsid w:val="00A66B18"/>
    <w:rsid w:val="00A671A1"/>
    <w:rsid w:val="00A67247"/>
    <w:rsid w:val="00A6784D"/>
    <w:rsid w:val="00A678F1"/>
    <w:rsid w:val="00A67997"/>
    <w:rsid w:val="00A67ABA"/>
    <w:rsid w:val="00A70212"/>
    <w:rsid w:val="00A702E3"/>
    <w:rsid w:val="00A70C3C"/>
    <w:rsid w:val="00A7112A"/>
    <w:rsid w:val="00A729A7"/>
    <w:rsid w:val="00A73F23"/>
    <w:rsid w:val="00A7419B"/>
    <w:rsid w:val="00A7461D"/>
    <w:rsid w:val="00A74ECB"/>
    <w:rsid w:val="00A751E1"/>
    <w:rsid w:val="00A759A2"/>
    <w:rsid w:val="00A7629F"/>
    <w:rsid w:val="00A7637E"/>
    <w:rsid w:val="00A77665"/>
    <w:rsid w:val="00A807A3"/>
    <w:rsid w:val="00A809E1"/>
    <w:rsid w:val="00A816E2"/>
    <w:rsid w:val="00A81AC1"/>
    <w:rsid w:val="00A81FB9"/>
    <w:rsid w:val="00A83C0C"/>
    <w:rsid w:val="00A83E77"/>
    <w:rsid w:val="00A842F1"/>
    <w:rsid w:val="00A84B0A"/>
    <w:rsid w:val="00A8541F"/>
    <w:rsid w:val="00A85CBD"/>
    <w:rsid w:val="00A900AB"/>
    <w:rsid w:val="00A90A22"/>
    <w:rsid w:val="00A910A7"/>
    <w:rsid w:val="00A91737"/>
    <w:rsid w:val="00A91863"/>
    <w:rsid w:val="00A91942"/>
    <w:rsid w:val="00A92457"/>
    <w:rsid w:val="00A929D4"/>
    <w:rsid w:val="00A9508E"/>
    <w:rsid w:val="00A967CF"/>
    <w:rsid w:val="00A96F31"/>
    <w:rsid w:val="00A97DEB"/>
    <w:rsid w:val="00AA00B3"/>
    <w:rsid w:val="00AA06DB"/>
    <w:rsid w:val="00AA0CAC"/>
    <w:rsid w:val="00AA1C48"/>
    <w:rsid w:val="00AA2420"/>
    <w:rsid w:val="00AA2554"/>
    <w:rsid w:val="00AA309B"/>
    <w:rsid w:val="00AA4E12"/>
    <w:rsid w:val="00AA6D17"/>
    <w:rsid w:val="00AA7ED4"/>
    <w:rsid w:val="00AB0D3E"/>
    <w:rsid w:val="00AB213E"/>
    <w:rsid w:val="00AB21D8"/>
    <w:rsid w:val="00AB22D2"/>
    <w:rsid w:val="00AB2A72"/>
    <w:rsid w:val="00AB31CE"/>
    <w:rsid w:val="00AB3A8D"/>
    <w:rsid w:val="00AB4739"/>
    <w:rsid w:val="00AB5BE9"/>
    <w:rsid w:val="00AB61E9"/>
    <w:rsid w:val="00AB7423"/>
    <w:rsid w:val="00AB75F8"/>
    <w:rsid w:val="00AC10B3"/>
    <w:rsid w:val="00AC1DD1"/>
    <w:rsid w:val="00AC323C"/>
    <w:rsid w:val="00AC389C"/>
    <w:rsid w:val="00AC3D6D"/>
    <w:rsid w:val="00AC58BD"/>
    <w:rsid w:val="00AC6BAF"/>
    <w:rsid w:val="00AC7944"/>
    <w:rsid w:val="00AC7FE5"/>
    <w:rsid w:val="00AD0AA9"/>
    <w:rsid w:val="00AD0D0F"/>
    <w:rsid w:val="00AD1FF3"/>
    <w:rsid w:val="00AD3282"/>
    <w:rsid w:val="00AD3B3E"/>
    <w:rsid w:val="00AD3E3B"/>
    <w:rsid w:val="00AD413B"/>
    <w:rsid w:val="00AD4EC9"/>
    <w:rsid w:val="00AD50BE"/>
    <w:rsid w:val="00AD5C3E"/>
    <w:rsid w:val="00AD6AEE"/>
    <w:rsid w:val="00AE0131"/>
    <w:rsid w:val="00AE0517"/>
    <w:rsid w:val="00AE0659"/>
    <w:rsid w:val="00AE2417"/>
    <w:rsid w:val="00AE2A47"/>
    <w:rsid w:val="00AE4AF1"/>
    <w:rsid w:val="00AE5860"/>
    <w:rsid w:val="00AE592F"/>
    <w:rsid w:val="00AE593D"/>
    <w:rsid w:val="00AE63DC"/>
    <w:rsid w:val="00AE6CAF"/>
    <w:rsid w:val="00AE7511"/>
    <w:rsid w:val="00AF0310"/>
    <w:rsid w:val="00AF0479"/>
    <w:rsid w:val="00AF08CA"/>
    <w:rsid w:val="00AF1284"/>
    <w:rsid w:val="00AF1CB9"/>
    <w:rsid w:val="00AF1F29"/>
    <w:rsid w:val="00AF1FC5"/>
    <w:rsid w:val="00AF24EA"/>
    <w:rsid w:val="00AF36F3"/>
    <w:rsid w:val="00AF377E"/>
    <w:rsid w:val="00AF38DF"/>
    <w:rsid w:val="00AF39D9"/>
    <w:rsid w:val="00AF4D6E"/>
    <w:rsid w:val="00AF550B"/>
    <w:rsid w:val="00AF7670"/>
    <w:rsid w:val="00B001A0"/>
    <w:rsid w:val="00B005F2"/>
    <w:rsid w:val="00B00DCA"/>
    <w:rsid w:val="00B01185"/>
    <w:rsid w:val="00B0161C"/>
    <w:rsid w:val="00B020FA"/>
    <w:rsid w:val="00B02443"/>
    <w:rsid w:val="00B029D6"/>
    <w:rsid w:val="00B04967"/>
    <w:rsid w:val="00B0641A"/>
    <w:rsid w:val="00B06B63"/>
    <w:rsid w:val="00B06CD1"/>
    <w:rsid w:val="00B0762D"/>
    <w:rsid w:val="00B07910"/>
    <w:rsid w:val="00B07996"/>
    <w:rsid w:val="00B07C18"/>
    <w:rsid w:val="00B07D1C"/>
    <w:rsid w:val="00B102BC"/>
    <w:rsid w:val="00B10ECB"/>
    <w:rsid w:val="00B12404"/>
    <w:rsid w:val="00B130F0"/>
    <w:rsid w:val="00B1310A"/>
    <w:rsid w:val="00B13C97"/>
    <w:rsid w:val="00B14208"/>
    <w:rsid w:val="00B14741"/>
    <w:rsid w:val="00B147CB"/>
    <w:rsid w:val="00B14EC6"/>
    <w:rsid w:val="00B14FE1"/>
    <w:rsid w:val="00B20A9C"/>
    <w:rsid w:val="00B213FF"/>
    <w:rsid w:val="00B2171B"/>
    <w:rsid w:val="00B22BA2"/>
    <w:rsid w:val="00B23098"/>
    <w:rsid w:val="00B2385C"/>
    <w:rsid w:val="00B24337"/>
    <w:rsid w:val="00B27175"/>
    <w:rsid w:val="00B271EC"/>
    <w:rsid w:val="00B274B7"/>
    <w:rsid w:val="00B2780D"/>
    <w:rsid w:val="00B27A3F"/>
    <w:rsid w:val="00B27C9D"/>
    <w:rsid w:val="00B30381"/>
    <w:rsid w:val="00B30AF1"/>
    <w:rsid w:val="00B3197F"/>
    <w:rsid w:val="00B31D43"/>
    <w:rsid w:val="00B330D7"/>
    <w:rsid w:val="00B3369A"/>
    <w:rsid w:val="00B346B1"/>
    <w:rsid w:val="00B3583C"/>
    <w:rsid w:val="00B36470"/>
    <w:rsid w:val="00B36A5A"/>
    <w:rsid w:val="00B36BAE"/>
    <w:rsid w:val="00B36BDD"/>
    <w:rsid w:val="00B3703D"/>
    <w:rsid w:val="00B37C7D"/>
    <w:rsid w:val="00B40505"/>
    <w:rsid w:val="00B405B7"/>
    <w:rsid w:val="00B41009"/>
    <w:rsid w:val="00B4156A"/>
    <w:rsid w:val="00B417C9"/>
    <w:rsid w:val="00B422A5"/>
    <w:rsid w:val="00B43985"/>
    <w:rsid w:val="00B44094"/>
    <w:rsid w:val="00B440A6"/>
    <w:rsid w:val="00B44940"/>
    <w:rsid w:val="00B4511A"/>
    <w:rsid w:val="00B4527E"/>
    <w:rsid w:val="00B503AE"/>
    <w:rsid w:val="00B51209"/>
    <w:rsid w:val="00B516E0"/>
    <w:rsid w:val="00B51CE2"/>
    <w:rsid w:val="00B51F7A"/>
    <w:rsid w:val="00B53604"/>
    <w:rsid w:val="00B54350"/>
    <w:rsid w:val="00B54831"/>
    <w:rsid w:val="00B57E40"/>
    <w:rsid w:val="00B604D6"/>
    <w:rsid w:val="00B611DF"/>
    <w:rsid w:val="00B61846"/>
    <w:rsid w:val="00B61D7D"/>
    <w:rsid w:val="00B61EE1"/>
    <w:rsid w:val="00B62B92"/>
    <w:rsid w:val="00B62C0B"/>
    <w:rsid w:val="00B65F62"/>
    <w:rsid w:val="00B669AD"/>
    <w:rsid w:val="00B6708B"/>
    <w:rsid w:val="00B674CA"/>
    <w:rsid w:val="00B67842"/>
    <w:rsid w:val="00B7070E"/>
    <w:rsid w:val="00B70A57"/>
    <w:rsid w:val="00B70B59"/>
    <w:rsid w:val="00B712F1"/>
    <w:rsid w:val="00B71388"/>
    <w:rsid w:val="00B721B2"/>
    <w:rsid w:val="00B72324"/>
    <w:rsid w:val="00B733CA"/>
    <w:rsid w:val="00B7346F"/>
    <w:rsid w:val="00B7383D"/>
    <w:rsid w:val="00B74052"/>
    <w:rsid w:val="00B74788"/>
    <w:rsid w:val="00B74CBD"/>
    <w:rsid w:val="00B74FE9"/>
    <w:rsid w:val="00B75086"/>
    <w:rsid w:val="00B75AF3"/>
    <w:rsid w:val="00B75F08"/>
    <w:rsid w:val="00B762F2"/>
    <w:rsid w:val="00B76B55"/>
    <w:rsid w:val="00B77045"/>
    <w:rsid w:val="00B77A68"/>
    <w:rsid w:val="00B77CAA"/>
    <w:rsid w:val="00B80417"/>
    <w:rsid w:val="00B81790"/>
    <w:rsid w:val="00B81DB8"/>
    <w:rsid w:val="00B822C0"/>
    <w:rsid w:val="00B82332"/>
    <w:rsid w:val="00B825DD"/>
    <w:rsid w:val="00B82ADC"/>
    <w:rsid w:val="00B82C37"/>
    <w:rsid w:val="00B8342F"/>
    <w:rsid w:val="00B83EA7"/>
    <w:rsid w:val="00B83EC6"/>
    <w:rsid w:val="00B85059"/>
    <w:rsid w:val="00B852F9"/>
    <w:rsid w:val="00B861EC"/>
    <w:rsid w:val="00B869A7"/>
    <w:rsid w:val="00B872F6"/>
    <w:rsid w:val="00B87AAD"/>
    <w:rsid w:val="00B90ED1"/>
    <w:rsid w:val="00B91A3B"/>
    <w:rsid w:val="00B923B6"/>
    <w:rsid w:val="00B92504"/>
    <w:rsid w:val="00B9344B"/>
    <w:rsid w:val="00B94355"/>
    <w:rsid w:val="00B965B0"/>
    <w:rsid w:val="00B96903"/>
    <w:rsid w:val="00B96B0D"/>
    <w:rsid w:val="00B96BCA"/>
    <w:rsid w:val="00B971C1"/>
    <w:rsid w:val="00B97C31"/>
    <w:rsid w:val="00BA000B"/>
    <w:rsid w:val="00BA0224"/>
    <w:rsid w:val="00BA06DF"/>
    <w:rsid w:val="00BA0EF7"/>
    <w:rsid w:val="00BA1F35"/>
    <w:rsid w:val="00BA2A66"/>
    <w:rsid w:val="00BA30DB"/>
    <w:rsid w:val="00BA36CC"/>
    <w:rsid w:val="00BA388D"/>
    <w:rsid w:val="00BA39C1"/>
    <w:rsid w:val="00BA3A0C"/>
    <w:rsid w:val="00BA411D"/>
    <w:rsid w:val="00BA4671"/>
    <w:rsid w:val="00BA46D8"/>
    <w:rsid w:val="00BA48F5"/>
    <w:rsid w:val="00BA5A4A"/>
    <w:rsid w:val="00BA62AC"/>
    <w:rsid w:val="00BA63C8"/>
    <w:rsid w:val="00BA6441"/>
    <w:rsid w:val="00BB12FE"/>
    <w:rsid w:val="00BB1796"/>
    <w:rsid w:val="00BB18A4"/>
    <w:rsid w:val="00BB2011"/>
    <w:rsid w:val="00BB204E"/>
    <w:rsid w:val="00BB36DA"/>
    <w:rsid w:val="00BB3BDE"/>
    <w:rsid w:val="00BB3E12"/>
    <w:rsid w:val="00BB54AE"/>
    <w:rsid w:val="00BB5E16"/>
    <w:rsid w:val="00BB654F"/>
    <w:rsid w:val="00BB6AD4"/>
    <w:rsid w:val="00BB6C5A"/>
    <w:rsid w:val="00BB77D0"/>
    <w:rsid w:val="00BB7D2B"/>
    <w:rsid w:val="00BC0D9E"/>
    <w:rsid w:val="00BC21A4"/>
    <w:rsid w:val="00BC2321"/>
    <w:rsid w:val="00BC3672"/>
    <w:rsid w:val="00BC4908"/>
    <w:rsid w:val="00BC4CA5"/>
    <w:rsid w:val="00BC52F4"/>
    <w:rsid w:val="00BC57D6"/>
    <w:rsid w:val="00BC5F58"/>
    <w:rsid w:val="00BC5F62"/>
    <w:rsid w:val="00BC61B3"/>
    <w:rsid w:val="00BC65E7"/>
    <w:rsid w:val="00BC76F6"/>
    <w:rsid w:val="00BC77DD"/>
    <w:rsid w:val="00BC7CB0"/>
    <w:rsid w:val="00BD0206"/>
    <w:rsid w:val="00BD0513"/>
    <w:rsid w:val="00BD08A9"/>
    <w:rsid w:val="00BD0AEA"/>
    <w:rsid w:val="00BD0D61"/>
    <w:rsid w:val="00BD122E"/>
    <w:rsid w:val="00BD13FF"/>
    <w:rsid w:val="00BD269B"/>
    <w:rsid w:val="00BD2ACA"/>
    <w:rsid w:val="00BD2C98"/>
    <w:rsid w:val="00BD3A31"/>
    <w:rsid w:val="00BD4C72"/>
    <w:rsid w:val="00BD5052"/>
    <w:rsid w:val="00BD6355"/>
    <w:rsid w:val="00BD66D5"/>
    <w:rsid w:val="00BD6C04"/>
    <w:rsid w:val="00BD6DEB"/>
    <w:rsid w:val="00BD6F57"/>
    <w:rsid w:val="00BD715E"/>
    <w:rsid w:val="00BD78DC"/>
    <w:rsid w:val="00BD78E9"/>
    <w:rsid w:val="00BE0EE9"/>
    <w:rsid w:val="00BE1FBB"/>
    <w:rsid w:val="00BE26EC"/>
    <w:rsid w:val="00BE329F"/>
    <w:rsid w:val="00BE3AD8"/>
    <w:rsid w:val="00BE3F5D"/>
    <w:rsid w:val="00BE4891"/>
    <w:rsid w:val="00BE57E2"/>
    <w:rsid w:val="00BE72BE"/>
    <w:rsid w:val="00BE73DC"/>
    <w:rsid w:val="00BE78BA"/>
    <w:rsid w:val="00BF0980"/>
    <w:rsid w:val="00BF0EC4"/>
    <w:rsid w:val="00BF0F76"/>
    <w:rsid w:val="00BF189F"/>
    <w:rsid w:val="00BF1EFF"/>
    <w:rsid w:val="00BF25A2"/>
    <w:rsid w:val="00BF28F9"/>
    <w:rsid w:val="00BF48D3"/>
    <w:rsid w:val="00BF4E45"/>
    <w:rsid w:val="00BF4E97"/>
    <w:rsid w:val="00BF4ECB"/>
    <w:rsid w:val="00BF58B6"/>
    <w:rsid w:val="00BF5B29"/>
    <w:rsid w:val="00BF5F80"/>
    <w:rsid w:val="00BF6479"/>
    <w:rsid w:val="00BF7BB7"/>
    <w:rsid w:val="00BF7EF6"/>
    <w:rsid w:val="00C02965"/>
    <w:rsid w:val="00C02F63"/>
    <w:rsid w:val="00C03AB1"/>
    <w:rsid w:val="00C0412C"/>
    <w:rsid w:val="00C04309"/>
    <w:rsid w:val="00C054F2"/>
    <w:rsid w:val="00C06151"/>
    <w:rsid w:val="00C06427"/>
    <w:rsid w:val="00C06517"/>
    <w:rsid w:val="00C07B59"/>
    <w:rsid w:val="00C07E20"/>
    <w:rsid w:val="00C101F0"/>
    <w:rsid w:val="00C10622"/>
    <w:rsid w:val="00C1170D"/>
    <w:rsid w:val="00C11B9B"/>
    <w:rsid w:val="00C11BC3"/>
    <w:rsid w:val="00C123F6"/>
    <w:rsid w:val="00C1362C"/>
    <w:rsid w:val="00C17769"/>
    <w:rsid w:val="00C17AC7"/>
    <w:rsid w:val="00C21004"/>
    <w:rsid w:val="00C21580"/>
    <w:rsid w:val="00C21B7A"/>
    <w:rsid w:val="00C235BA"/>
    <w:rsid w:val="00C251CC"/>
    <w:rsid w:val="00C2533F"/>
    <w:rsid w:val="00C264D2"/>
    <w:rsid w:val="00C2691F"/>
    <w:rsid w:val="00C26A14"/>
    <w:rsid w:val="00C272CB"/>
    <w:rsid w:val="00C27B01"/>
    <w:rsid w:val="00C30057"/>
    <w:rsid w:val="00C303FD"/>
    <w:rsid w:val="00C304CE"/>
    <w:rsid w:val="00C316E3"/>
    <w:rsid w:val="00C32A11"/>
    <w:rsid w:val="00C32BCB"/>
    <w:rsid w:val="00C32CDA"/>
    <w:rsid w:val="00C3326A"/>
    <w:rsid w:val="00C3418B"/>
    <w:rsid w:val="00C34308"/>
    <w:rsid w:val="00C349C6"/>
    <w:rsid w:val="00C34ED3"/>
    <w:rsid w:val="00C3578C"/>
    <w:rsid w:val="00C36F11"/>
    <w:rsid w:val="00C37C97"/>
    <w:rsid w:val="00C40022"/>
    <w:rsid w:val="00C41EC0"/>
    <w:rsid w:val="00C42121"/>
    <w:rsid w:val="00C430D5"/>
    <w:rsid w:val="00C43353"/>
    <w:rsid w:val="00C449C3"/>
    <w:rsid w:val="00C4596B"/>
    <w:rsid w:val="00C47733"/>
    <w:rsid w:val="00C47DC7"/>
    <w:rsid w:val="00C50A75"/>
    <w:rsid w:val="00C52283"/>
    <w:rsid w:val="00C524CC"/>
    <w:rsid w:val="00C52586"/>
    <w:rsid w:val="00C529DF"/>
    <w:rsid w:val="00C52B3A"/>
    <w:rsid w:val="00C53D9D"/>
    <w:rsid w:val="00C5463A"/>
    <w:rsid w:val="00C5473C"/>
    <w:rsid w:val="00C547EE"/>
    <w:rsid w:val="00C56112"/>
    <w:rsid w:val="00C5617B"/>
    <w:rsid w:val="00C56706"/>
    <w:rsid w:val="00C56AD3"/>
    <w:rsid w:val="00C577BD"/>
    <w:rsid w:val="00C60CA8"/>
    <w:rsid w:val="00C60EDC"/>
    <w:rsid w:val="00C61300"/>
    <w:rsid w:val="00C62AFB"/>
    <w:rsid w:val="00C62B88"/>
    <w:rsid w:val="00C6360A"/>
    <w:rsid w:val="00C63D4A"/>
    <w:rsid w:val="00C64634"/>
    <w:rsid w:val="00C67159"/>
    <w:rsid w:val="00C6737E"/>
    <w:rsid w:val="00C677D4"/>
    <w:rsid w:val="00C713B1"/>
    <w:rsid w:val="00C71FBE"/>
    <w:rsid w:val="00C73473"/>
    <w:rsid w:val="00C7447E"/>
    <w:rsid w:val="00C74583"/>
    <w:rsid w:val="00C746FF"/>
    <w:rsid w:val="00C75EA5"/>
    <w:rsid w:val="00C76157"/>
    <w:rsid w:val="00C76782"/>
    <w:rsid w:val="00C7699B"/>
    <w:rsid w:val="00C76D44"/>
    <w:rsid w:val="00C775B4"/>
    <w:rsid w:val="00C77A9D"/>
    <w:rsid w:val="00C77CF5"/>
    <w:rsid w:val="00C80653"/>
    <w:rsid w:val="00C80B79"/>
    <w:rsid w:val="00C81426"/>
    <w:rsid w:val="00C81535"/>
    <w:rsid w:val="00C81B36"/>
    <w:rsid w:val="00C833E8"/>
    <w:rsid w:val="00C838BC"/>
    <w:rsid w:val="00C84013"/>
    <w:rsid w:val="00C84217"/>
    <w:rsid w:val="00C8609E"/>
    <w:rsid w:val="00C8698E"/>
    <w:rsid w:val="00C86DEA"/>
    <w:rsid w:val="00C86EEA"/>
    <w:rsid w:val="00C87052"/>
    <w:rsid w:val="00C87244"/>
    <w:rsid w:val="00C8728E"/>
    <w:rsid w:val="00C87B2C"/>
    <w:rsid w:val="00C90395"/>
    <w:rsid w:val="00C90BD7"/>
    <w:rsid w:val="00C913F9"/>
    <w:rsid w:val="00C922D5"/>
    <w:rsid w:val="00C9264A"/>
    <w:rsid w:val="00C93034"/>
    <w:rsid w:val="00C945B0"/>
    <w:rsid w:val="00C946DA"/>
    <w:rsid w:val="00C94AB2"/>
    <w:rsid w:val="00C96630"/>
    <w:rsid w:val="00C97165"/>
    <w:rsid w:val="00C97A7D"/>
    <w:rsid w:val="00C97AEF"/>
    <w:rsid w:val="00CA050E"/>
    <w:rsid w:val="00CA0D12"/>
    <w:rsid w:val="00CA1173"/>
    <w:rsid w:val="00CA1B84"/>
    <w:rsid w:val="00CA3946"/>
    <w:rsid w:val="00CA402D"/>
    <w:rsid w:val="00CA4176"/>
    <w:rsid w:val="00CA4280"/>
    <w:rsid w:val="00CA45E3"/>
    <w:rsid w:val="00CA4B0C"/>
    <w:rsid w:val="00CA4DF2"/>
    <w:rsid w:val="00CA5AD1"/>
    <w:rsid w:val="00CA7136"/>
    <w:rsid w:val="00CA7837"/>
    <w:rsid w:val="00CA7AC1"/>
    <w:rsid w:val="00CA7F52"/>
    <w:rsid w:val="00CB010D"/>
    <w:rsid w:val="00CB0BB7"/>
    <w:rsid w:val="00CB0D8C"/>
    <w:rsid w:val="00CB2A6F"/>
    <w:rsid w:val="00CB2E79"/>
    <w:rsid w:val="00CB3B7B"/>
    <w:rsid w:val="00CB406A"/>
    <w:rsid w:val="00CB4668"/>
    <w:rsid w:val="00CB4D64"/>
    <w:rsid w:val="00CB521F"/>
    <w:rsid w:val="00CC06C2"/>
    <w:rsid w:val="00CC1A27"/>
    <w:rsid w:val="00CC1F2B"/>
    <w:rsid w:val="00CC1F74"/>
    <w:rsid w:val="00CC20A5"/>
    <w:rsid w:val="00CC21E8"/>
    <w:rsid w:val="00CC2646"/>
    <w:rsid w:val="00CC288C"/>
    <w:rsid w:val="00CC2FC5"/>
    <w:rsid w:val="00CC393A"/>
    <w:rsid w:val="00CC3DE9"/>
    <w:rsid w:val="00CC48B0"/>
    <w:rsid w:val="00CC4CF4"/>
    <w:rsid w:val="00CC4EAE"/>
    <w:rsid w:val="00CC5511"/>
    <w:rsid w:val="00CC587C"/>
    <w:rsid w:val="00CC603C"/>
    <w:rsid w:val="00CC684D"/>
    <w:rsid w:val="00CC7790"/>
    <w:rsid w:val="00CC7D05"/>
    <w:rsid w:val="00CD0F89"/>
    <w:rsid w:val="00CD1BBB"/>
    <w:rsid w:val="00CD283D"/>
    <w:rsid w:val="00CD29EC"/>
    <w:rsid w:val="00CD2CD5"/>
    <w:rsid w:val="00CD4772"/>
    <w:rsid w:val="00CD498E"/>
    <w:rsid w:val="00CD69F8"/>
    <w:rsid w:val="00CD7045"/>
    <w:rsid w:val="00CE059A"/>
    <w:rsid w:val="00CE1BAE"/>
    <w:rsid w:val="00CE27AF"/>
    <w:rsid w:val="00CE41B0"/>
    <w:rsid w:val="00CE4994"/>
    <w:rsid w:val="00CE6522"/>
    <w:rsid w:val="00CE6920"/>
    <w:rsid w:val="00CE6C3F"/>
    <w:rsid w:val="00CE7092"/>
    <w:rsid w:val="00CE720E"/>
    <w:rsid w:val="00CE7AEE"/>
    <w:rsid w:val="00CF06D0"/>
    <w:rsid w:val="00CF1C99"/>
    <w:rsid w:val="00CF2070"/>
    <w:rsid w:val="00CF315D"/>
    <w:rsid w:val="00CF33E1"/>
    <w:rsid w:val="00CF3D2E"/>
    <w:rsid w:val="00CF41EB"/>
    <w:rsid w:val="00CF4408"/>
    <w:rsid w:val="00CF533E"/>
    <w:rsid w:val="00CF5661"/>
    <w:rsid w:val="00CF7209"/>
    <w:rsid w:val="00CF77B8"/>
    <w:rsid w:val="00D0054E"/>
    <w:rsid w:val="00D00C2F"/>
    <w:rsid w:val="00D0238C"/>
    <w:rsid w:val="00D02E0F"/>
    <w:rsid w:val="00D031DC"/>
    <w:rsid w:val="00D03904"/>
    <w:rsid w:val="00D03FDF"/>
    <w:rsid w:val="00D046AC"/>
    <w:rsid w:val="00D04B9B"/>
    <w:rsid w:val="00D050CB"/>
    <w:rsid w:val="00D053CE"/>
    <w:rsid w:val="00D0564B"/>
    <w:rsid w:val="00D05761"/>
    <w:rsid w:val="00D05AE6"/>
    <w:rsid w:val="00D06CEE"/>
    <w:rsid w:val="00D07C00"/>
    <w:rsid w:val="00D10143"/>
    <w:rsid w:val="00D1176E"/>
    <w:rsid w:val="00D11D1D"/>
    <w:rsid w:val="00D11DD6"/>
    <w:rsid w:val="00D1357C"/>
    <w:rsid w:val="00D13781"/>
    <w:rsid w:val="00D13A97"/>
    <w:rsid w:val="00D13E81"/>
    <w:rsid w:val="00D13EE5"/>
    <w:rsid w:val="00D158B2"/>
    <w:rsid w:val="00D15E42"/>
    <w:rsid w:val="00D17821"/>
    <w:rsid w:val="00D202FB"/>
    <w:rsid w:val="00D20ECE"/>
    <w:rsid w:val="00D21FB0"/>
    <w:rsid w:val="00D22D22"/>
    <w:rsid w:val="00D23A01"/>
    <w:rsid w:val="00D23E40"/>
    <w:rsid w:val="00D245D1"/>
    <w:rsid w:val="00D2593D"/>
    <w:rsid w:val="00D27D1D"/>
    <w:rsid w:val="00D30CC3"/>
    <w:rsid w:val="00D31674"/>
    <w:rsid w:val="00D31A72"/>
    <w:rsid w:val="00D31E8E"/>
    <w:rsid w:val="00D32222"/>
    <w:rsid w:val="00D32F21"/>
    <w:rsid w:val="00D336F8"/>
    <w:rsid w:val="00D3454E"/>
    <w:rsid w:val="00D34EE9"/>
    <w:rsid w:val="00D35193"/>
    <w:rsid w:val="00D365F6"/>
    <w:rsid w:val="00D37FD2"/>
    <w:rsid w:val="00D40261"/>
    <w:rsid w:val="00D403F9"/>
    <w:rsid w:val="00D40A37"/>
    <w:rsid w:val="00D416CE"/>
    <w:rsid w:val="00D41C23"/>
    <w:rsid w:val="00D41E1A"/>
    <w:rsid w:val="00D41F23"/>
    <w:rsid w:val="00D41FF1"/>
    <w:rsid w:val="00D420DF"/>
    <w:rsid w:val="00D43924"/>
    <w:rsid w:val="00D439C0"/>
    <w:rsid w:val="00D43D1D"/>
    <w:rsid w:val="00D44E93"/>
    <w:rsid w:val="00D459F8"/>
    <w:rsid w:val="00D467AB"/>
    <w:rsid w:val="00D47FC9"/>
    <w:rsid w:val="00D501A1"/>
    <w:rsid w:val="00D50AC0"/>
    <w:rsid w:val="00D50BCF"/>
    <w:rsid w:val="00D5154F"/>
    <w:rsid w:val="00D535D9"/>
    <w:rsid w:val="00D5360C"/>
    <w:rsid w:val="00D54064"/>
    <w:rsid w:val="00D5478F"/>
    <w:rsid w:val="00D54C19"/>
    <w:rsid w:val="00D55DEC"/>
    <w:rsid w:val="00D565E9"/>
    <w:rsid w:val="00D57624"/>
    <w:rsid w:val="00D57E5B"/>
    <w:rsid w:val="00D61521"/>
    <w:rsid w:val="00D62F09"/>
    <w:rsid w:val="00D63512"/>
    <w:rsid w:val="00D64320"/>
    <w:rsid w:val="00D6445A"/>
    <w:rsid w:val="00D6515B"/>
    <w:rsid w:val="00D65FA7"/>
    <w:rsid w:val="00D6611D"/>
    <w:rsid w:val="00D66BF7"/>
    <w:rsid w:val="00D67001"/>
    <w:rsid w:val="00D671C8"/>
    <w:rsid w:val="00D67C49"/>
    <w:rsid w:val="00D67C5B"/>
    <w:rsid w:val="00D70A0B"/>
    <w:rsid w:val="00D712D5"/>
    <w:rsid w:val="00D71551"/>
    <w:rsid w:val="00D71E1D"/>
    <w:rsid w:val="00D72526"/>
    <w:rsid w:val="00D728E6"/>
    <w:rsid w:val="00D736DE"/>
    <w:rsid w:val="00D74905"/>
    <w:rsid w:val="00D74BAE"/>
    <w:rsid w:val="00D758D5"/>
    <w:rsid w:val="00D76659"/>
    <w:rsid w:val="00D7672F"/>
    <w:rsid w:val="00D77D69"/>
    <w:rsid w:val="00D77DEC"/>
    <w:rsid w:val="00D80C15"/>
    <w:rsid w:val="00D81449"/>
    <w:rsid w:val="00D81D5F"/>
    <w:rsid w:val="00D81E1B"/>
    <w:rsid w:val="00D824EA"/>
    <w:rsid w:val="00D82811"/>
    <w:rsid w:val="00D82857"/>
    <w:rsid w:val="00D82D83"/>
    <w:rsid w:val="00D8387D"/>
    <w:rsid w:val="00D842DC"/>
    <w:rsid w:val="00D84E96"/>
    <w:rsid w:val="00D85DAE"/>
    <w:rsid w:val="00D86311"/>
    <w:rsid w:val="00D876E1"/>
    <w:rsid w:val="00D87E9C"/>
    <w:rsid w:val="00D90856"/>
    <w:rsid w:val="00D908E4"/>
    <w:rsid w:val="00D909B5"/>
    <w:rsid w:val="00D92077"/>
    <w:rsid w:val="00D92208"/>
    <w:rsid w:val="00D92C59"/>
    <w:rsid w:val="00D944D9"/>
    <w:rsid w:val="00D9491C"/>
    <w:rsid w:val="00D95A10"/>
    <w:rsid w:val="00D95A2F"/>
    <w:rsid w:val="00D96020"/>
    <w:rsid w:val="00D96E36"/>
    <w:rsid w:val="00D9782F"/>
    <w:rsid w:val="00DA1777"/>
    <w:rsid w:val="00DA20DA"/>
    <w:rsid w:val="00DA2887"/>
    <w:rsid w:val="00DA2C1E"/>
    <w:rsid w:val="00DA329B"/>
    <w:rsid w:val="00DA3655"/>
    <w:rsid w:val="00DA3AC4"/>
    <w:rsid w:val="00DA3DAD"/>
    <w:rsid w:val="00DA4360"/>
    <w:rsid w:val="00DA53C2"/>
    <w:rsid w:val="00DA61F6"/>
    <w:rsid w:val="00DA70E3"/>
    <w:rsid w:val="00DA7BB8"/>
    <w:rsid w:val="00DB11C0"/>
    <w:rsid w:val="00DB2247"/>
    <w:rsid w:val="00DB2AE1"/>
    <w:rsid w:val="00DB2B9D"/>
    <w:rsid w:val="00DB30EA"/>
    <w:rsid w:val="00DB3CB0"/>
    <w:rsid w:val="00DB48D0"/>
    <w:rsid w:val="00DB4944"/>
    <w:rsid w:val="00DB5178"/>
    <w:rsid w:val="00DB5973"/>
    <w:rsid w:val="00DB64F4"/>
    <w:rsid w:val="00DB7863"/>
    <w:rsid w:val="00DC1C2A"/>
    <w:rsid w:val="00DC1C41"/>
    <w:rsid w:val="00DC22A1"/>
    <w:rsid w:val="00DC29B9"/>
    <w:rsid w:val="00DC4474"/>
    <w:rsid w:val="00DC44A3"/>
    <w:rsid w:val="00DC47EB"/>
    <w:rsid w:val="00DC4AF9"/>
    <w:rsid w:val="00DC5581"/>
    <w:rsid w:val="00DC5F71"/>
    <w:rsid w:val="00DC60B9"/>
    <w:rsid w:val="00DC67A2"/>
    <w:rsid w:val="00DC79EA"/>
    <w:rsid w:val="00DD015D"/>
    <w:rsid w:val="00DD0276"/>
    <w:rsid w:val="00DD1C94"/>
    <w:rsid w:val="00DD1D86"/>
    <w:rsid w:val="00DD215D"/>
    <w:rsid w:val="00DD2292"/>
    <w:rsid w:val="00DD2695"/>
    <w:rsid w:val="00DD2971"/>
    <w:rsid w:val="00DD304E"/>
    <w:rsid w:val="00DD3EC3"/>
    <w:rsid w:val="00DD40A8"/>
    <w:rsid w:val="00DD4582"/>
    <w:rsid w:val="00DD48A6"/>
    <w:rsid w:val="00DE019E"/>
    <w:rsid w:val="00DE0C22"/>
    <w:rsid w:val="00DE174B"/>
    <w:rsid w:val="00DE1A2A"/>
    <w:rsid w:val="00DE211C"/>
    <w:rsid w:val="00DE2241"/>
    <w:rsid w:val="00DE2788"/>
    <w:rsid w:val="00DE2A01"/>
    <w:rsid w:val="00DE2A86"/>
    <w:rsid w:val="00DE317C"/>
    <w:rsid w:val="00DE3180"/>
    <w:rsid w:val="00DE37C8"/>
    <w:rsid w:val="00DE4DF4"/>
    <w:rsid w:val="00DE514B"/>
    <w:rsid w:val="00DE5BED"/>
    <w:rsid w:val="00DE5DE9"/>
    <w:rsid w:val="00DE5E7E"/>
    <w:rsid w:val="00DE68E9"/>
    <w:rsid w:val="00DE6BD1"/>
    <w:rsid w:val="00DE7B16"/>
    <w:rsid w:val="00DF086E"/>
    <w:rsid w:val="00DF1373"/>
    <w:rsid w:val="00DF1B42"/>
    <w:rsid w:val="00DF1B74"/>
    <w:rsid w:val="00DF2B43"/>
    <w:rsid w:val="00DF4791"/>
    <w:rsid w:val="00DF534D"/>
    <w:rsid w:val="00DF5362"/>
    <w:rsid w:val="00DF55C5"/>
    <w:rsid w:val="00DF595B"/>
    <w:rsid w:val="00DF5F22"/>
    <w:rsid w:val="00DF6BA3"/>
    <w:rsid w:val="00DF6C32"/>
    <w:rsid w:val="00DF6E37"/>
    <w:rsid w:val="00DF7002"/>
    <w:rsid w:val="00DF7460"/>
    <w:rsid w:val="00DF7F8A"/>
    <w:rsid w:val="00E00927"/>
    <w:rsid w:val="00E00B9A"/>
    <w:rsid w:val="00E0217E"/>
    <w:rsid w:val="00E0218C"/>
    <w:rsid w:val="00E02A57"/>
    <w:rsid w:val="00E035CA"/>
    <w:rsid w:val="00E036C6"/>
    <w:rsid w:val="00E04492"/>
    <w:rsid w:val="00E04CB2"/>
    <w:rsid w:val="00E05F01"/>
    <w:rsid w:val="00E061C6"/>
    <w:rsid w:val="00E067A1"/>
    <w:rsid w:val="00E10891"/>
    <w:rsid w:val="00E11771"/>
    <w:rsid w:val="00E1212A"/>
    <w:rsid w:val="00E12C8D"/>
    <w:rsid w:val="00E131AB"/>
    <w:rsid w:val="00E1352E"/>
    <w:rsid w:val="00E13EDB"/>
    <w:rsid w:val="00E1493A"/>
    <w:rsid w:val="00E156D4"/>
    <w:rsid w:val="00E17614"/>
    <w:rsid w:val="00E178CE"/>
    <w:rsid w:val="00E1794D"/>
    <w:rsid w:val="00E17966"/>
    <w:rsid w:val="00E17DDA"/>
    <w:rsid w:val="00E21201"/>
    <w:rsid w:val="00E21DC1"/>
    <w:rsid w:val="00E21FAE"/>
    <w:rsid w:val="00E220C7"/>
    <w:rsid w:val="00E23499"/>
    <w:rsid w:val="00E23F27"/>
    <w:rsid w:val="00E25065"/>
    <w:rsid w:val="00E2541C"/>
    <w:rsid w:val="00E25559"/>
    <w:rsid w:val="00E2589D"/>
    <w:rsid w:val="00E264C0"/>
    <w:rsid w:val="00E26827"/>
    <w:rsid w:val="00E27154"/>
    <w:rsid w:val="00E278D2"/>
    <w:rsid w:val="00E27957"/>
    <w:rsid w:val="00E27AF2"/>
    <w:rsid w:val="00E30017"/>
    <w:rsid w:val="00E3035A"/>
    <w:rsid w:val="00E30BA2"/>
    <w:rsid w:val="00E3250C"/>
    <w:rsid w:val="00E32FD2"/>
    <w:rsid w:val="00E3362B"/>
    <w:rsid w:val="00E33730"/>
    <w:rsid w:val="00E33969"/>
    <w:rsid w:val="00E33C6E"/>
    <w:rsid w:val="00E3412A"/>
    <w:rsid w:val="00E341E1"/>
    <w:rsid w:val="00E3448A"/>
    <w:rsid w:val="00E34A91"/>
    <w:rsid w:val="00E34CD1"/>
    <w:rsid w:val="00E353B2"/>
    <w:rsid w:val="00E3542C"/>
    <w:rsid w:val="00E356A7"/>
    <w:rsid w:val="00E37C32"/>
    <w:rsid w:val="00E40A4A"/>
    <w:rsid w:val="00E40CCD"/>
    <w:rsid w:val="00E437C4"/>
    <w:rsid w:val="00E43E96"/>
    <w:rsid w:val="00E44DC6"/>
    <w:rsid w:val="00E454BC"/>
    <w:rsid w:val="00E45E8E"/>
    <w:rsid w:val="00E466A7"/>
    <w:rsid w:val="00E470BE"/>
    <w:rsid w:val="00E47BA8"/>
    <w:rsid w:val="00E47E41"/>
    <w:rsid w:val="00E504A1"/>
    <w:rsid w:val="00E51B31"/>
    <w:rsid w:val="00E51E5A"/>
    <w:rsid w:val="00E539B2"/>
    <w:rsid w:val="00E55662"/>
    <w:rsid w:val="00E55F00"/>
    <w:rsid w:val="00E5656C"/>
    <w:rsid w:val="00E57650"/>
    <w:rsid w:val="00E5778F"/>
    <w:rsid w:val="00E57A0B"/>
    <w:rsid w:val="00E60CF8"/>
    <w:rsid w:val="00E61099"/>
    <w:rsid w:val="00E620A8"/>
    <w:rsid w:val="00E62233"/>
    <w:rsid w:val="00E62279"/>
    <w:rsid w:val="00E62FD5"/>
    <w:rsid w:val="00E63349"/>
    <w:rsid w:val="00E638E5"/>
    <w:rsid w:val="00E63DEC"/>
    <w:rsid w:val="00E644BF"/>
    <w:rsid w:val="00E6527C"/>
    <w:rsid w:val="00E657DE"/>
    <w:rsid w:val="00E658ED"/>
    <w:rsid w:val="00E66D62"/>
    <w:rsid w:val="00E67247"/>
    <w:rsid w:val="00E7082A"/>
    <w:rsid w:val="00E70F92"/>
    <w:rsid w:val="00E7223C"/>
    <w:rsid w:val="00E726C7"/>
    <w:rsid w:val="00E72B43"/>
    <w:rsid w:val="00E72D8A"/>
    <w:rsid w:val="00E72F9D"/>
    <w:rsid w:val="00E736D8"/>
    <w:rsid w:val="00E7425F"/>
    <w:rsid w:val="00E746ED"/>
    <w:rsid w:val="00E74FE4"/>
    <w:rsid w:val="00E750F3"/>
    <w:rsid w:val="00E76668"/>
    <w:rsid w:val="00E76CBD"/>
    <w:rsid w:val="00E77C1A"/>
    <w:rsid w:val="00E811C4"/>
    <w:rsid w:val="00E8218F"/>
    <w:rsid w:val="00E830B3"/>
    <w:rsid w:val="00E839F0"/>
    <w:rsid w:val="00E83A5F"/>
    <w:rsid w:val="00E8443E"/>
    <w:rsid w:val="00E8626F"/>
    <w:rsid w:val="00E86B24"/>
    <w:rsid w:val="00E870E5"/>
    <w:rsid w:val="00E8791E"/>
    <w:rsid w:val="00E90485"/>
    <w:rsid w:val="00E916B1"/>
    <w:rsid w:val="00E9241C"/>
    <w:rsid w:val="00E924F4"/>
    <w:rsid w:val="00E925EB"/>
    <w:rsid w:val="00E92C5B"/>
    <w:rsid w:val="00E93006"/>
    <w:rsid w:val="00E930E8"/>
    <w:rsid w:val="00E932D4"/>
    <w:rsid w:val="00E9381F"/>
    <w:rsid w:val="00E93AF0"/>
    <w:rsid w:val="00E95AAD"/>
    <w:rsid w:val="00E96786"/>
    <w:rsid w:val="00E9685A"/>
    <w:rsid w:val="00E96B73"/>
    <w:rsid w:val="00E9706D"/>
    <w:rsid w:val="00E9778C"/>
    <w:rsid w:val="00E97F51"/>
    <w:rsid w:val="00EA03A1"/>
    <w:rsid w:val="00EA058D"/>
    <w:rsid w:val="00EA0F3F"/>
    <w:rsid w:val="00EA3131"/>
    <w:rsid w:val="00EA337D"/>
    <w:rsid w:val="00EA36EE"/>
    <w:rsid w:val="00EA380F"/>
    <w:rsid w:val="00EA3DB2"/>
    <w:rsid w:val="00EA41AE"/>
    <w:rsid w:val="00EA4485"/>
    <w:rsid w:val="00EA465B"/>
    <w:rsid w:val="00EA46A4"/>
    <w:rsid w:val="00EA604D"/>
    <w:rsid w:val="00EA6227"/>
    <w:rsid w:val="00EA6309"/>
    <w:rsid w:val="00EA6AF6"/>
    <w:rsid w:val="00EA719A"/>
    <w:rsid w:val="00EA730B"/>
    <w:rsid w:val="00EA7B71"/>
    <w:rsid w:val="00EB0C47"/>
    <w:rsid w:val="00EB1AB6"/>
    <w:rsid w:val="00EB2068"/>
    <w:rsid w:val="00EB2F3A"/>
    <w:rsid w:val="00EB34FF"/>
    <w:rsid w:val="00EB3563"/>
    <w:rsid w:val="00EB3BA5"/>
    <w:rsid w:val="00EB4834"/>
    <w:rsid w:val="00EB5137"/>
    <w:rsid w:val="00EB5FD5"/>
    <w:rsid w:val="00EB62DD"/>
    <w:rsid w:val="00EB6C72"/>
    <w:rsid w:val="00EB7D71"/>
    <w:rsid w:val="00EC0D24"/>
    <w:rsid w:val="00EC0E86"/>
    <w:rsid w:val="00EC2CA2"/>
    <w:rsid w:val="00EC33AF"/>
    <w:rsid w:val="00EC38D5"/>
    <w:rsid w:val="00EC5C7F"/>
    <w:rsid w:val="00EC6006"/>
    <w:rsid w:val="00EC64F0"/>
    <w:rsid w:val="00EC6D89"/>
    <w:rsid w:val="00EC716C"/>
    <w:rsid w:val="00EC7FA4"/>
    <w:rsid w:val="00ED042A"/>
    <w:rsid w:val="00ED0CB1"/>
    <w:rsid w:val="00ED1AC9"/>
    <w:rsid w:val="00ED1D43"/>
    <w:rsid w:val="00ED2350"/>
    <w:rsid w:val="00ED25E6"/>
    <w:rsid w:val="00ED2ED7"/>
    <w:rsid w:val="00ED31D8"/>
    <w:rsid w:val="00ED3B90"/>
    <w:rsid w:val="00ED4A95"/>
    <w:rsid w:val="00ED4AE3"/>
    <w:rsid w:val="00ED4C6A"/>
    <w:rsid w:val="00ED524E"/>
    <w:rsid w:val="00ED5C38"/>
    <w:rsid w:val="00ED5F2D"/>
    <w:rsid w:val="00ED6087"/>
    <w:rsid w:val="00ED6EB4"/>
    <w:rsid w:val="00ED6F71"/>
    <w:rsid w:val="00ED7952"/>
    <w:rsid w:val="00EE0D17"/>
    <w:rsid w:val="00EE12D8"/>
    <w:rsid w:val="00EE16A8"/>
    <w:rsid w:val="00EE19CB"/>
    <w:rsid w:val="00EE1B7D"/>
    <w:rsid w:val="00EE2615"/>
    <w:rsid w:val="00EE316F"/>
    <w:rsid w:val="00EE34F0"/>
    <w:rsid w:val="00EE36D2"/>
    <w:rsid w:val="00EE3A41"/>
    <w:rsid w:val="00EE3BB3"/>
    <w:rsid w:val="00EE3D07"/>
    <w:rsid w:val="00EE49D7"/>
    <w:rsid w:val="00EE4A48"/>
    <w:rsid w:val="00EE54B3"/>
    <w:rsid w:val="00EE5677"/>
    <w:rsid w:val="00EE5C3B"/>
    <w:rsid w:val="00EE60AB"/>
    <w:rsid w:val="00EE72FA"/>
    <w:rsid w:val="00EE7DEE"/>
    <w:rsid w:val="00EF0195"/>
    <w:rsid w:val="00EF1FF1"/>
    <w:rsid w:val="00EF3D7C"/>
    <w:rsid w:val="00EF4121"/>
    <w:rsid w:val="00EF4959"/>
    <w:rsid w:val="00EF530D"/>
    <w:rsid w:val="00EF5A57"/>
    <w:rsid w:val="00EF5BB6"/>
    <w:rsid w:val="00EF6154"/>
    <w:rsid w:val="00EF6D51"/>
    <w:rsid w:val="00F010B9"/>
    <w:rsid w:val="00F0177B"/>
    <w:rsid w:val="00F01BB2"/>
    <w:rsid w:val="00F01C21"/>
    <w:rsid w:val="00F02040"/>
    <w:rsid w:val="00F024A8"/>
    <w:rsid w:val="00F02729"/>
    <w:rsid w:val="00F037CA"/>
    <w:rsid w:val="00F05652"/>
    <w:rsid w:val="00F06330"/>
    <w:rsid w:val="00F06359"/>
    <w:rsid w:val="00F07F6A"/>
    <w:rsid w:val="00F10B57"/>
    <w:rsid w:val="00F116C8"/>
    <w:rsid w:val="00F1186B"/>
    <w:rsid w:val="00F125ED"/>
    <w:rsid w:val="00F12740"/>
    <w:rsid w:val="00F128CB"/>
    <w:rsid w:val="00F138B9"/>
    <w:rsid w:val="00F14A57"/>
    <w:rsid w:val="00F21467"/>
    <w:rsid w:val="00F21727"/>
    <w:rsid w:val="00F21D9F"/>
    <w:rsid w:val="00F22578"/>
    <w:rsid w:val="00F230AE"/>
    <w:rsid w:val="00F23168"/>
    <w:rsid w:val="00F23283"/>
    <w:rsid w:val="00F234B7"/>
    <w:rsid w:val="00F24240"/>
    <w:rsid w:val="00F2452C"/>
    <w:rsid w:val="00F24FD0"/>
    <w:rsid w:val="00F256EB"/>
    <w:rsid w:val="00F25FF5"/>
    <w:rsid w:val="00F26F51"/>
    <w:rsid w:val="00F272AE"/>
    <w:rsid w:val="00F2746B"/>
    <w:rsid w:val="00F278CA"/>
    <w:rsid w:val="00F303A0"/>
    <w:rsid w:val="00F30996"/>
    <w:rsid w:val="00F319B9"/>
    <w:rsid w:val="00F31C9D"/>
    <w:rsid w:val="00F3260B"/>
    <w:rsid w:val="00F32953"/>
    <w:rsid w:val="00F32C16"/>
    <w:rsid w:val="00F32C5D"/>
    <w:rsid w:val="00F3424A"/>
    <w:rsid w:val="00F35533"/>
    <w:rsid w:val="00F361F6"/>
    <w:rsid w:val="00F367DD"/>
    <w:rsid w:val="00F36B92"/>
    <w:rsid w:val="00F36BC5"/>
    <w:rsid w:val="00F37158"/>
    <w:rsid w:val="00F3774E"/>
    <w:rsid w:val="00F37EE0"/>
    <w:rsid w:val="00F40AA9"/>
    <w:rsid w:val="00F40ADC"/>
    <w:rsid w:val="00F411B3"/>
    <w:rsid w:val="00F41D9C"/>
    <w:rsid w:val="00F428E5"/>
    <w:rsid w:val="00F43095"/>
    <w:rsid w:val="00F43A7E"/>
    <w:rsid w:val="00F43F6B"/>
    <w:rsid w:val="00F43F7F"/>
    <w:rsid w:val="00F44D36"/>
    <w:rsid w:val="00F44DC2"/>
    <w:rsid w:val="00F4641A"/>
    <w:rsid w:val="00F464C4"/>
    <w:rsid w:val="00F4686B"/>
    <w:rsid w:val="00F46AB2"/>
    <w:rsid w:val="00F47E59"/>
    <w:rsid w:val="00F505D8"/>
    <w:rsid w:val="00F511B9"/>
    <w:rsid w:val="00F51F8C"/>
    <w:rsid w:val="00F523A7"/>
    <w:rsid w:val="00F52F4F"/>
    <w:rsid w:val="00F5349F"/>
    <w:rsid w:val="00F54227"/>
    <w:rsid w:val="00F54543"/>
    <w:rsid w:val="00F54750"/>
    <w:rsid w:val="00F55348"/>
    <w:rsid w:val="00F5571E"/>
    <w:rsid w:val="00F55D37"/>
    <w:rsid w:val="00F5723A"/>
    <w:rsid w:val="00F57281"/>
    <w:rsid w:val="00F572EA"/>
    <w:rsid w:val="00F5735D"/>
    <w:rsid w:val="00F576E4"/>
    <w:rsid w:val="00F57AD3"/>
    <w:rsid w:val="00F60F6F"/>
    <w:rsid w:val="00F62B6B"/>
    <w:rsid w:val="00F62C94"/>
    <w:rsid w:val="00F62F04"/>
    <w:rsid w:val="00F64A69"/>
    <w:rsid w:val="00F65B1B"/>
    <w:rsid w:val="00F65C03"/>
    <w:rsid w:val="00F67F87"/>
    <w:rsid w:val="00F700D2"/>
    <w:rsid w:val="00F70778"/>
    <w:rsid w:val="00F70D9E"/>
    <w:rsid w:val="00F70EEE"/>
    <w:rsid w:val="00F71599"/>
    <w:rsid w:val="00F73330"/>
    <w:rsid w:val="00F73E6F"/>
    <w:rsid w:val="00F74DC9"/>
    <w:rsid w:val="00F756A6"/>
    <w:rsid w:val="00F75A18"/>
    <w:rsid w:val="00F75E2B"/>
    <w:rsid w:val="00F768A9"/>
    <w:rsid w:val="00F76BA2"/>
    <w:rsid w:val="00F776EB"/>
    <w:rsid w:val="00F77804"/>
    <w:rsid w:val="00F80ABD"/>
    <w:rsid w:val="00F82524"/>
    <w:rsid w:val="00F8277F"/>
    <w:rsid w:val="00F8387A"/>
    <w:rsid w:val="00F83B1F"/>
    <w:rsid w:val="00F83EA3"/>
    <w:rsid w:val="00F859A0"/>
    <w:rsid w:val="00F859D7"/>
    <w:rsid w:val="00F86A1F"/>
    <w:rsid w:val="00F86E5A"/>
    <w:rsid w:val="00F879B1"/>
    <w:rsid w:val="00F87CA6"/>
    <w:rsid w:val="00F9093B"/>
    <w:rsid w:val="00F90B00"/>
    <w:rsid w:val="00F91F82"/>
    <w:rsid w:val="00F9204C"/>
    <w:rsid w:val="00F925D2"/>
    <w:rsid w:val="00F92D2C"/>
    <w:rsid w:val="00F93829"/>
    <w:rsid w:val="00F93C8D"/>
    <w:rsid w:val="00F95C2B"/>
    <w:rsid w:val="00F966F8"/>
    <w:rsid w:val="00F96AD5"/>
    <w:rsid w:val="00F96B8F"/>
    <w:rsid w:val="00F96BE0"/>
    <w:rsid w:val="00F96BED"/>
    <w:rsid w:val="00F973BA"/>
    <w:rsid w:val="00F97BE1"/>
    <w:rsid w:val="00FA0390"/>
    <w:rsid w:val="00FA08A0"/>
    <w:rsid w:val="00FA0D63"/>
    <w:rsid w:val="00FA2965"/>
    <w:rsid w:val="00FA3376"/>
    <w:rsid w:val="00FA39B5"/>
    <w:rsid w:val="00FA3A0D"/>
    <w:rsid w:val="00FA3F1C"/>
    <w:rsid w:val="00FA5382"/>
    <w:rsid w:val="00FA5B91"/>
    <w:rsid w:val="00FB015A"/>
    <w:rsid w:val="00FB0962"/>
    <w:rsid w:val="00FB0F14"/>
    <w:rsid w:val="00FB0FC2"/>
    <w:rsid w:val="00FB12A3"/>
    <w:rsid w:val="00FB1F66"/>
    <w:rsid w:val="00FB2B08"/>
    <w:rsid w:val="00FB380D"/>
    <w:rsid w:val="00FB3BCD"/>
    <w:rsid w:val="00FB47CC"/>
    <w:rsid w:val="00FB4AA2"/>
    <w:rsid w:val="00FB4AFB"/>
    <w:rsid w:val="00FB4B45"/>
    <w:rsid w:val="00FB5141"/>
    <w:rsid w:val="00FB5334"/>
    <w:rsid w:val="00FB6455"/>
    <w:rsid w:val="00FC0E25"/>
    <w:rsid w:val="00FC0F4A"/>
    <w:rsid w:val="00FC13F0"/>
    <w:rsid w:val="00FC25A4"/>
    <w:rsid w:val="00FC298C"/>
    <w:rsid w:val="00FC3F6D"/>
    <w:rsid w:val="00FC479F"/>
    <w:rsid w:val="00FC4895"/>
    <w:rsid w:val="00FC50D0"/>
    <w:rsid w:val="00FC5CE9"/>
    <w:rsid w:val="00FC637B"/>
    <w:rsid w:val="00FC65F0"/>
    <w:rsid w:val="00FC6E4E"/>
    <w:rsid w:val="00FD0083"/>
    <w:rsid w:val="00FD0697"/>
    <w:rsid w:val="00FD0E29"/>
    <w:rsid w:val="00FD1BFA"/>
    <w:rsid w:val="00FD1C78"/>
    <w:rsid w:val="00FD28C1"/>
    <w:rsid w:val="00FD5539"/>
    <w:rsid w:val="00FD642F"/>
    <w:rsid w:val="00FE017D"/>
    <w:rsid w:val="00FE07A1"/>
    <w:rsid w:val="00FE1A55"/>
    <w:rsid w:val="00FE302B"/>
    <w:rsid w:val="00FE3160"/>
    <w:rsid w:val="00FE31D2"/>
    <w:rsid w:val="00FE3452"/>
    <w:rsid w:val="00FE49F3"/>
    <w:rsid w:val="00FE4E6E"/>
    <w:rsid w:val="00FE4FA3"/>
    <w:rsid w:val="00FE5517"/>
    <w:rsid w:val="00FE58A5"/>
    <w:rsid w:val="00FE58BE"/>
    <w:rsid w:val="00FE5BD0"/>
    <w:rsid w:val="00FE636B"/>
    <w:rsid w:val="00FE6B02"/>
    <w:rsid w:val="00FF140A"/>
    <w:rsid w:val="00FF1A00"/>
    <w:rsid w:val="00FF26DD"/>
    <w:rsid w:val="00FF3A55"/>
    <w:rsid w:val="00FF4239"/>
    <w:rsid w:val="00FF5331"/>
    <w:rsid w:val="00FF5419"/>
    <w:rsid w:val="00FF72D7"/>
    <w:rsid w:val="00FF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1FE70"/>
  <w15:chartTrackingRefBased/>
  <w15:docId w15:val="{BFAEAEAC-1CA0-4E6F-9DD1-2E6E9B3B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5656"/>
    <w:pPr>
      <w:jc w:val="both"/>
    </w:pPr>
    <w:rPr>
      <w:rFonts w:ascii="Garamond" w:hAnsi="Garamond"/>
      <w:sz w:val="22"/>
    </w:rPr>
  </w:style>
  <w:style w:type="paragraph" w:styleId="Heading1">
    <w:name w:val="heading 1"/>
    <w:basedOn w:val="Normal"/>
    <w:next w:val="Normal"/>
    <w:qFormat/>
    <w:rsid w:val="00302106"/>
    <w:pPr>
      <w:keepNext/>
      <w:spacing w:before="240" w:after="60"/>
      <w:outlineLvl w:val="0"/>
    </w:pPr>
    <w:rPr>
      <w:rFonts w:cs="Arial"/>
      <w:b/>
      <w:bCs/>
      <w:kern w:val="32"/>
      <w:sz w:val="32"/>
      <w:szCs w:val="32"/>
    </w:rPr>
  </w:style>
  <w:style w:type="paragraph" w:styleId="Heading2">
    <w:name w:val="heading 2"/>
    <w:basedOn w:val="Normal"/>
    <w:next w:val="Normal"/>
    <w:link w:val="Heading2Char"/>
    <w:semiHidden/>
    <w:unhideWhenUsed/>
    <w:qFormat/>
    <w:rsid w:val="00BD08A9"/>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BD08A9"/>
    <w:pPr>
      <w:keepNext/>
      <w:spacing w:before="240" w:after="60"/>
      <w:outlineLvl w:val="2"/>
    </w:pPr>
    <w:rPr>
      <w:rFonts w:ascii="Cambria" w:hAnsi="Cambria"/>
      <w:b/>
      <w:bCs/>
      <w:sz w:val="26"/>
      <w:szCs w:val="26"/>
    </w:rPr>
  </w:style>
  <w:style w:type="paragraph" w:styleId="Heading4">
    <w:name w:val="heading 4"/>
    <w:basedOn w:val="Normal"/>
    <w:next w:val="Normal"/>
    <w:link w:val="Heading4Char"/>
    <w:rsid w:val="00AD3282"/>
    <w:pPr>
      <w:tabs>
        <w:tab w:val="right" w:pos="9360"/>
      </w:tabs>
      <w:spacing w:before="240" w:after="40"/>
      <w:contextualSpacing/>
      <w:jc w:val="left"/>
      <w:outlineLvl w:val="3"/>
    </w:pPr>
    <w:rPr>
      <w:rFonts w:ascii="Arial" w:eastAsia="Arial" w:hAnsi="Arial" w:cs="Arial"/>
      <w:b/>
      <w:color w:val="000000"/>
      <w:sz w:val="24"/>
      <w:szCs w:val="22"/>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ob">
    <w:name w:val="Job"/>
    <w:basedOn w:val="Normal"/>
    <w:rsid w:val="00302106"/>
    <w:pPr>
      <w:spacing w:before="40"/>
    </w:pPr>
    <w:rPr>
      <w:bCs/>
      <w:iCs/>
    </w:rPr>
  </w:style>
  <w:style w:type="paragraph" w:customStyle="1" w:styleId="Name">
    <w:name w:val="Name"/>
    <w:basedOn w:val="Normal"/>
    <w:next w:val="Normal"/>
    <w:rsid w:val="00033375"/>
    <w:pPr>
      <w:spacing w:after="200" w:line="240" w:lineRule="atLeast"/>
      <w:jc w:val="center"/>
    </w:pPr>
    <w:rPr>
      <w:caps/>
      <w:spacing w:val="80"/>
      <w:sz w:val="44"/>
    </w:rPr>
  </w:style>
  <w:style w:type="character" w:customStyle="1" w:styleId="Addressbullets">
    <w:name w:val="Address bullets"/>
    <w:uiPriority w:val="1"/>
    <w:qFormat/>
    <w:rsid w:val="00302106"/>
    <w:rPr>
      <w:rFonts w:ascii="Garamond" w:eastAsia="MS Mincho" w:hAnsi="Garamond"/>
      <w:sz w:val="12"/>
    </w:rPr>
  </w:style>
  <w:style w:type="paragraph" w:customStyle="1" w:styleId="Addressline">
    <w:name w:val="Address line"/>
    <w:basedOn w:val="Normal"/>
    <w:qFormat/>
    <w:rsid w:val="00302106"/>
    <w:pPr>
      <w:spacing w:after="160"/>
      <w:jc w:val="center"/>
    </w:pPr>
  </w:style>
  <w:style w:type="paragraph" w:customStyle="1" w:styleId="Sectionheader">
    <w:name w:val="Section header"/>
    <w:basedOn w:val="Normal"/>
    <w:qFormat/>
    <w:rsid w:val="00302106"/>
    <w:pPr>
      <w:pBdr>
        <w:top w:val="single" w:sz="4" w:space="2" w:color="auto"/>
        <w:bottom w:val="single" w:sz="12" w:space="2" w:color="auto"/>
      </w:pBdr>
      <w:shd w:val="clear" w:color="auto" w:fill="F2F2F2"/>
      <w:spacing w:before="160" w:after="160"/>
      <w:jc w:val="center"/>
    </w:pPr>
    <w:rPr>
      <w:rFonts w:eastAsia="MS Mincho" w:cs="Courier New"/>
      <w:b/>
      <w:bCs/>
      <w:spacing w:val="20"/>
      <w:sz w:val="28"/>
      <w:szCs w:val="28"/>
    </w:rPr>
  </w:style>
  <w:style w:type="paragraph" w:customStyle="1" w:styleId="Bulletwithspacer">
    <w:name w:val="Bullet with spacer"/>
    <w:basedOn w:val="Normal"/>
    <w:qFormat/>
    <w:rsid w:val="00302106"/>
    <w:pPr>
      <w:tabs>
        <w:tab w:val="num" w:pos="360"/>
      </w:tabs>
      <w:spacing w:before="120" w:after="120"/>
      <w:ind w:left="360" w:hanging="360"/>
      <w:jc w:val="left"/>
    </w:pPr>
    <w:rPr>
      <w:rFonts w:cs="Courier New"/>
      <w:szCs w:val="22"/>
    </w:rPr>
  </w:style>
  <w:style w:type="paragraph" w:customStyle="1" w:styleId="Sectionspacer">
    <w:name w:val="Section spacer"/>
    <w:basedOn w:val="Normal"/>
    <w:qFormat/>
    <w:rsid w:val="00302106"/>
    <w:pPr>
      <w:jc w:val="left"/>
    </w:pPr>
    <w:rPr>
      <w:rFonts w:cs="Arial"/>
      <w:b/>
      <w:bCs/>
      <w:caps/>
      <w:sz w:val="16"/>
      <w:szCs w:val="16"/>
    </w:rPr>
  </w:style>
  <w:style w:type="paragraph" w:customStyle="1" w:styleId="Employername">
    <w:name w:val="Employer name"/>
    <w:basedOn w:val="Normal"/>
    <w:rsid w:val="00DB48D0"/>
    <w:pPr>
      <w:ind w:left="-72"/>
    </w:pPr>
  </w:style>
  <w:style w:type="paragraph" w:customStyle="1" w:styleId="Daterightjustified">
    <w:name w:val="Date right justified"/>
    <w:basedOn w:val="Normal"/>
    <w:rsid w:val="00DB48D0"/>
    <w:pPr>
      <w:jc w:val="right"/>
    </w:pPr>
  </w:style>
  <w:style w:type="paragraph" w:customStyle="1" w:styleId="KeySkillsBullets">
    <w:name w:val="Key Skills Bullets"/>
    <w:basedOn w:val="Normal"/>
    <w:rsid w:val="00302106"/>
    <w:pPr>
      <w:tabs>
        <w:tab w:val="num" w:pos="360"/>
      </w:tabs>
      <w:spacing w:after="20"/>
      <w:ind w:left="360" w:hanging="360"/>
      <w:jc w:val="left"/>
    </w:pPr>
  </w:style>
  <w:style w:type="character" w:customStyle="1" w:styleId="JobTitle">
    <w:name w:val="Job Title"/>
    <w:rsid w:val="00DB48D0"/>
    <w:rPr>
      <w:b/>
      <w:bCs/>
      <w:i/>
      <w:iCs/>
    </w:rPr>
  </w:style>
  <w:style w:type="character" w:customStyle="1" w:styleId="Datesunderemployername">
    <w:name w:val="Dates under employer name"/>
    <w:basedOn w:val="DefaultParagraphFont"/>
    <w:rsid w:val="00DB48D0"/>
  </w:style>
  <w:style w:type="character" w:customStyle="1" w:styleId="Jobdescription">
    <w:name w:val="Job description"/>
    <w:rsid w:val="00033375"/>
    <w:rPr>
      <w:rFonts w:ascii="Garamond" w:hAnsi="Garamond" w:cs="Tahoma"/>
      <w:spacing w:val="-3"/>
      <w:sz w:val="22"/>
      <w:szCs w:val="22"/>
    </w:rPr>
  </w:style>
  <w:style w:type="character" w:customStyle="1" w:styleId="Resultsitalics">
    <w:name w:val="Results italics"/>
    <w:rsid w:val="00033375"/>
    <w:rPr>
      <w:rFonts w:ascii="Garamond" w:hAnsi="Garamond"/>
      <w:b/>
      <w:i/>
      <w:sz w:val="22"/>
      <w:szCs w:val="22"/>
    </w:rPr>
  </w:style>
  <w:style w:type="paragraph" w:customStyle="1" w:styleId="BulletList1">
    <w:name w:val="Bullet List 1"/>
    <w:basedOn w:val="Normal"/>
    <w:qFormat/>
    <w:rsid w:val="00337424"/>
    <w:pPr>
      <w:numPr>
        <w:numId w:val="1"/>
      </w:numPr>
      <w:jc w:val="left"/>
    </w:pPr>
    <w:rPr>
      <w:sz w:val="20"/>
    </w:rPr>
  </w:style>
  <w:style w:type="paragraph" w:customStyle="1" w:styleId="Address">
    <w:name w:val="Address"/>
    <w:basedOn w:val="ListParagraph"/>
    <w:link w:val="AddressChar"/>
    <w:qFormat/>
    <w:rsid w:val="00337424"/>
    <w:pPr>
      <w:spacing w:after="120"/>
      <w:ind w:left="360"/>
      <w:contextualSpacing w:val="0"/>
      <w:jc w:val="left"/>
    </w:pPr>
    <w:rPr>
      <w:sz w:val="20"/>
    </w:rPr>
  </w:style>
  <w:style w:type="character" w:customStyle="1" w:styleId="AddressChar">
    <w:name w:val="Address Char"/>
    <w:link w:val="Address"/>
    <w:rsid w:val="00337424"/>
    <w:rPr>
      <w:rFonts w:ascii="Garamond" w:hAnsi="Garamond"/>
    </w:rPr>
  </w:style>
  <w:style w:type="paragraph" w:styleId="ListParagraph">
    <w:name w:val="List Paragraph"/>
    <w:basedOn w:val="Normal"/>
    <w:uiPriority w:val="34"/>
    <w:qFormat/>
    <w:rsid w:val="00337424"/>
    <w:pPr>
      <w:ind w:left="720"/>
      <w:contextualSpacing/>
    </w:pPr>
  </w:style>
  <w:style w:type="character" w:styleId="Hyperlink">
    <w:name w:val="Hyperlink"/>
    <w:rsid w:val="00B61846"/>
    <w:rPr>
      <w:color w:val="0000FF"/>
      <w:u w:val="single"/>
    </w:rPr>
  </w:style>
  <w:style w:type="character" w:customStyle="1" w:styleId="Heading2Char">
    <w:name w:val="Heading 2 Char"/>
    <w:link w:val="Heading2"/>
    <w:semiHidden/>
    <w:rsid w:val="00BD08A9"/>
    <w:rPr>
      <w:rFonts w:ascii="Cambria" w:eastAsia="Times New Roman" w:hAnsi="Cambria" w:cs="Times New Roman"/>
      <w:b/>
      <w:bCs/>
      <w:i/>
      <w:iCs/>
      <w:sz w:val="28"/>
      <w:szCs w:val="28"/>
    </w:rPr>
  </w:style>
  <w:style w:type="character" w:customStyle="1" w:styleId="Heading3Char">
    <w:name w:val="Heading 3 Char"/>
    <w:link w:val="Heading3"/>
    <w:semiHidden/>
    <w:rsid w:val="00BD08A9"/>
    <w:rPr>
      <w:rFonts w:ascii="Cambria" w:eastAsia="Times New Roman" w:hAnsi="Cambria" w:cs="Times New Roman"/>
      <w:b/>
      <w:bCs/>
      <w:sz w:val="26"/>
      <w:szCs w:val="26"/>
    </w:rPr>
  </w:style>
  <w:style w:type="paragraph" w:styleId="BodyText">
    <w:name w:val="Body Text"/>
    <w:basedOn w:val="Normal"/>
    <w:link w:val="BodyTextChar"/>
    <w:rsid w:val="00BD08A9"/>
    <w:pPr>
      <w:spacing w:after="160" w:line="220" w:lineRule="exact"/>
      <w:jc w:val="left"/>
    </w:pPr>
    <w:rPr>
      <w:rFonts w:ascii="Tahoma" w:hAnsi="Tahoma"/>
      <w:spacing w:val="10"/>
      <w:sz w:val="16"/>
      <w:szCs w:val="16"/>
    </w:rPr>
  </w:style>
  <w:style w:type="character" w:customStyle="1" w:styleId="BodyTextChar">
    <w:name w:val="Body Text Char"/>
    <w:link w:val="BodyText"/>
    <w:rsid w:val="00BD08A9"/>
    <w:rPr>
      <w:rFonts w:ascii="Tahoma" w:hAnsi="Tahoma"/>
      <w:spacing w:val="10"/>
      <w:sz w:val="16"/>
      <w:szCs w:val="16"/>
    </w:rPr>
  </w:style>
  <w:style w:type="paragraph" w:customStyle="1" w:styleId="DatewnoSpaceBefore">
    <w:name w:val="Date w/no Space Before"/>
    <w:basedOn w:val="Date"/>
    <w:rsid w:val="00BD08A9"/>
    <w:pPr>
      <w:spacing w:line="220" w:lineRule="exact"/>
      <w:jc w:val="right"/>
    </w:pPr>
    <w:rPr>
      <w:rFonts w:ascii="Tahoma" w:hAnsi="Tahoma"/>
      <w:b/>
      <w:spacing w:val="10"/>
      <w:sz w:val="16"/>
      <w:szCs w:val="16"/>
    </w:rPr>
  </w:style>
  <w:style w:type="paragraph" w:styleId="Title">
    <w:name w:val="Title"/>
    <w:basedOn w:val="Normal"/>
    <w:link w:val="TitleChar"/>
    <w:qFormat/>
    <w:rsid w:val="00BD08A9"/>
    <w:pPr>
      <w:spacing w:line="220" w:lineRule="exact"/>
      <w:jc w:val="left"/>
    </w:pPr>
    <w:rPr>
      <w:rFonts w:ascii="Tahoma" w:hAnsi="Tahoma"/>
      <w:b/>
      <w:spacing w:val="10"/>
      <w:sz w:val="16"/>
      <w:szCs w:val="16"/>
    </w:rPr>
  </w:style>
  <w:style w:type="character" w:customStyle="1" w:styleId="TitleChar">
    <w:name w:val="Title Char"/>
    <w:link w:val="Title"/>
    <w:rsid w:val="00BD08A9"/>
    <w:rPr>
      <w:rFonts w:ascii="Tahoma" w:hAnsi="Tahoma"/>
      <w:b/>
      <w:spacing w:val="10"/>
      <w:sz w:val="16"/>
      <w:szCs w:val="16"/>
    </w:rPr>
  </w:style>
  <w:style w:type="paragraph" w:styleId="Date">
    <w:name w:val="Date"/>
    <w:basedOn w:val="Normal"/>
    <w:next w:val="Normal"/>
    <w:link w:val="DateChar"/>
    <w:rsid w:val="00BD08A9"/>
  </w:style>
  <w:style w:type="character" w:customStyle="1" w:styleId="DateChar">
    <w:name w:val="Date Char"/>
    <w:link w:val="Date"/>
    <w:rsid w:val="00BD08A9"/>
    <w:rPr>
      <w:rFonts w:ascii="Garamond" w:hAnsi="Garamond"/>
      <w:sz w:val="22"/>
    </w:rPr>
  </w:style>
  <w:style w:type="paragraph" w:styleId="Header">
    <w:name w:val="header"/>
    <w:basedOn w:val="Normal"/>
    <w:link w:val="HeaderChar"/>
    <w:rsid w:val="00DC4474"/>
    <w:pPr>
      <w:tabs>
        <w:tab w:val="center" w:pos="4680"/>
        <w:tab w:val="right" w:pos="9360"/>
      </w:tabs>
    </w:pPr>
  </w:style>
  <w:style w:type="character" w:customStyle="1" w:styleId="HeaderChar">
    <w:name w:val="Header Char"/>
    <w:link w:val="Header"/>
    <w:rsid w:val="00DC4474"/>
    <w:rPr>
      <w:rFonts w:ascii="Garamond" w:hAnsi="Garamond"/>
      <w:sz w:val="22"/>
    </w:rPr>
  </w:style>
  <w:style w:type="paragraph" w:styleId="Footer">
    <w:name w:val="footer"/>
    <w:basedOn w:val="Normal"/>
    <w:link w:val="FooterChar"/>
    <w:uiPriority w:val="99"/>
    <w:rsid w:val="00DC4474"/>
    <w:pPr>
      <w:tabs>
        <w:tab w:val="center" w:pos="4680"/>
        <w:tab w:val="right" w:pos="9360"/>
      </w:tabs>
    </w:pPr>
  </w:style>
  <w:style w:type="character" w:customStyle="1" w:styleId="FooterChar">
    <w:name w:val="Footer Char"/>
    <w:link w:val="Footer"/>
    <w:uiPriority w:val="99"/>
    <w:rsid w:val="00DC4474"/>
    <w:rPr>
      <w:rFonts w:ascii="Garamond" w:hAnsi="Garamond"/>
      <w:sz w:val="22"/>
    </w:rPr>
  </w:style>
  <w:style w:type="character" w:styleId="Strong">
    <w:name w:val="Strong"/>
    <w:uiPriority w:val="22"/>
    <w:qFormat/>
    <w:rsid w:val="00F31C9D"/>
    <w:rPr>
      <w:b/>
      <w:bCs/>
    </w:rPr>
  </w:style>
  <w:style w:type="paragraph" w:styleId="NoSpacing">
    <w:name w:val="No Spacing"/>
    <w:uiPriority w:val="1"/>
    <w:qFormat/>
    <w:rsid w:val="00576601"/>
    <w:rPr>
      <w:rFonts w:ascii="Calibri" w:eastAsia="Calibri" w:hAnsi="Calibri"/>
      <w:sz w:val="22"/>
      <w:szCs w:val="22"/>
      <w:lang w:val="fr-CA"/>
    </w:rPr>
  </w:style>
  <w:style w:type="character" w:styleId="Emphasis">
    <w:name w:val="Emphasis"/>
    <w:uiPriority w:val="20"/>
    <w:qFormat/>
    <w:rsid w:val="006B33AA"/>
    <w:rPr>
      <w:i/>
      <w:iCs/>
    </w:rPr>
  </w:style>
  <w:style w:type="table" w:styleId="TableGrid">
    <w:name w:val="Table Grid"/>
    <w:basedOn w:val="TableNormal"/>
    <w:uiPriority w:val="59"/>
    <w:rsid w:val="003F3D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hievement">
    <w:name w:val="Achievement"/>
    <w:basedOn w:val="BodyText"/>
    <w:rsid w:val="00C87244"/>
    <w:pPr>
      <w:numPr>
        <w:numId w:val="2"/>
      </w:numPr>
      <w:spacing w:after="60" w:line="240" w:lineRule="atLeast"/>
      <w:jc w:val="both"/>
    </w:pPr>
    <w:rPr>
      <w:rFonts w:ascii="Garamond" w:hAnsi="Garamond"/>
      <w:spacing w:val="0"/>
      <w:sz w:val="22"/>
      <w:szCs w:val="20"/>
    </w:rPr>
  </w:style>
  <w:style w:type="character" w:customStyle="1" w:styleId="Heading4Char">
    <w:name w:val="Heading 4 Char"/>
    <w:link w:val="Heading4"/>
    <w:rsid w:val="00AD3282"/>
    <w:rPr>
      <w:rFonts w:ascii="Arial" w:eastAsia="Arial" w:hAnsi="Arial" w:cs="Arial"/>
      <w:b/>
      <w:color w:val="000000"/>
      <w:sz w:val="24"/>
      <w:szCs w:val="22"/>
    </w:rPr>
  </w:style>
  <w:style w:type="character" w:styleId="FollowedHyperlink">
    <w:name w:val="FollowedHyperlink"/>
    <w:rsid w:val="00D30CC3"/>
    <w:rPr>
      <w:color w:val="954F72"/>
      <w:u w:val="single"/>
    </w:rPr>
  </w:style>
  <w:style w:type="paragraph" w:styleId="BalloonText">
    <w:name w:val="Balloon Text"/>
    <w:basedOn w:val="Normal"/>
    <w:link w:val="BalloonTextChar"/>
    <w:rsid w:val="004765B2"/>
    <w:rPr>
      <w:rFonts w:ascii="Segoe UI" w:hAnsi="Segoe UI" w:cs="Segoe UI"/>
      <w:sz w:val="18"/>
      <w:szCs w:val="18"/>
    </w:rPr>
  </w:style>
  <w:style w:type="character" w:customStyle="1" w:styleId="BalloonTextChar">
    <w:name w:val="Balloon Text Char"/>
    <w:link w:val="BalloonText"/>
    <w:rsid w:val="004765B2"/>
    <w:rPr>
      <w:rFonts w:ascii="Segoe UI" w:hAnsi="Segoe UI" w:cs="Segoe UI"/>
      <w:sz w:val="18"/>
      <w:szCs w:val="18"/>
      <w:lang w:val="en-US" w:eastAsia="en-US"/>
    </w:rPr>
  </w:style>
  <w:style w:type="paragraph" w:customStyle="1" w:styleId="BidyText2">
    <w:name w:val="Bidy Text 2"/>
    <w:basedOn w:val="Normal"/>
    <w:rsid w:val="009E35AF"/>
    <w:pPr>
      <w:numPr>
        <w:numId w:val="3"/>
      </w:numPr>
      <w:overflowPunct w:val="0"/>
      <w:autoSpaceDE w:val="0"/>
      <w:autoSpaceDN w:val="0"/>
      <w:adjustRightInd w:val="0"/>
      <w:spacing w:before="180"/>
      <w:jc w:val="left"/>
      <w:textAlignment w:val="baseline"/>
    </w:pPr>
    <w:rPr>
      <w:rFonts w:ascii="Arial" w:hAnsi="Arial" w:cs="Arial"/>
      <w:lang w:val="en-CA"/>
    </w:rPr>
  </w:style>
  <w:style w:type="paragraph" w:customStyle="1" w:styleId="yiv361675158msonormal">
    <w:name w:val="yiv361675158msonormal"/>
    <w:basedOn w:val="Normal"/>
    <w:rsid w:val="00195BFB"/>
    <w:pPr>
      <w:spacing w:before="100" w:beforeAutospacing="1" w:after="100" w:afterAutospacing="1"/>
      <w:jc w:val="left"/>
    </w:pPr>
    <w:rPr>
      <w:rFonts w:ascii="Times New Roman" w:hAnsi="Times New Roman"/>
      <w:sz w:val="24"/>
      <w:szCs w:val="24"/>
      <w:lang w:val="en-GB" w:eastAsia="en-GB"/>
    </w:rPr>
  </w:style>
  <w:style w:type="paragraph" w:customStyle="1" w:styleId="SectionTitle">
    <w:name w:val="Section Title"/>
    <w:basedOn w:val="Normal"/>
    <w:next w:val="Normal"/>
    <w:rsid w:val="00195BFB"/>
    <w:pPr>
      <w:pBdr>
        <w:bottom w:val="single" w:sz="6" w:space="1" w:color="808080"/>
      </w:pBdr>
      <w:spacing w:before="220" w:line="220" w:lineRule="atLeast"/>
      <w:jc w:val="left"/>
    </w:pPr>
    <w:rPr>
      <w:caps/>
      <w:spacing w:val="15"/>
      <w:sz w:val="20"/>
    </w:rPr>
  </w:style>
  <w:style w:type="character" w:customStyle="1" w:styleId="field-text">
    <w:name w:val="field-text"/>
    <w:rsid w:val="00704084"/>
  </w:style>
  <w:style w:type="paragraph" w:customStyle="1" w:styleId="Standard">
    <w:name w:val="Standard"/>
    <w:rsid w:val="00B74052"/>
    <w:pPr>
      <w:suppressAutoHyphens/>
      <w:autoSpaceDN w:val="0"/>
      <w:textAlignment w:val="baseline"/>
    </w:pPr>
    <w:rPr>
      <w:rFonts w:ascii="Arial" w:eastAsia="Arial Unicode MS" w:hAnsi="Arial" w:cs="Arial"/>
      <w:color w:val="000000"/>
      <w:kern w:val="3"/>
      <w:sz w:val="24"/>
      <w:szCs w:val="24"/>
    </w:rPr>
  </w:style>
  <w:style w:type="character" w:customStyle="1" w:styleId="UnresolvedMention1">
    <w:name w:val="Unresolved Mention1"/>
    <w:basedOn w:val="DefaultParagraphFont"/>
    <w:uiPriority w:val="99"/>
    <w:semiHidden/>
    <w:unhideWhenUsed/>
    <w:rsid w:val="001876E9"/>
    <w:rPr>
      <w:color w:val="605E5C"/>
      <w:shd w:val="clear" w:color="auto" w:fill="E1DFDD"/>
    </w:rPr>
  </w:style>
  <w:style w:type="character" w:customStyle="1" w:styleId="UnresolvedMention2">
    <w:name w:val="Unresolved Mention2"/>
    <w:basedOn w:val="DefaultParagraphFont"/>
    <w:uiPriority w:val="99"/>
    <w:semiHidden/>
    <w:unhideWhenUsed/>
    <w:rsid w:val="005663A3"/>
    <w:rPr>
      <w:color w:val="605E5C"/>
      <w:shd w:val="clear" w:color="auto" w:fill="E1DFDD"/>
    </w:rPr>
  </w:style>
  <w:style w:type="paragraph" w:styleId="NormalWeb">
    <w:name w:val="Normal (Web)"/>
    <w:basedOn w:val="Normal"/>
    <w:uiPriority w:val="99"/>
    <w:unhideWhenUsed/>
    <w:rsid w:val="00E40CCD"/>
    <w:pPr>
      <w:spacing w:before="100" w:beforeAutospacing="1" w:after="100" w:afterAutospacing="1"/>
      <w:jc w:val="left"/>
    </w:pPr>
    <w:rPr>
      <w:rFonts w:ascii="Times New Roman" w:eastAsiaTheme="minorEastAsia" w:hAnsi="Times New Roman"/>
      <w:sz w:val="24"/>
      <w:szCs w:val="24"/>
      <w:lang w:val="en-CA" w:eastAsia="en-CA"/>
    </w:rPr>
  </w:style>
  <w:style w:type="character" w:styleId="UnresolvedMention">
    <w:name w:val="Unresolved Mention"/>
    <w:basedOn w:val="DefaultParagraphFont"/>
    <w:uiPriority w:val="99"/>
    <w:semiHidden/>
    <w:unhideWhenUsed/>
    <w:rsid w:val="00867C01"/>
    <w:rPr>
      <w:color w:val="605E5C"/>
      <w:shd w:val="clear" w:color="auto" w:fill="E1DFDD"/>
    </w:rPr>
  </w:style>
  <w:style w:type="paragraph" w:styleId="Quote">
    <w:name w:val="Quote"/>
    <w:basedOn w:val="Normal"/>
    <w:next w:val="Normal"/>
    <w:link w:val="QuoteChar"/>
    <w:uiPriority w:val="29"/>
    <w:qFormat/>
    <w:rsid w:val="00C8065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80653"/>
    <w:rPr>
      <w:rFonts w:ascii="Garamond" w:hAnsi="Garamond"/>
      <w:i/>
      <w:iCs/>
      <w:color w:val="404040" w:themeColor="text1" w:themeTint="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72915">
      <w:bodyDiv w:val="1"/>
      <w:marLeft w:val="0"/>
      <w:marRight w:val="0"/>
      <w:marTop w:val="0"/>
      <w:marBottom w:val="0"/>
      <w:divBdr>
        <w:top w:val="none" w:sz="0" w:space="0" w:color="auto"/>
        <w:left w:val="none" w:sz="0" w:space="0" w:color="auto"/>
        <w:bottom w:val="none" w:sz="0" w:space="0" w:color="auto"/>
        <w:right w:val="none" w:sz="0" w:space="0" w:color="auto"/>
      </w:divBdr>
      <w:divsChild>
        <w:div w:id="797837806">
          <w:marLeft w:val="0"/>
          <w:marRight w:val="0"/>
          <w:marTop w:val="750"/>
          <w:marBottom w:val="150"/>
          <w:divBdr>
            <w:top w:val="none" w:sz="0" w:space="0" w:color="auto"/>
            <w:left w:val="none" w:sz="0" w:space="0" w:color="auto"/>
            <w:bottom w:val="none" w:sz="0" w:space="0" w:color="auto"/>
            <w:right w:val="none" w:sz="0" w:space="0" w:color="auto"/>
          </w:divBdr>
          <w:divsChild>
            <w:div w:id="783575055">
              <w:marLeft w:val="0"/>
              <w:marRight w:val="0"/>
              <w:marTop w:val="0"/>
              <w:marBottom w:val="0"/>
              <w:divBdr>
                <w:top w:val="none" w:sz="0" w:space="0" w:color="auto"/>
                <w:left w:val="none" w:sz="0" w:space="0" w:color="auto"/>
                <w:bottom w:val="none" w:sz="0" w:space="0" w:color="auto"/>
                <w:right w:val="none" w:sz="0" w:space="0" w:color="auto"/>
              </w:divBdr>
              <w:divsChild>
                <w:div w:id="1726682952">
                  <w:marLeft w:val="0"/>
                  <w:marRight w:val="0"/>
                  <w:marTop w:val="0"/>
                  <w:marBottom w:val="0"/>
                  <w:divBdr>
                    <w:top w:val="none" w:sz="0" w:space="0" w:color="auto"/>
                    <w:left w:val="none" w:sz="0" w:space="0" w:color="auto"/>
                    <w:bottom w:val="none" w:sz="0" w:space="0" w:color="auto"/>
                    <w:right w:val="none" w:sz="0" w:space="0" w:color="auto"/>
                  </w:divBdr>
                  <w:divsChild>
                    <w:div w:id="1461729020">
                      <w:marLeft w:val="0"/>
                      <w:marRight w:val="0"/>
                      <w:marTop w:val="0"/>
                      <w:marBottom w:val="0"/>
                      <w:divBdr>
                        <w:top w:val="none" w:sz="0" w:space="0" w:color="auto"/>
                        <w:left w:val="none" w:sz="0" w:space="0" w:color="auto"/>
                        <w:bottom w:val="none" w:sz="0" w:space="0" w:color="auto"/>
                        <w:right w:val="none" w:sz="0" w:space="0" w:color="auto"/>
                      </w:divBdr>
                      <w:divsChild>
                        <w:div w:id="1312834267">
                          <w:marLeft w:val="0"/>
                          <w:marRight w:val="0"/>
                          <w:marTop w:val="0"/>
                          <w:marBottom w:val="0"/>
                          <w:divBdr>
                            <w:top w:val="none" w:sz="0" w:space="0" w:color="auto"/>
                            <w:left w:val="none" w:sz="0" w:space="0" w:color="auto"/>
                            <w:bottom w:val="none" w:sz="0" w:space="0" w:color="auto"/>
                            <w:right w:val="none" w:sz="0" w:space="0" w:color="auto"/>
                          </w:divBdr>
                          <w:divsChild>
                            <w:div w:id="740450773">
                              <w:marLeft w:val="0"/>
                              <w:marRight w:val="0"/>
                              <w:marTop w:val="0"/>
                              <w:marBottom w:val="0"/>
                              <w:divBdr>
                                <w:top w:val="none" w:sz="0" w:space="0" w:color="auto"/>
                                <w:left w:val="none" w:sz="0" w:space="0" w:color="auto"/>
                                <w:bottom w:val="none" w:sz="0" w:space="0" w:color="auto"/>
                                <w:right w:val="none" w:sz="0" w:space="0" w:color="auto"/>
                              </w:divBdr>
                              <w:divsChild>
                                <w:div w:id="1398894037">
                                  <w:marLeft w:val="0"/>
                                  <w:marRight w:val="0"/>
                                  <w:marTop w:val="0"/>
                                  <w:marBottom w:val="0"/>
                                  <w:divBdr>
                                    <w:top w:val="none" w:sz="0" w:space="0" w:color="auto"/>
                                    <w:left w:val="none" w:sz="0" w:space="0" w:color="auto"/>
                                    <w:bottom w:val="none" w:sz="0" w:space="0" w:color="auto"/>
                                    <w:right w:val="none" w:sz="0" w:space="0" w:color="auto"/>
                                  </w:divBdr>
                                  <w:divsChild>
                                    <w:div w:id="293364782">
                                      <w:marLeft w:val="0"/>
                                      <w:marRight w:val="0"/>
                                      <w:marTop w:val="0"/>
                                      <w:marBottom w:val="0"/>
                                      <w:divBdr>
                                        <w:top w:val="none" w:sz="0" w:space="0" w:color="auto"/>
                                        <w:left w:val="none" w:sz="0" w:space="0" w:color="auto"/>
                                        <w:bottom w:val="none" w:sz="0" w:space="0" w:color="auto"/>
                                        <w:right w:val="none" w:sz="0" w:space="0" w:color="auto"/>
                                      </w:divBdr>
                                      <w:divsChild>
                                        <w:div w:id="1505975178">
                                          <w:marLeft w:val="0"/>
                                          <w:marRight w:val="0"/>
                                          <w:marTop w:val="0"/>
                                          <w:marBottom w:val="0"/>
                                          <w:divBdr>
                                            <w:top w:val="none" w:sz="0" w:space="0" w:color="auto"/>
                                            <w:left w:val="none" w:sz="0" w:space="0" w:color="auto"/>
                                            <w:bottom w:val="none" w:sz="0" w:space="0" w:color="auto"/>
                                            <w:right w:val="none" w:sz="0" w:space="0" w:color="auto"/>
                                          </w:divBdr>
                                          <w:divsChild>
                                            <w:div w:id="3154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1989471">
      <w:bodyDiv w:val="1"/>
      <w:marLeft w:val="0"/>
      <w:marRight w:val="0"/>
      <w:marTop w:val="0"/>
      <w:marBottom w:val="0"/>
      <w:divBdr>
        <w:top w:val="none" w:sz="0" w:space="0" w:color="auto"/>
        <w:left w:val="none" w:sz="0" w:space="0" w:color="auto"/>
        <w:bottom w:val="none" w:sz="0" w:space="0" w:color="auto"/>
        <w:right w:val="none" w:sz="0" w:space="0" w:color="auto"/>
      </w:divBdr>
    </w:div>
    <w:div w:id="590548840">
      <w:bodyDiv w:val="1"/>
      <w:marLeft w:val="0"/>
      <w:marRight w:val="0"/>
      <w:marTop w:val="0"/>
      <w:marBottom w:val="0"/>
      <w:divBdr>
        <w:top w:val="none" w:sz="0" w:space="0" w:color="auto"/>
        <w:left w:val="none" w:sz="0" w:space="0" w:color="auto"/>
        <w:bottom w:val="none" w:sz="0" w:space="0" w:color="auto"/>
        <w:right w:val="none" w:sz="0" w:space="0" w:color="auto"/>
      </w:divBdr>
    </w:div>
    <w:div w:id="820268839">
      <w:bodyDiv w:val="1"/>
      <w:marLeft w:val="0"/>
      <w:marRight w:val="0"/>
      <w:marTop w:val="0"/>
      <w:marBottom w:val="0"/>
      <w:divBdr>
        <w:top w:val="none" w:sz="0" w:space="0" w:color="auto"/>
        <w:left w:val="none" w:sz="0" w:space="0" w:color="auto"/>
        <w:bottom w:val="none" w:sz="0" w:space="0" w:color="auto"/>
        <w:right w:val="none" w:sz="0" w:space="0" w:color="auto"/>
      </w:divBdr>
    </w:div>
    <w:div w:id="1479881414">
      <w:bodyDiv w:val="1"/>
      <w:marLeft w:val="0"/>
      <w:marRight w:val="0"/>
      <w:marTop w:val="0"/>
      <w:marBottom w:val="0"/>
      <w:divBdr>
        <w:top w:val="none" w:sz="0" w:space="0" w:color="auto"/>
        <w:left w:val="none" w:sz="0" w:space="0" w:color="auto"/>
        <w:bottom w:val="none" w:sz="0" w:space="0" w:color="auto"/>
        <w:right w:val="none" w:sz="0" w:space="0" w:color="auto"/>
      </w:divBdr>
    </w:div>
    <w:div w:id="1531576381">
      <w:bodyDiv w:val="1"/>
      <w:marLeft w:val="0"/>
      <w:marRight w:val="0"/>
      <w:marTop w:val="0"/>
      <w:marBottom w:val="0"/>
      <w:divBdr>
        <w:top w:val="none" w:sz="0" w:space="0" w:color="auto"/>
        <w:left w:val="none" w:sz="0" w:space="0" w:color="auto"/>
        <w:bottom w:val="none" w:sz="0" w:space="0" w:color="auto"/>
        <w:right w:val="none" w:sz="0" w:space="0" w:color="auto"/>
      </w:divBdr>
    </w:div>
    <w:div w:id="1583097985">
      <w:bodyDiv w:val="1"/>
      <w:marLeft w:val="0"/>
      <w:marRight w:val="0"/>
      <w:marTop w:val="0"/>
      <w:marBottom w:val="0"/>
      <w:divBdr>
        <w:top w:val="none" w:sz="0" w:space="0" w:color="auto"/>
        <w:left w:val="none" w:sz="0" w:space="0" w:color="auto"/>
        <w:bottom w:val="none" w:sz="0" w:space="0" w:color="auto"/>
        <w:right w:val="none" w:sz="0" w:space="0" w:color="auto"/>
      </w:divBdr>
    </w:div>
    <w:div w:id="1851336376">
      <w:bodyDiv w:val="1"/>
      <w:marLeft w:val="0"/>
      <w:marRight w:val="0"/>
      <w:marTop w:val="0"/>
      <w:marBottom w:val="0"/>
      <w:divBdr>
        <w:top w:val="none" w:sz="0" w:space="0" w:color="auto"/>
        <w:left w:val="none" w:sz="0" w:space="0" w:color="auto"/>
        <w:bottom w:val="none" w:sz="0" w:space="0" w:color="auto"/>
        <w:right w:val="none" w:sz="0" w:space="0" w:color="auto"/>
      </w:divBdr>
    </w:div>
    <w:div w:id="1971978534">
      <w:bodyDiv w:val="1"/>
      <w:marLeft w:val="0"/>
      <w:marRight w:val="0"/>
      <w:marTop w:val="0"/>
      <w:marBottom w:val="0"/>
      <w:divBdr>
        <w:top w:val="none" w:sz="0" w:space="0" w:color="auto"/>
        <w:left w:val="none" w:sz="0" w:space="0" w:color="auto"/>
        <w:bottom w:val="none" w:sz="0" w:space="0" w:color="auto"/>
        <w:right w:val="none" w:sz="0" w:space="0" w:color="auto"/>
      </w:divBdr>
    </w:div>
    <w:div w:id="2081710275">
      <w:bodyDiv w:val="1"/>
      <w:marLeft w:val="0"/>
      <w:marRight w:val="0"/>
      <w:marTop w:val="0"/>
      <w:marBottom w:val="0"/>
      <w:divBdr>
        <w:top w:val="none" w:sz="0" w:space="0" w:color="auto"/>
        <w:left w:val="none" w:sz="0" w:space="0" w:color="auto"/>
        <w:bottom w:val="none" w:sz="0" w:space="0" w:color="auto"/>
        <w:right w:val="none" w:sz="0" w:space="0" w:color="auto"/>
      </w:divBdr>
    </w:div>
    <w:div w:id="2092893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linkedin.com/in/shannon-traylen-9a630146/" TargetMode="External"/><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emo\Application%20Data\Microsoft\Templates\Office%20Manager%20resum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9C39DC-D0B0-4E42-88B2-F2A3B8D68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Settings\nemo\Application Data\Microsoft\Templates\Office Manager resume.dotm</Template>
  <TotalTime>1</TotalTime>
  <Pages>2</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OfficeManagerResume</vt:lpstr>
    </vt:vector>
  </TitlesOfParts>
  <Company>Microsoft</Company>
  <LinksUpToDate>false</LinksUpToDate>
  <CharactersWithSpaces>8640</CharactersWithSpaces>
  <SharedDoc>false</SharedDoc>
  <HLinks>
    <vt:vector size="18" baseType="variant">
      <vt:variant>
        <vt:i4>3080239</vt:i4>
      </vt:variant>
      <vt:variant>
        <vt:i4>6</vt:i4>
      </vt:variant>
      <vt:variant>
        <vt:i4>0</vt:i4>
      </vt:variant>
      <vt:variant>
        <vt:i4>5</vt:i4>
      </vt:variant>
      <vt:variant>
        <vt:lpwstr>https://ca.linkedin.com/in/mbruneau/en</vt:lpwstr>
      </vt:variant>
      <vt:variant>
        <vt:lpwstr/>
      </vt:variant>
      <vt:variant>
        <vt:i4>5570571</vt:i4>
      </vt:variant>
      <vt:variant>
        <vt:i4>3</vt:i4>
      </vt:variant>
      <vt:variant>
        <vt:i4>0</vt:i4>
      </vt:variant>
      <vt:variant>
        <vt:i4>5</vt:i4>
      </vt:variant>
      <vt:variant>
        <vt:lpwstr>mailto:mel@melaniebruneau.com</vt:lpwstr>
      </vt:variant>
      <vt:variant>
        <vt:lpwstr/>
      </vt:variant>
      <vt:variant>
        <vt:i4>3866674</vt:i4>
      </vt:variant>
      <vt:variant>
        <vt:i4>0</vt:i4>
      </vt:variant>
      <vt:variant>
        <vt:i4>0</vt:i4>
      </vt:variant>
      <vt:variant>
        <vt:i4>5</vt:i4>
      </vt:variant>
      <vt:variant>
        <vt:lpwstr>mailto:konstantin.daiev@gmail.com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OfficeManagerResume</dc:title>
  <dc:subject/>
  <dc:creator>jessica</dc:creator>
  <cp:keywords>INTERNAL</cp:keywords>
  <dc:description>INTERNAL</dc:description>
  <cp:lastModifiedBy>Shannon Traylen</cp:lastModifiedBy>
  <cp:revision>2</cp:revision>
  <cp:lastPrinted>2022-10-12T16:14:00Z</cp:lastPrinted>
  <dcterms:created xsi:type="dcterms:W3CDTF">2022-11-14T16:30:00Z</dcterms:created>
  <dcterms:modified xsi:type="dcterms:W3CDTF">2022-11-14T16:30:00Z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TC103869361033</vt:lpwstr>
  </property>
  <property fmtid="{D5CDD505-2E9C-101B-9397-08002B2CF9AE}" pid="3" name="Classification">
    <vt:lpwstr>INTERNAL</vt:lpwstr>
  </property>
  <property fmtid="{D5CDD505-2E9C-101B-9397-08002B2CF9AE}" pid="4" name="Source">
    <vt:lpwstr>Internal</vt:lpwstr>
  </property>
  <property fmtid="{D5CDD505-2E9C-101B-9397-08002B2CF9AE}" pid="5" name="Footers">
    <vt:lpwstr>No Footers</vt:lpwstr>
  </property>
  <property fmtid="{D5CDD505-2E9C-101B-9397-08002B2CF9AE}" pid="6" name="DocClassification">
    <vt:lpwstr>CLAINTERN</vt:lpwstr>
  </property>
</Properties>
</file>